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007A522C" w:rsidP="007A522C" w:rsidRDefault="007A522C" w14:paraId="5B857A24" w14:textId="3937A050"/>
    <w:p w:rsidR="007A522C" w:rsidP="007A522C" w:rsidRDefault="007A522C" w14:paraId="2AAB9BC9" w14:textId="77777777"/>
    <w:p w:rsidR="007A522C" w:rsidP="007A522C" w:rsidRDefault="007A522C" w14:paraId="1484264B" w14:textId="77777777"/>
    <w:p w:rsidR="007A522C" w:rsidP="007A522C" w:rsidRDefault="00B91E7D" w14:paraId="2CBDCE89" w14:textId="77777777">
      <w:r>
        <w:rPr>
          <w:noProof/>
          <w:color w:val="2B579A"/>
          <w:shd w:val="clear" w:color="auto" w:fill="E6E6E6"/>
        </w:rPr>
        <mc:AlternateContent>
          <mc:Choice Requires="wpg">
            <w:drawing>
              <wp:anchor distT="0" distB="0" distL="114300" distR="114300" simplePos="0" relativeHeight="251658245" behindDoc="0" locked="0" layoutInCell="1" allowOverlap="1" wp14:anchorId="4E0189F7" wp14:editId="589AACFF">
                <wp:simplePos x="0" y="0"/>
                <wp:positionH relativeFrom="margin">
                  <wp:posOffset>466725</wp:posOffset>
                </wp:positionH>
                <wp:positionV relativeFrom="paragraph">
                  <wp:posOffset>9525</wp:posOffset>
                </wp:positionV>
                <wp:extent cx="5038725" cy="3657600"/>
                <wp:effectExtent l="0" t="0"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8725" cy="3657600"/>
                          <a:chOff x="3141" y="2164"/>
                          <a:chExt cx="7935" cy="2496"/>
                        </a:xfrm>
                      </wpg:grpSpPr>
                      <wps:wsp>
                        <wps:cNvPr id="5" name="Text Box 5"/>
                        <wps:cNvSpPr txBox="1">
                          <a:spLocks noChangeArrowheads="1"/>
                        </wps:cNvSpPr>
                        <wps:spPr bwMode="auto">
                          <a:xfrm>
                            <a:off x="3141" y="2164"/>
                            <a:ext cx="7920" cy="2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04A34" w:rsidR="00C028AB" w:rsidP="00004A34" w:rsidRDefault="00051FB9" w14:paraId="671B1C80" w14:textId="54E40036">
                              <w:pPr>
                                <w:pStyle w:val="WindowCompanyNameSubheading"/>
                                <w:rPr>
                                  <w:b/>
                                  <w:i w:val="0"/>
                                  <w:color w:val="359C3F"/>
                                  <w:sz w:val="44"/>
                                </w:rPr>
                              </w:pPr>
                              <w:r>
                                <w:rPr>
                                  <w:b/>
                                  <w:i w:val="0"/>
                                  <w:color w:val="359C3F"/>
                                  <w:sz w:val="44"/>
                                </w:rPr>
                                <w:t>Business Requirement Document Feature #8647 – Ship Complete</w:t>
                              </w:r>
                            </w:p>
                          </w:txbxContent>
                        </wps:txbx>
                        <wps:bodyPr rot="0" vert="horz" wrap="square" lIns="0" tIns="0" rIns="0" bIns="0" anchor="t" anchorCtr="0" upright="1">
                          <a:noAutofit/>
                        </wps:bodyPr>
                      </wps:wsp>
                      <wps:wsp>
                        <wps:cNvPr id="7" name="Text Box 9"/>
                        <wps:cNvSpPr txBox="1">
                          <a:spLocks noChangeArrowheads="1"/>
                        </wps:cNvSpPr>
                        <wps:spPr bwMode="auto">
                          <a:xfrm>
                            <a:off x="3156" y="3051"/>
                            <a:ext cx="7920"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7160" w:rsidP="00737160" w:rsidRDefault="00737160" w14:paraId="77978E8D" w14:textId="77777777">
                              <w:pPr>
                                <w:pStyle w:val="WindowDate"/>
                              </w:pPr>
                              <w:r>
                                <w:t>Prepared for:</w:t>
                              </w:r>
                            </w:p>
                            <w:p w:rsidR="00737160" w:rsidP="00737160" w:rsidRDefault="00737160" w14:paraId="0C44B0D6" w14:textId="77777777">
                              <w:pPr>
                                <w:pStyle w:val="WindowDate"/>
                              </w:pPr>
                              <w:r>
                                <w:t>Four Hands</w:t>
                              </w:r>
                            </w:p>
                            <w:p w:rsidR="00737160" w:rsidP="00737160" w:rsidRDefault="00FE7BB4" w14:paraId="465583F3" w14:textId="630F410C">
                              <w:pPr>
                                <w:pStyle w:val="WindowDate"/>
                              </w:pPr>
                              <w:r>
                                <w:rPr>
                                  <w:noProof/>
                                </w:rPr>
                                <w:drawing>
                                  <wp:inline distT="0" distB="0" distL="0" distR="0" wp14:anchorId="4E97A028" wp14:editId="33266576">
                                    <wp:extent cx="1924685" cy="1541145"/>
                                    <wp:effectExtent l="0" t="0" r="0" b="1905"/>
                                    <wp:docPr id="4" name="Picture 4" descr="Four Hands | Way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r Hands | Wayfa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4685" cy="1541145"/>
                                            </a:xfrm>
                                            <a:prstGeom prst="rect">
                                              <a:avLst/>
                                            </a:prstGeom>
                                            <a:noFill/>
                                            <a:ln>
                                              <a:noFill/>
                                            </a:ln>
                                          </pic:spPr>
                                        </pic:pic>
                                      </a:graphicData>
                                    </a:graphic>
                                  </wp:inline>
                                </w:drawing>
                              </w:r>
                              <w:r>
                                <w:rPr>
                                  <w:rFonts w:cs="Arial"/>
                                  <w:color w:val="000000"/>
                                  <w:sz w:val="20"/>
                                  <w:szCs w:val="20"/>
                                  <w:shd w:val="clear" w:color="auto" w:fill="FFFFFF"/>
                                </w:rPr>
                                <w:br/>
                              </w:r>
                            </w:p>
                            <w:p w:rsidR="00737160" w:rsidP="00737160" w:rsidRDefault="00737160" w14:paraId="59B3D0C6" w14:textId="77777777">
                              <w:pPr>
                                <w:pStyle w:val="WindowDate"/>
                              </w:pPr>
                              <w:r>
                                <w:t>Month 05, Year 2024</w:t>
                              </w:r>
                            </w:p>
                            <w:p w:rsidRPr="00CA384E" w:rsidR="00B91E7D" w:rsidP="00B91E7D" w:rsidRDefault="00B91E7D" w14:paraId="073E8F7F" w14:textId="5B08B1BD">
                              <w:pPr>
                                <w:pStyle w:val="WindowDate"/>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266511A7">
              <v:group id="Group 2" style="position:absolute;margin-left:36.75pt;margin-top:.75pt;width:396.75pt;height:4in;z-index:251658245;mso-position-horizontal-relative:margin" coordsize="7935,2496" coordorigin="3141,2164" o:spid="_x0000_s1026" w14:anchorId="4E0189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">
                <v:shapetype id="_x0000_t202" coordsize="21600,21600" o:spt="202" path="m,l,21600r21600,l21600,xe">
                  <v:stroke joinstyle="miter"/>
                  <v:path gradientshapeok="t" o:connecttype="rect"/>
                </v:shapetype>
                <v:shape id="Text Box 5" style="position:absolute;left:3141;top:2164;width:7920;height:2261;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v:textbox inset="0,0,0,0">
                    <w:txbxContent>
                      <w:p w:rsidRPr="00004A34" w:rsidR="00C028AB" w:rsidP="00004A34" w:rsidRDefault="00051FB9" w14:paraId="77A69A77" w14:textId="54E40036">
                        <w:pPr>
                          <w:pStyle w:val="WindowCompanyNameSubheading"/>
                          <w:rPr>
                            <w:b/>
                            <w:i w:val="0"/>
                            <w:color w:val="359C3F"/>
                            <w:sz w:val="44"/>
                          </w:rPr>
                        </w:pPr>
                        <w:r>
                          <w:rPr>
                            <w:b/>
                            <w:i w:val="0"/>
                            <w:color w:val="359C3F"/>
                            <w:sz w:val="44"/>
                          </w:rPr>
                          <w:t>Business Requirement Document Feature #8647 – Ship Complete</w:t>
                        </w:r>
                      </w:p>
                    </w:txbxContent>
                  </v:textbox>
                </v:shape>
                <v:shape id="Text Box 9" style="position:absolute;left:3156;top:3051;width:7920;height:1609;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v:textbox inset="0,0,0,0">
                    <w:txbxContent>
                      <w:p w:rsidR="00737160" w:rsidP="00737160" w:rsidRDefault="00737160" w14:paraId="2ABFE8D5" w14:textId="77777777">
                        <w:pPr>
                          <w:pStyle w:val="WindowDate"/>
                        </w:pPr>
                        <w:r>
                          <w:t>Prepared for:</w:t>
                        </w:r>
                      </w:p>
                      <w:p w:rsidR="00737160" w:rsidP="00737160" w:rsidRDefault="00737160" w14:paraId="28500ECF" w14:textId="77777777">
                        <w:pPr>
                          <w:pStyle w:val="WindowDate"/>
                        </w:pPr>
                        <w:r>
                          <w:t>Four Hands</w:t>
                        </w:r>
                      </w:p>
                      <w:p w:rsidR="00737160" w:rsidP="00737160" w:rsidRDefault="00FE7BB4" w14:paraId="672A6659" w14:textId="630F410C">
                        <w:pPr>
                          <w:pStyle w:val="WindowDate"/>
                        </w:pPr>
                        <w:r>
                          <w:rPr>
                            <w:noProof/>
                          </w:rPr>
                          <w:drawing>
                            <wp:inline distT="0" distB="0" distL="0" distR="0" wp14:anchorId="18D35AE3" wp14:editId="33266576">
                              <wp:extent cx="1924685" cy="1541145"/>
                              <wp:effectExtent l="0" t="0" r="0" b="1905"/>
                              <wp:docPr id="1440032905" name="Picture 4" descr="Four Hands | Way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r Hands | Wayfa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24685" cy="1541145"/>
                                      </a:xfrm>
                                      <a:prstGeom prst="rect">
                                        <a:avLst/>
                                      </a:prstGeom>
                                      <a:noFill/>
                                      <a:ln>
                                        <a:noFill/>
                                      </a:ln>
                                    </pic:spPr>
                                  </pic:pic>
                                </a:graphicData>
                              </a:graphic>
                            </wp:inline>
                          </w:drawing>
                        </w:r>
                        <w:r>
                          <w:rPr>
                            <w:rFonts w:cs="Arial"/>
                            <w:color w:val="000000"/>
                            <w:sz w:val="20"/>
                            <w:szCs w:val="20"/>
                            <w:shd w:val="clear" w:color="auto" w:fill="FFFFFF"/>
                          </w:rPr>
                          <w:br/>
                        </w:r>
                      </w:p>
                      <w:p w:rsidR="00737160" w:rsidP="00737160" w:rsidRDefault="00737160" w14:paraId="59079FE5" w14:textId="77777777">
                        <w:pPr>
                          <w:pStyle w:val="WindowDate"/>
                        </w:pPr>
                        <w:r>
                          <w:t>Month 05, Year 2024</w:t>
                        </w:r>
                      </w:p>
                      <w:p w:rsidRPr="00CA384E" w:rsidR="00B91E7D" w:rsidP="00B91E7D" w:rsidRDefault="00B91E7D" w14:paraId="0A37501D" w14:textId="5B08B1BD">
                        <w:pPr>
                          <w:pStyle w:val="WindowDate"/>
                        </w:pPr>
                      </w:p>
                    </w:txbxContent>
                  </v:textbox>
                </v:shape>
                <w10:wrap anchorx="margin"/>
              </v:group>
            </w:pict>
          </mc:Fallback>
        </mc:AlternateContent>
      </w:r>
    </w:p>
    <w:p w:rsidR="007A522C" w:rsidP="007A522C" w:rsidRDefault="007A522C" w14:paraId="08A91598" w14:textId="77777777"/>
    <w:p w:rsidR="007A522C" w:rsidP="007A522C" w:rsidRDefault="007A522C" w14:paraId="59AE280E" w14:textId="77777777"/>
    <w:p w:rsidR="007A522C" w:rsidP="007A522C" w:rsidRDefault="007A522C" w14:paraId="09439800" w14:textId="77777777"/>
    <w:p w:rsidR="007A522C" w:rsidP="007A522C" w:rsidRDefault="007A522C" w14:paraId="012AF598" w14:textId="77777777"/>
    <w:p w:rsidR="007A522C" w:rsidP="007A522C" w:rsidRDefault="007A522C" w14:paraId="681C8788" w14:textId="77777777"/>
    <w:p w:rsidR="007A522C" w:rsidP="007A522C" w:rsidRDefault="007A522C" w14:paraId="298858E8" w14:textId="77777777"/>
    <w:p w:rsidR="007A522C" w:rsidP="007A522C" w:rsidRDefault="007A522C" w14:paraId="6EC77BD1" w14:textId="77777777"/>
    <w:p w:rsidR="007A522C" w:rsidP="007A522C" w:rsidRDefault="007A522C" w14:paraId="75E60253" w14:textId="77777777"/>
    <w:p w:rsidR="007A522C" w:rsidP="007A522C" w:rsidRDefault="007A522C" w14:paraId="13F41EAB" w14:textId="77777777"/>
    <w:p w:rsidR="007A522C" w:rsidP="007A522C" w:rsidRDefault="007A522C" w14:paraId="17494AFC" w14:textId="77777777"/>
    <w:p w:rsidR="007A522C" w:rsidP="007A522C" w:rsidRDefault="007A522C" w14:paraId="71CE563F" w14:textId="77777777"/>
    <w:p w:rsidR="007A522C" w:rsidP="007A522C" w:rsidRDefault="007A522C" w14:paraId="13CFB1A4" w14:textId="77777777"/>
    <w:p w:rsidR="007A522C" w:rsidP="007A522C" w:rsidRDefault="007A522C" w14:paraId="21DE92B5" w14:textId="77777777"/>
    <w:p w:rsidR="007A522C" w:rsidP="007A522C" w:rsidRDefault="007A522C" w14:paraId="72AEF115" w14:textId="77777777"/>
    <w:p w:rsidR="007A522C" w:rsidP="007A522C" w:rsidRDefault="007A522C" w14:paraId="3C63AFD6" w14:textId="77777777"/>
    <w:p w:rsidR="007A522C" w:rsidP="007A522C" w:rsidRDefault="007A522C" w14:paraId="575D6C4C" w14:textId="77777777"/>
    <w:p w:rsidR="007A522C" w:rsidP="007A522C" w:rsidRDefault="007A522C" w14:paraId="36108B5B" w14:textId="77777777"/>
    <w:p w:rsidR="007A522C" w:rsidP="007A522C" w:rsidRDefault="007A522C" w14:paraId="33BF038B" w14:textId="77777777"/>
    <w:p w:rsidR="007A522C" w:rsidP="007A522C" w:rsidRDefault="007A522C" w14:paraId="41F7AB09" w14:textId="77777777"/>
    <w:p w:rsidR="007A522C" w:rsidP="007A522C" w:rsidRDefault="007A522C" w14:paraId="5569534E" w14:textId="77777777"/>
    <w:p w:rsidR="007A522C" w:rsidP="007A522C" w:rsidRDefault="007A522C" w14:paraId="44ADCBC6" w14:textId="77777777"/>
    <w:p w:rsidR="007A522C" w:rsidP="007A522C" w:rsidRDefault="007A522C" w14:paraId="5A6F4F1C" w14:textId="77777777"/>
    <w:p w:rsidR="007A522C" w:rsidP="007A522C" w:rsidRDefault="007A522C" w14:paraId="7B3AB963" w14:textId="77777777"/>
    <w:p w:rsidRPr="00CF35BD" w:rsidR="0069397B" w:rsidP="005E55B8" w:rsidRDefault="007A522C" w14:paraId="77A3EE5A" w14:textId="77777777">
      <w:pPr>
        <w:pStyle w:val="TableofContents"/>
        <w:rPr>
          <w:rFonts w:hint="eastAsia"/>
        </w:rPr>
      </w:pPr>
      <w:r>
        <w:t>Table o</w:t>
      </w:r>
      <w:r w:rsidRPr="00F54FC3" w:rsidR="005E55B8">
        <w:rPr>
          <w:rFonts w:hint="eastAsia"/>
        </w:rPr>
        <w:t>f content</w:t>
      </w:r>
      <w:r w:rsidR="00D75F00">
        <w:t>s</w:t>
      </w:r>
    </w:p>
    <w:sdt>
      <w:sdtPr>
        <w:rPr>
          <w:rFonts w:ascii="Arial" w:hAnsi="Arial"/>
          <w:u w:val="none"/>
        </w:rPr>
        <w:id w:val="1275056218"/>
        <w:docPartObj>
          <w:docPartGallery w:val="Table of Contents"/>
          <w:docPartUnique/>
        </w:docPartObj>
      </w:sdtPr>
      <w:sdtContent>
        <w:p w:rsidR="00FE7BB4" w:rsidRDefault="221F95E9" w14:paraId="646B85FD" w14:textId="2961259A">
          <w:pPr>
            <w:pStyle w:val="TOC1"/>
            <w:tabs>
              <w:tab w:val="left" w:pos="660"/>
            </w:tabs>
            <w:rPr>
              <w:rFonts w:asciiTheme="minorHAnsi" w:hAnsiTheme="minorHAnsi" w:eastAsiaTheme="minorEastAsia" w:cstheme="minorBidi"/>
              <w:bCs w:val="0"/>
              <w:color w:val="auto"/>
              <w:kern w:val="2"/>
              <w:sz w:val="22"/>
              <w:szCs w:val="22"/>
              <w:u w:val="none"/>
              <w:lang w:eastAsia="en-US"/>
              <w14:ligatures w14:val="standardContextual"/>
            </w:rPr>
          </w:pPr>
          <w:r>
            <w:fldChar w:fldCharType="begin"/>
          </w:r>
          <w:r>
            <w:instrText>TOC \o "1-9" \z \u \h</w:instrText>
          </w:r>
          <w:r>
            <w:fldChar w:fldCharType="separate"/>
          </w:r>
          <w:hyperlink w:history="1" w:anchor="_Toc169018312">
            <w:r w:rsidRPr="00FF53A6" w:rsidR="00FE7BB4">
              <w:rPr>
                <w:rStyle w:val="Hyperlink"/>
              </w:rPr>
              <w:t>1</w:t>
            </w:r>
            <w:r w:rsidR="00FE7BB4">
              <w:rPr>
                <w:rFonts w:asciiTheme="minorHAnsi" w:hAnsiTheme="minorHAnsi" w:eastAsiaTheme="minorEastAsia" w:cstheme="minorBidi"/>
                <w:bCs w:val="0"/>
                <w:color w:val="auto"/>
                <w:kern w:val="2"/>
                <w:sz w:val="22"/>
                <w:szCs w:val="22"/>
                <w:u w:val="none"/>
                <w:lang w:eastAsia="en-US"/>
                <w14:ligatures w14:val="standardContextual"/>
              </w:rPr>
              <w:tab/>
            </w:r>
            <w:r w:rsidRPr="00FF53A6" w:rsidR="00FE7BB4">
              <w:rPr>
                <w:rStyle w:val="Hyperlink"/>
              </w:rPr>
              <w:t>Introduction</w:t>
            </w:r>
            <w:r w:rsidR="00FE7BB4">
              <w:rPr>
                <w:webHidden/>
              </w:rPr>
              <w:tab/>
            </w:r>
            <w:r w:rsidR="00FE7BB4">
              <w:rPr>
                <w:webHidden/>
              </w:rPr>
              <w:fldChar w:fldCharType="begin"/>
            </w:r>
            <w:r w:rsidR="00FE7BB4">
              <w:rPr>
                <w:webHidden/>
              </w:rPr>
              <w:instrText xml:space="preserve"> PAGEREF _Toc169018312 \h </w:instrText>
            </w:r>
            <w:r w:rsidR="00FE7BB4">
              <w:rPr>
                <w:webHidden/>
              </w:rPr>
            </w:r>
            <w:r w:rsidR="00FE7BB4">
              <w:rPr>
                <w:webHidden/>
              </w:rPr>
              <w:fldChar w:fldCharType="separate"/>
            </w:r>
            <w:r w:rsidR="00FE7BB4">
              <w:rPr>
                <w:rFonts w:hint="eastAsia"/>
                <w:webHidden/>
              </w:rPr>
              <w:t>2</w:t>
            </w:r>
            <w:r w:rsidR="00FE7BB4">
              <w:rPr>
                <w:webHidden/>
              </w:rPr>
              <w:fldChar w:fldCharType="end"/>
            </w:r>
          </w:hyperlink>
        </w:p>
        <w:p w:rsidR="00FE7BB4" w:rsidRDefault="00333053" w14:paraId="0C00191A" w14:textId="33110B29">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13">
            <w:r w:rsidRPr="00FF53A6" w:rsidR="00FE7BB4">
              <w:rPr>
                <w:rStyle w:val="Hyperlink"/>
              </w:rPr>
              <w:t>1.1</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Business Challenge Overview</w:t>
            </w:r>
            <w:r w:rsidR="00FE7BB4">
              <w:rPr>
                <w:webHidden/>
              </w:rPr>
              <w:tab/>
            </w:r>
            <w:r w:rsidR="00FE7BB4">
              <w:rPr>
                <w:webHidden/>
              </w:rPr>
              <w:fldChar w:fldCharType="begin"/>
            </w:r>
            <w:r w:rsidR="00FE7BB4">
              <w:rPr>
                <w:webHidden/>
              </w:rPr>
              <w:instrText xml:space="preserve"> PAGEREF _Toc169018313 \h </w:instrText>
            </w:r>
            <w:r w:rsidR="00FE7BB4">
              <w:rPr>
                <w:webHidden/>
              </w:rPr>
            </w:r>
            <w:r w:rsidR="00FE7BB4">
              <w:rPr>
                <w:webHidden/>
              </w:rPr>
              <w:fldChar w:fldCharType="separate"/>
            </w:r>
            <w:r w:rsidR="00FE7BB4">
              <w:rPr>
                <w:webHidden/>
              </w:rPr>
              <w:t>2</w:t>
            </w:r>
            <w:r w:rsidR="00FE7BB4">
              <w:rPr>
                <w:webHidden/>
              </w:rPr>
              <w:fldChar w:fldCharType="end"/>
            </w:r>
          </w:hyperlink>
        </w:p>
        <w:p w:rsidR="00FE7BB4" w:rsidRDefault="00333053" w14:paraId="7ACFAAEC" w14:textId="2134F7DD">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14">
            <w:r w:rsidRPr="00FF53A6" w:rsidR="00FE7BB4">
              <w:rPr>
                <w:rStyle w:val="Hyperlink"/>
              </w:rPr>
              <w:t>1.2</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Stakeholders</w:t>
            </w:r>
            <w:r w:rsidR="00FE7BB4">
              <w:rPr>
                <w:webHidden/>
              </w:rPr>
              <w:tab/>
            </w:r>
            <w:r w:rsidR="00FE7BB4">
              <w:rPr>
                <w:webHidden/>
              </w:rPr>
              <w:fldChar w:fldCharType="begin"/>
            </w:r>
            <w:r w:rsidR="00FE7BB4">
              <w:rPr>
                <w:webHidden/>
              </w:rPr>
              <w:instrText xml:space="preserve"> PAGEREF _Toc169018314 \h </w:instrText>
            </w:r>
            <w:r w:rsidR="00FE7BB4">
              <w:rPr>
                <w:webHidden/>
              </w:rPr>
            </w:r>
            <w:r w:rsidR="00FE7BB4">
              <w:rPr>
                <w:webHidden/>
              </w:rPr>
              <w:fldChar w:fldCharType="separate"/>
            </w:r>
            <w:r w:rsidR="00FE7BB4">
              <w:rPr>
                <w:webHidden/>
              </w:rPr>
              <w:t>3</w:t>
            </w:r>
            <w:r w:rsidR="00FE7BB4">
              <w:rPr>
                <w:webHidden/>
              </w:rPr>
              <w:fldChar w:fldCharType="end"/>
            </w:r>
          </w:hyperlink>
        </w:p>
        <w:p w:rsidR="00FE7BB4" w:rsidRDefault="00333053" w14:paraId="0BDD0D95" w14:textId="308CEBD2">
          <w:pPr>
            <w:pStyle w:val="TOC1"/>
            <w:tabs>
              <w:tab w:val="left" w:pos="660"/>
            </w:tabs>
            <w:rPr>
              <w:rFonts w:asciiTheme="minorHAnsi" w:hAnsiTheme="minorHAnsi" w:eastAsiaTheme="minorEastAsia" w:cstheme="minorBidi"/>
              <w:bCs w:val="0"/>
              <w:color w:val="auto"/>
              <w:kern w:val="2"/>
              <w:sz w:val="22"/>
              <w:szCs w:val="22"/>
              <w:u w:val="none"/>
              <w:lang w:eastAsia="en-US"/>
              <w14:ligatures w14:val="standardContextual"/>
            </w:rPr>
          </w:pPr>
          <w:hyperlink w:history="1" w:anchor="_Toc169018315">
            <w:r w:rsidRPr="00FF53A6" w:rsidR="00FE7BB4">
              <w:rPr>
                <w:rStyle w:val="Hyperlink"/>
              </w:rPr>
              <w:t>2</w:t>
            </w:r>
            <w:r w:rsidR="00FE7BB4">
              <w:rPr>
                <w:rFonts w:asciiTheme="minorHAnsi" w:hAnsiTheme="minorHAnsi" w:eastAsiaTheme="minorEastAsia" w:cstheme="minorBidi"/>
                <w:bCs w:val="0"/>
                <w:color w:val="auto"/>
                <w:kern w:val="2"/>
                <w:sz w:val="22"/>
                <w:szCs w:val="22"/>
                <w:u w:val="none"/>
                <w:lang w:eastAsia="en-US"/>
                <w14:ligatures w14:val="standardContextual"/>
              </w:rPr>
              <w:tab/>
            </w:r>
            <w:r w:rsidRPr="00FF53A6" w:rsidR="00FE7BB4">
              <w:rPr>
                <w:rStyle w:val="Hyperlink"/>
              </w:rPr>
              <w:t>Functional Requirements Narrative</w:t>
            </w:r>
            <w:r w:rsidR="00FE7BB4">
              <w:rPr>
                <w:webHidden/>
              </w:rPr>
              <w:tab/>
            </w:r>
            <w:r w:rsidR="00FE7BB4">
              <w:rPr>
                <w:webHidden/>
              </w:rPr>
              <w:fldChar w:fldCharType="begin"/>
            </w:r>
            <w:r w:rsidR="00FE7BB4">
              <w:rPr>
                <w:webHidden/>
              </w:rPr>
              <w:instrText xml:space="preserve"> PAGEREF _Toc169018315 \h </w:instrText>
            </w:r>
            <w:r w:rsidR="00FE7BB4">
              <w:rPr>
                <w:webHidden/>
              </w:rPr>
            </w:r>
            <w:r w:rsidR="00FE7BB4">
              <w:rPr>
                <w:webHidden/>
              </w:rPr>
              <w:fldChar w:fldCharType="separate"/>
            </w:r>
            <w:r w:rsidR="00FE7BB4">
              <w:rPr>
                <w:rFonts w:hint="eastAsia"/>
                <w:webHidden/>
              </w:rPr>
              <w:t>4</w:t>
            </w:r>
            <w:r w:rsidR="00FE7BB4">
              <w:rPr>
                <w:webHidden/>
              </w:rPr>
              <w:fldChar w:fldCharType="end"/>
            </w:r>
          </w:hyperlink>
        </w:p>
        <w:p w:rsidR="00FE7BB4" w:rsidRDefault="00333053" w14:paraId="3A5ECBB2" w14:textId="7610F5DD">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16">
            <w:r w:rsidRPr="00FF53A6" w:rsidR="00FE7BB4">
              <w:rPr>
                <w:rStyle w:val="Hyperlink"/>
              </w:rPr>
              <w:t>2.1</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Ship Complete Flag on Customer Record</w:t>
            </w:r>
            <w:r w:rsidR="00FE7BB4">
              <w:rPr>
                <w:webHidden/>
              </w:rPr>
              <w:tab/>
            </w:r>
            <w:r w:rsidR="00FE7BB4">
              <w:rPr>
                <w:webHidden/>
              </w:rPr>
              <w:fldChar w:fldCharType="begin"/>
            </w:r>
            <w:r w:rsidR="00FE7BB4">
              <w:rPr>
                <w:webHidden/>
              </w:rPr>
              <w:instrText xml:space="preserve"> PAGEREF _Toc169018316 \h </w:instrText>
            </w:r>
            <w:r w:rsidR="00FE7BB4">
              <w:rPr>
                <w:webHidden/>
              </w:rPr>
            </w:r>
            <w:r w:rsidR="00FE7BB4">
              <w:rPr>
                <w:webHidden/>
              </w:rPr>
              <w:fldChar w:fldCharType="separate"/>
            </w:r>
            <w:r w:rsidR="00FE7BB4">
              <w:rPr>
                <w:webHidden/>
              </w:rPr>
              <w:t>4</w:t>
            </w:r>
            <w:r w:rsidR="00FE7BB4">
              <w:rPr>
                <w:webHidden/>
              </w:rPr>
              <w:fldChar w:fldCharType="end"/>
            </w:r>
          </w:hyperlink>
        </w:p>
        <w:p w:rsidR="00FE7BB4" w:rsidRDefault="00333053" w14:paraId="61B938D7" w14:textId="5E99672F">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17">
            <w:r w:rsidRPr="00FF53A6" w:rsidR="00FE7BB4">
              <w:rPr>
                <w:rStyle w:val="Hyperlink"/>
              </w:rPr>
              <w:t>2.2</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Prevent Partial Delivery Flag on AR Parameters</w:t>
            </w:r>
            <w:r w:rsidR="00FE7BB4">
              <w:rPr>
                <w:webHidden/>
              </w:rPr>
              <w:tab/>
            </w:r>
            <w:r w:rsidR="00FE7BB4">
              <w:rPr>
                <w:webHidden/>
              </w:rPr>
              <w:fldChar w:fldCharType="begin"/>
            </w:r>
            <w:r w:rsidR="00FE7BB4">
              <w:rPr>
                <w:webHidden/>
              </w:rPr>
              <w:instrText xml:space="preserve"> PAGEREF _Toc169018317 \h </w:instrText>
            </w:r>
            <w:r w:rsidR="00FE7BB4">
              <w:rPr>
                <w:webHidden/>
              </w:rPr>
            </w:r>
            <w:r w:rsidR="00FE7BB4">
              <w:rPr>
                <w:webHidden/>
              </w:rPr>
              <w:fldChar w:fldCharType="separate"/>
            </w:r>
            <w:r w:rsidR="00FE7BB4">
              <w:rPr>
                <w:webHidden/>
              </w:rPr>
              <w:t>6</w:t>
            </w:r>
            <w:r w:rsidR="00FE7BB4">
              <w:rPr>
                <w:webHidden/>
              </w:rPr>
              <w:fldChar w:fldCharType="end"/>
            </w:r>
          </w:hyperlink>
        </w:p>
        <w:p w:rsidR="00FE7BB4" w:rsidRDefault="00333053" w14:paraId="19C66D65" w14:textId="6CC0EAB1">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18">
            <w:r w:rsidRPr="00FF53A6" w:rsidR="00FE7BB4">
              <w:rPr>
                <w:rStyle w:val="Hyperlink"/>
              </w:rPr>
              <w:t>2.3</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Security Requirement</w:t>
            </w:r>
            <w:r w:rsidR="00FE7BB4">
              <w:rPr>
                <w:webHidden/>
              </w:rPr>
              <w:tab/>
            </w:r>
            <w:r w:rsidR="00FE7BB4">
              <w:rPr>
                <w:webHidden/>
              </w:rPr>
              <w:fldChar w:fldCharType="begin"/>
            </w:r>
            <w:r w:rsidR="00FE7BB4">
              <w:rPr>
                <w:webHidden/>
              </w:rPr>
              <w:instrText xml:space="preserve"> PAGEREF _Toc169018318 \h </w:instrText>
            </w:r>
            <w:r w:rsidR="00FE7BB4">
              <w:rPr>
                <w:webHidden/>
              </w:rPr>
            </w:r>
            <w:r w:rsidR="00FE7BB4">
              <w:rPr>
                <w:webHidden/>
              </w:rPr>
              <w:fldChar w:fldCharType="separate"/>
            </w:r>
            <w:r w:rsidR="00FE7BB4">
              <w:rPr>
                <w:webHidden/>
              </w:rPr>
              <w:t>8</w:t>
            </w:r>
            <w:r w:rsidR="00FE7BB4">
              <w:rPr>
                <w:webHidden/>
              </w:rPr>
              <w:fldChar w:fldCharType="end"/>
            </w:r>
          </w:hyperlink>
        </w:p>
        <w:p w:rsidR="00FE7BB4" w:rsidRDefault="00333053" w14:paraId="6C5F74A2" w14:textId="1BA0EB51">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19">
            <w:r w:rsidRPr="00FF53A6" w:rsidR="00FE7BB4">
              <w:rPr>
                <w:rStyle w:val="Hyperlink"/>
              </w:rPr>
              <w:t>2.4</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Address Validation</w:t>
            </w:r>
            <w:r w:rsidR="00FE7BB4">
              <w:rPr>
                <w:webHidden/>
              </w:rPr>
              <w:tab/>
            </w:r>
            <w:r w:rsidR="00FE7BB4">
              <w:rPr>
                <w:webHidden/>
              </w:rPr>
              <w:fldChar w:fldCharType="begin"/>
            </w:r>
            <w:r w:rsidR="00FE7BB4">
              <w:rPr>
                <w:webHidden/>
              </w:rPr>
              <w:instrText xml:space="preserve"> PAGEREF _Toc169018319 \h </w:instrText>
            </w:r>
            <w:r w:rsidR="00FE7BB4">
              <w:rPr>
                <w:webHidden/>
              </w:rPr>
            </w:r>
            <w:r w:rsidR="00FE7BB4">
              <w:rPr>
                <w:webHidden/>
              </w:rPr>
              <w:fldChar w:fldCharType="separate"/>
            </w:r>
            <w:r w:rsidR="00FE7BB4">
              <w:rPr>
                <w:webHidden/>
              </w:rPr>
              <w:t>8</w:t>
            </w:r>
            <w:r w:rsidR="00FE7BB4">
              <w:rPr>
                <w:webHidden/>
              </w:rPr>
              <w:fldChar w:fldCharType="end"/>
            </w:r>
          </w:hyperlink>
        </w:p>
        <w:p w:rsidR="00FE7BB4" w:rsidRDefault="00333053" w14:paraId="250A6CDB" w14:textId="36BD2B59">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0">
            <w:r w:rsidRPr="00FF53A6" w:rsidR="00FE7BB4">
              <w:rPr>
                <w:rStyle w:val="Hyperlink"/>
              </w:rPr>
              <w:t>2.5</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Warehouse Default Parameter</w:t>
            </w:r>
            <w:r w:rsidR="00FE7BB4">
              <w:rPr>
                <w:webHidden/>
              </w:rPr>
              <w:tab/>
            </w:r>
            <w:r w:rsidR="00FE7BB4">
              <w:rPr>
                <w:webHidden/>
              </w:rPr>
              <w:fldChar w:fldCharType="begin"/>
            </w:r>
            <w:r w:rsidR="00FE7BB4">
              <w:rPr>
                <w:webHidden/>
              </w:rPr>
              <w:instrText xml:space="preserve"> PAGEREF _Toc169018320 \h </w:instrText>
            </w:r>
            <w:r w:rsidR="00FE7BB4">
              <w:rPr>
                <w:webHidden/>
              </w:rPr>
            </w:r>
            <w:r w:rsidR="00FE7BB4">
              <w:rPr>
                <w:webHidden/>
              </w:rPr>
              <w:fldChar w:fldCharType="separate"/>
            </w:r>
            <w:r w:rsidR="00FE7BB4">
              <w:rPr>
                <w:webHidden/>
              </w:rPr>
              <w:t>11</w:t>
            </w:r>
            <w:r w:rsidR="00FE7BB4">
              <w:rPr>
                <w:webHidden/>
              </w:rPr>
              <w:fldChar w:fldCharType="end"/>
            </w:r>
          </w:hyperlink>
        </w:p>
        <w:p w:rsidR="00FE7BB4" w:rsidRDefault="00333053" w14:paraId="1BFEC6BB" w14:textId="726034BC">
          <w:pPr>
            <w:pStyle w:val="TOC1"/>
            <w:tabs>
              <w:tab w:val="left" w:pos="660"/>
            </w:tabs>
            <w:rPr>
              <w:rFonts w:asciiTheme="minorHAnsi" w:hAnsiTheme="minorHAnsi" w:eastAsiaTheme="minorEastAsia" w:cstheme="minorBidi"/>
              <w:bCs w:val="0"/>
              <w:color w:val="auto"/>
              <w:kern w:val="2"/>
              <w:sz w:val="22"/>
              <w:szCs w:val="22"/>
              <w:u w:val="none"/>
              <w:lang w:eastAsia="en-US"/>
              <w14:ligatures w14:val="standardContextual"/>
            </w:rPr>
          </w:pPr>
          <w:hyperlink w:history="1" w:anchor="_Toc169018321">
            <w:r w:rsidRPr="00FF53A6" w:rsidR="00FE7BB4">
              <w:rPr>
                <w:rStyle w:val="Hyperlink"/>
              </w:rPr>
              <w:t>3</w:t>
            </w:r>
            <w:r w:rsidR="00FE7BB4">
              <w:rPr>
                <w:rFonts w:asciiTheme="minorHAnsi" w:hAnsiTheme="minorHAnsi" w:eastAsiaTheme="minorEastAsia" w:cstheme="minorBidi"/>
                <w:bCs w:val="0"/>
                <w:color w:val="auto"/>
                <w:kern w:val="2"/>
                <w:sz w:val="22"/>
                <w:szCs w:val="22"/>
                <w:u w:val="none"/>
                <w:lang w:eastAsia="en-US"/>
                <w14:ligatures w14:val="standardContextual"/>
              </w:rPr>
              <w:tab/>
            </w:r>
            <w:r w:rsidRPr="00FF53A6" w:rsidR="00FE7BB4">
              <w:rPr>
                <w:rStyle w:val="Hyperlink"/>
              </w:rPr>
              <w:t>Proposed Process</w:t>
            </w:r>
            <w:r w:rsidR="00FE7BB4">
              <w:rPr>
                <w:webHidden/>
              </w:rPr>
              <w:tab/>
            </w:r>
            <w:r w:rsidR="00FE7BB4">
              <w:rPr>
                <w:webHidden/>
              </w:rPr>
              <w:fldChar w:fldCharType="begin"/>
            </w:r>
            <w:r w:rsidR="00FE7BB4">
              <w:rPr>
                <w:webHidden/>
              </w:rPr>
              <w:instrText xml:space="preserve"> PAGEREF _Toc169018321 \h </w:instrText>
            </w:r>
            <w:r w:rsidR="00FE7BB4">
              <w:rPr>
                <w:webHidden/>
              </w:rPr>
            </w:r>
            <w:r w:rsidR="00FE7BB4">
              <w:rPr>
                <w:webHidden/>
              </w:rPr>
              <w:fldChar w:fldCharType="separate"/>
            </w:r>
            <w:r w:rsidR="00FE7BB4">
              <w:rPr>
                <w:rFonts w:hint="eastAsia"/>
                <w:webHidden/>
              </w:rPr>
              <w:t>12</w:t>
            </w:r>
            <w:r w:rsidR="00FE7BB4">
              <w:rPr>
                <w:webHidden/>
              </w:rPr>
              <w:fldChar w:fldCharType="end"/>
            </w:r>
          </w:hyperlink>
        </w:p>
        <w:p w:rsidR="00FE7BB4" w:rsidRDefault="00333053" w14:paraId="181ABE1E" w14:textId="3111A7F3">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2">
            <w:r w:rsidRPr="00FF53A6" w:rsidR="00FE7BB4">
              <w:rPr>
                <w:rStyle w:val="Hyperlink"/>
              </w:rPr>
              <w:t>3.1</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Proposed Process Description</w:t>
            </w:r>
            <w:r w:rsidR="00FE7BB4">
              <w:rPr>
                <w:webHidden/>
              </w:rPr>
              <w:tab/>
            </w:r>
            <w:r w:rsidR="00FE7BB4">
              <w:rPr>
                <w:webHidden/>
              </w:rPr>
              <w:fldChar w:fldCharType="begin"/>
            </w:r>
            <w:r w:rsidR="00FE7BB4">
              <w:rPr>
                <w:webHidden/>
              </w:rPr>
              <w:instrText xml:space="preserve"> PAGEREF _Toc169018322 \h </w:instrText>
            </w:r>
            <w:r w:rsidR="00FE7BB4">
              <w:rPr>
                <w:webHidden/>
              </w:rPr>
            </w:r>
            <w:r w:rsidR="00FE7BB4">
              <w:rPr>
                <w:webHidden/>
              </w:rPr>
              <w:fldChar w:fldCharType="separate"/>
            </w:r>
            <w:r w:rsidR="00FE7BB4">
              <w:rPr>
                <w:webHidden/>
              </w:rPr>
              <w:t>12</w:t>
            </w:r>
            <w:r w:rsidR="00FE7BB4">
              <w:rPr>
                <w:webHidden/>
              </w:rPr>
              <w:fldChar w:fldCharType="end"/>
            </w:r>
          </w:hyperlink>
        </w:p>
        <w:p w:rsidR="00FE7BB4" w:rsidRDefault="00333053" w14:paraId="54FC31A1" w14:textId="40852CC9">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3">
            <w:r w:rsidRPr="00FF53A6" w:rsidR="00FE7BB4">
              <w:rPr>
                <w:rStyle w:val="Hyperlink"/>
              </w:rPr>
              <w:t>3.2</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Proposed Process Flow Overview</w:t>
            </w:r>
            <w:r w:rsidR="00FE7BB4">
              <w:rPr>
                <w:webHidden/>
              </w:rPr>
              <w:tab/>
            </w:r>
            <w:r w:rsidR="00FE7BB4">
              <w:rPr>
                <w:webHidden/>
              </w:rPr>
              <w:fldChar w:fldCharType="begin"/>
            </w:r>
            <w:r w:rsidR="00FE7BB4">
              <w:rPr>
                <w:webHidden/>
              </w:rPr>
              <w:instrText xml:space="preserve"> PAGEREF _Toc169018323 \h </w:instrText>
            </w:r>
            <w:r w:rsidR="00FE7BB4">
              <w:rPr>
                <w:webHidden/>
              </w:rPr>
            </w:r>
            <w:r w:rsidR="00FE7BB4">
              <w:rPr>
                <w:webHidden/>
              </w:rPr>
              <w:fldChar w:fldCharType="separate"/>
            </w:r>
            <w:r w:rsidR="00FE7BB4">
              <w:rPr>
                <w:webHidden/>
              </w:rPr>
              <w:t>12</w:t>
            </w:r>
            <w:r w:rsidR="00FE7BB4">
              <w:rPr>
                <w:webHidden/>
              </w:rPr>
              <w:fldChar w:fldCharType="end"/>
            </w:r>
          </w:hyperlink>
        </w:p>
        <w:p w:rsidR="00FE7BB4" w:rsidRDefault="00333053" w14:paraId="6A08D82F" w14:textId="2C388D5D">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4">
            <w:r w:rsidRPr="00FF53A6" w:rsidR="00FE7BB4">
              <w:rPr>
                <w:rStyle w:val="Hyperlink"/>
              </w:rPr>
              <w:t>3.3</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Setup and Configuration</w:t>
            </w:r>
            <w:r w:rsidR="00FE7BB4">
              <w:rPr>
                <w:webHidden/>
              </w:rPr>
              <w:tab/>
            </w:r>
            <w:r w:rsidR="00FE7BB4">
              <w:rPr>
                <w:webHidden/>
              </w:rPr>
              <w:fldChar w:fldCharType="begin"/>
            </w:r>
            <w:r w:rsidR="00FE7BB4">
              <w:rPr>
                <w:webHidden/>
              </w:rPr>
              <w:instrText xml:space="preserve"> PAGEREF _Toc169018324 \h </w:instrText>
            </w:r>
            <w:r w:rsidR="00FE7BB4">
              <w:rPr>
                <w:webHidden/>
              </w:rPr>
            </w:r>
            <w:r w:rsidR="00FE7BB4">
              <w:rPr>
                <w:webHidden/>
              </w:rPr>
              <w:fldChar w:fldCharType="separate"/>
            </w:r>
            <w:r w:rsidR="00FE7BB4">
              <w:rPr>
                <w:webHidden/>
              </w:rPr>
              <w:t>12</w:t>
            </w:r>
            <w:r w:rsidR="00FE7BB4">
              <w:rPr>
                <w:webHidden/>
              </w:rPr>
              <w:fldChar w:fldCharType="end"/>
            </w:r>
          </w:hyperlink>
        </w:p>
        <w:p w:rsidR="00FE7BB4" w:rsidRDefault="00333053" w14:paraId="705A7616" w14:textId="1DEC7A33">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5">
            <w:r w:rsidRPr="00FF53A6" w:rsidR="00FE7BB4">
              <w:rPr>
                <w:rStyle w:val="Hyperlink"/>
              </w:rPr>
              <w:t>3.4</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Demonstration</w:t>
            </w:r>
            <w:r w:rsidR="00FE7BB4">
              <w:rPr>
                <w:webHidden/>
              </w:rPr>
              <w:tab/>
            </w:r>
            <w:r w:rsidR="00FE7BB4">
              <w:rPr>
                <w:webHidden/>
              </w:rPr>
              <w:fldChar w:fldCharType="begin"/>
            </w:r>
            <w:r w:rsidR="00FE7BB4">
              <w:rPr>
                <w:webHidden/>
              </w:rPr>
              <w:instrText xml:space="preserve"> PAGEREF _Toc169018325 \h </w:instrText>
            </w:r>
            <w:r w:rsidR="00FE7BB4">
              <w:rPr>
                <w:webHidden/>
              </w:rPr>
            </w:r>
            <w:r w:rsidR="00FE7BB4">
              <w:rPr>
                <w:webHidden/>
              </w:rPr>
              <w:fldChar w:fldCharType="separate"/>
            </w:r>
            <w:r w:rsidR="00FE7BB4">
              <w:rPr>
                <w:webHidden/>
              </w:rPr>
              <w:t>13</w:t>
            </w:r>
            <w:r w:rsidR="00FE7BB4">
              <w:rPr>
                <w:webHidden/>
              </w:rPr>
              <w:fldChar w:fldCharType="end"/>
            </w:r>
          </w:hyperlink>
        </w:p>
        <w:p w:rsidR="00FE7BB4" w:rsidRDefault="00333053" w14:paraId="5971233A" w14:textId="0E51EC25">
          <w:pPr>
            <w:pStyle w:val="TOC1"/>
            <w:tabs>
              <w:tab w:val="left" w:pos="660"/>
            </w:tabs>
            <w:rPr>
              <w:rFonts w:asciiTheme="minorHAnsi" w:hAnsiTheme="minorHAnsi" w:eastAsiaTheme="minorEastAsia" w:cstheme="minorBidi"/>
              <w:bCs w:val="0"/>
              <w:color w:val="auto"/>
              <w:kern w:val="2"/>
              <w:sz w:val="22"/>
              <w:szCs w:val="22"/>
              <w:u w:val="none"/>
              <w:lang w:eastAsia="en-US"/>
              <w14:ligatures w14:val="standardContextual"/>
            </w:rPr>
          </w:pPr>
          <w:hyperlink w:history="1" w:anchor="_Toc169018326">
            <w:r w:rsidRPr="00FF53A6" w:rsidR="00FE7BB4">
              <w:rPr>
                <w:rStyle w:val="Hyperlink"/>
              </w:rPr>
              <w:t>4</w:t>
            </w:r>
            <w:r w:rsidR="00FE7BB4">
              <w:rPr>
                <w:rFonts w:asciiTheme="minorHAnsi" w:hAnsiTheme="minorHAnsi" w:eastAsiaTheme="minorEastAsia" w:cstheme="minorBidi"/>
                <w:bCs w:val="0"/>
                <w:color w:val="auto"/>
                <w:kern w:val="2"/>
                <w:sz w:val="22"/>
                <w:szCs w:val="22"/>
                <w:u w:val="none"/>
                <w:lang w:eastAsia="en-US"/>
                <w14:ligatures w14:val="standardContextual"/>
              </w:rPr>
              <w:tab/>
            </w:r>
            <w:r w:rsidRPr="00FF53A6" w:rsidR="00FE7BB4">
              <w:rPr>
                <w:rStyle w:val="Hyperlink"/>
              </w:rPr>
              <w:t>Testing Scenarios</w:t>
            </w:r>
            <w:r w:rsidR="00FE7BB4">
              <w:rPr>
                <w:webHidden/>
              </w:rPr>
              <w:tab/>
            </w:r>
            <w:r w:rsidR="00FE7BB4">
              <w:rPr>
                <w:webHidden/>
              </w:rPr>
              <w:fldChar w:fldCharType="begin"/>
            </w:r>
            <w:r w:rsidR="00FE7BB4">
              <w:rPr>
                <w:webHidden/>
              </w:rPr>
              <w:instrText xml:space="preserve"> PAGEREF _Toc169018326 \h </w:instrText>
            </w:r>
            <w:r w:rsidR="00FE7BB4">
              <w:rPr>
                <w:webHidden/>
              </w:rPr>
            </w:r>
            <w:r w:rsidR="00FE7BB4">
              <w:rPr>
                <w:webHidden/>
              </w:rPr>
              <w:fldChar w:fldCharType="separate"/>
            </w:r>
            <w:r w:rsidR="00FE7BB4">
              <w:rPr>
                <w:rFonts w:hint="eastAsia"/>
                <w:webHidden/>
              </w:rPr>
              <w:t>13</w:t>
            </w:r>
            <w:r w:rsidR="00FE7BB4">
              <w:rPr>
                <w:webHidden/>
              </w:rPr>
              <w:fldChar w:fldCharType="end"/>
            </w:r>
          </w:hyperlink>
        </w:p>
        <w:p w:rsidR="00FE7BB4" w:rsidRDefault="00333053" w14:paraId="64613E03" w14:textId="58235EC1">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7">
            <w:r w:rsidRPr="00FF53A6" w:rsidR="00FE7BB4">
              <w:rPr>
                <w:rStyle w:val="Hyperlink"/>
              </w:rPr>
              <w:t>4.1</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Update Ship Complete Flag on Customer and Generate Sales Order</w:t>
            </w:r>
            <w:r w:rsidR="00FE7BB4">
              <w:rPr>
                <w:webHidden/>
              </w:rPr>
              <w:tab/>
            </w:r>
            <w:r w:rsidR="00FE7BB4">
              <w:rPr>
                <w:webHidden/>
              </w:rPr>
              <w:fldChar w:fldCharType="begin"/>
            </w:r>
            <w:r w:rsidR="00FE7BB4">
              <w:rPr>
                <w:webHidden/>
              </w:rPr>
              <w:instrText xml:space="preserve"> PAGEREF _Toc169018327 \h </w:instrText>
            </w:r>
            <w:r w:rsidR="00FE7BB4">
              <w:rPr>
                <w:webHidden/>
              </w:rPr>
            </w:r>
            <w:r w:rsidR="00FE7BB4">
              <w:rPr>
                <w:webHidden/>
              </w:rPr>
              <w:fldChar w:fldCharType="separate"/>
            </w:r>
            <w:r w:rsidR="00FE7BB4">
              <w:rPr>
                <w:webHidden/>
              </w:rPr>
              <w:t>13</w:t>
            </w:r>
            <w:r w:rsidR="00FE7BB4">
              <w:rPr>
                <w:webHidden/>
              </w:rPr>
              <w:fldChar w:fldCharType="end"/>
            </w:r>
          </w:hyperlink>
        </w:p>
        <w:p w:rsidR="00FE7BB4" w:rsidRDefault="00333053" w14:paraId="0194E00C" w14:textId="551E119F">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28">
            <w:r w:rsidRPr="00FF53A6" w:rsidR="00FE7BB4">
              <w:rPr>
                <w:rStyle w:val="Hyperlink"/>
                <w:lang w:eastAsia="en-US"/>
              </w:rPr>
              <w:t>4.2</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Update Prevent partial delivery flag on AR parameters and Generate Sales Order</w:t>
            </w:r>
            <w:r w:rsidR="00FE7BB4">
              <w:rPr>
                <w:webHidden/>
              </w:rPr>
              <w:tab/>
            </w:r>
            <w:r w:rsidR="00FE7BB4">
              <w:rPr>
                <w:webHidden/>
              </w:rPr>
              <w:fldChar w:fldCharType="begin"/>
            </w:r>
            <w:r w:rsidR="00FE7BB4">
              <w:rPr>
                <w:webHidden/>
              </w:rPr>
              <w:instrText xml:space="preserve"> PAGEREF _Toc169018328 \h </w:instrText>
            </w:r>
            <w:r w:rsidR="00FE7BB4">
              <w:rPr>
                <w:webHidden/>
              </w:rPr>
            </w:r>
            <w:r w:rsidR="00FE7BB4">
              <w:rPr>
                <w:webHidden/>
              </w:rPr>
              <w:fldChar w:fldCharType="separate"/>
            </w:r>
            <w:r w:rsidR="00FE7BB4">
              <w:rPr>
                <w:webHidden/>
              </w:rPr>
              <w:t>14</w:t>
            </w:r>
            <w:r w:rsidR="00FE7BB4">
              <w:rPr>
                <w:webHidden/>
              </w:rPr>
              <w:fldChar w:fldCharType="end"/>
            </w:r>
          </w:hyperlink>
        </w:p>
        <w:p w:rsidR="00FE7BB4" w:rsidRDefault="00333053" w14:paraId="4763CF80" w14:textId="384A0399">
          <w:pPr>
            <w:pStyle w:val="TOC1"/>
            <w:tabs>
              <w:tab w:val="left" w:pos="660"/>
            </w:tabs>
            <w:rPr>
              <w:rFonts w:asciiTheme="minorHAnsi" w:hAnsiTheme="minorHAnsi" w:eastAsiaTheme="minorEastAsia" w:cstheme="minorBidi"/>
              <w:bCs w:val="0"/>
              <w:color w:val="auto"/>
              <w:kern w:val="2"/>
              <w:sz w:val="22"/>
              <w:szCs w:val="22"/>
              <w:u w:val="none"/>
              <w:lang w:eastAsia="en-US"/>
              <w14:ligatures w14:val="standardContextual"/>
            </w:rPr>
          </w:pPr>
          <w:hyperlink w:history="1" w:anchor="_Toc169018329">
            <w:r w:rsidRPr="00FF53A6" w:rsidR="00FE7BB4">
              <w:rPr>
                <w:rStyle w:val="Hyperlink"/>
              </w:rPr>
              <w:t>5</w:t>
            </w:r>
            <w:r w:rsidR="00FE7BB4">
              <w:rPr>
                <w:rFonts w:asciiTheme="minorHAnsi" w:hAnsiTheme="minorHAnsi" w:eastAsiaTheme="minorEastAsia" w:cstheme="minorBidi"/>
                <w:bCs w:val="0"/>
                <w:color w:val="auto"/>
                <w:kern w:val="2"/>
                <w:sz w:val="22"/>
                <w:szCs w:val="22"/>
                <w:u w:val="none"/>
                <w:lang w:eastAsia="en-US"/>
                <w14:ligatures w14:val="standardContextual"/>
              </w:rPr>
              <w:tab/>
            </w:r>
            <w:r w:rsidRPr="00FF53A6" w:rsidR="00FE7BB4">
              <w:rPr>
                <w:rStyle w:val="Hyperlink"/>
              </w:rPr>
              <w:t>Additional Information</w:t>
            </w:r>
            <w:r w:rsidR="00FE7BB4">
              <w:rPr>
                <w:webHidden/>
              </w:rPr>
              <w:tab/>
            </w:r>
            <w:r w:rsidR="00FE7BB4">
              <w:rPr>
                <w:webHidden/>
              </w:rPr>
              <w:fldChar w:fldCharType="begin"/>
            </w:r>
            <w:r w:rsidR="00FE7BB4">
              <w:rPr>
                <w:webHidden/>
              </w:rPr>
              <w:instrText xml:space="preserve"> PAGEREF _Toc169018329 \h </w:instrText>
            </w:r>
            <w:r w:rsidR="00FE7BB4">
              <w:rPr>
                <w:webHidden/>
              </w:rPr>
            </w:r>
            <w:r w:rsidR="00FE7BB4">
              <w:rPr>
                <w:webHidden/>
              </w:rPr>
              <w:fldChar w:fldCharType="separate"/>
            </w:r>
            <w:r w:rsidR="00FE7BB4">
              <w:rPr>
                <w:rFonts w:hint="eastAsia"/>
                <w:webHidden/>
              </w:rPr>
              <w:t>15</w:t>
            </w:r>
            <w:r w:rsidR="00FE7BB4">
              <w:rPr>
                <w:webHidden/>
              </w:rPr>
              <w:fldChar w:fldCharType="end"/>
            </w:r>
          </w:hyperlink>
        </w:p>
        <w:p w:rsidR="00FE7BB4" w:rsidRDefault="00333053" w14:paraId="5B1C429B" w14:textId="2419EF22">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0">
            <w:r w:rsidRPr="00FF53A6" w:rsidR="00FE7BB4">
              <w:rPr>
                <w:rStyle w:val="Hyperlink"/>
              </w:rPr>
              <w:t>5.1</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Dependencies</w:t>
            </w:r>
            <w:r w:rsidR="00FE7BB4">
              <w:rPr>
                <w:webHidden/>
              </w:rPr>
              <w:tab/>
            </w:r>
            <w:r w:rsidR="00FE7BB4">
              <w:rPr>
                <w:webHidden/>
              </w:rPr>
              <w:fldChar w:fldCharType="begin"/>
            </w:r>
            <w:r w:rsidR="00FE7BB4">
              <w:rPr>
                <w:webHidden/>
              </w:rPr>
              <w:instrText xml:space="preserve"> PAGEREF _Toc169018330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66342932" w14:textId="0921F18D">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1">
            <w:r w:rsidRPr="00FF53A6" w:rsidR="00FE7BB4">
              <w:rPr>
                <w:rStyle w:val="Hyperlink"/>
              </w:rPr>
              <w:t>5.2</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Assumptions</w:t>
            </w:r>
            <w:r w:rsidR="00FE7BB4">
              <w:rPr>
                <w:webHidden/>
              </w:rPr>
              <w:tab/>
            </w:r>
            <w:r w:rsidR="00FE7BB4">
              <w:rPr>
                <w:webHidden/>
              </w:rPr>
              <w:fldChar w:fldCharType="begin"/>
            </w:r>
            <w:r w:rsidR="00FE7BB4">
              <w:rPr>
                <w:webHidden/>
              </w:rPr>
              <w:instrText xml:space="preserve"> PAGEREF _Toc169018331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7A1D4AC9" w14:textId="0F892989">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2">
            <w:r w:rsidRPr="00FF53A6" w:rsidR="00FE7BB4">
              <w:rPr>
                <w:rStyle w:val="Hyperlink"/>
              </w:rPr>
              <w:t>5.3</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Constraints</w:t>
            </w:r>
            <w:r w:rsidR="00FE7BB4">
              <w:rPr>
                <w:webHidden/>
              </w:rPr>
              <w:tab/>
            </w:r>
            <w:r w:rsidR="00FE7BB4">
              <w:rPr>
                <w:webHidden/>
              </w:rPr>
              <w:fldChar w:fldCharType="begin"/>
            </w:r>
            <w:r w:rsidR="00FE7BB4">
              <w:rPr>
                <w:webHidden/>
              </w:rPr>
              <w:instrText xml:space="preserve"> PAGEREF _Toc169018332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50CB093D" w14:textId="5F0F0C5C">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3">
            <w:r w:rsidRPr="00FF53A6" w:rsidR="00FE7BB4">
              <w:rPr>
                <w:rStyle w:val="Hyperlink"/>
              </w:rPr>
              <w:t>5.4</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Automated Testing</w:t>
            </w:r>
            <w:r w:rsidR="00FE7BB4">
              <w:rPr>
                <w:webHidden/>
              </w:rPr>
              <w:tab/>
            </w:r>
            <w:r w:rsidR="00FE7BB4">
              <w:rPr>
                <w:webHidden/>
              </w:rPr>
              <w:fldChar w:fldCharType="begin"/>
            </w:r>
            <w:r w:rsidR="00FE7BB4">
              <w:rPr>
                <w:webHidden/>
              </w:rPr>
              <w:instrText xml:space="preserve"> PAGEREF _Toc169018333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182E4BB2" w14:textId="046FB54C">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4">
            <w:r w:rsidRPr="00FF53A6" w:rsidR="00FE7BB4">
              <w:rPr>
                <w:rStyle w:val="Hyperlink"/>
              </w:rPr>
              <w:t>5.5</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Security Issues</w:t>
            </w:r>
            <w:r w:rsidR="00FE7BB4">
              <w:rPr>
                <w:webHidden/>
              </w:rPr>
              <w:tab/>
            </w:r>
            <w:r w:rsidR="00FE7BB4">
              <w:rPr>
                <w:webHidden/>
              </w:rPr>
              <w:fldChar w:fldCharType="begin"/>
            </w:r>
            <w:r w:rsidR="00FE7BB4">
              <w:rPr>
                <w:webHidden/>
              </w:rPr>
              <w:instrText xml:space="preserve"> PAGEREF _Toc169018334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431A99AC" w14:textId="65A9B429">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5">
            <w:r w:rsidRPr="00FF53A6" w:rsidR="00FE7BB4">
              <w:rPr>
                <w:rStyle w:val="Hyperlink"/>
              </w:rPr>
              <w:t>5.6</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Related Documents</w:t>
            </w:r>
            <w:r w:rsidR="00FE7BB4">
              <w:rPr>
                <w:webHidden/>
              </w:rPr>
              <w:tab/>
            </w:r>
            <w:r w:rsidR="00FE7BB4">
              <w:rPr>
                <w:webHidden/>
              </w:rPr>
              <w:fldChar w:fldCharType="begin"/>
            </w:r>
            <w:r w:rsidR="00FE7BB4">
              <w:rPr>
                <w:webHidden/>
              </w:rPr>
              <w:instrText xml:space="preserve"> PAGEREF _Toc169018335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6E862330" w14:textId="1791C985">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6">
            <w:r w:rsidRPr="00FF53A6" w:rsidR="00FE7BB4">
              <w:rPr>
                <w:rStyle w:val="Hyperlink"/>
              </w:rPr>
              <w:t>5.7</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Usability Requirements</w:t>
            </w:r>
            <w:r w:rsidR="00FE7BB4">
              <w:rPr>
                <w:webHidden/>
              </w:rPr>
              <w:tab/>
            </w:r>
            <w:r w:rsidR="00FE7BB4">
              <w:rPr>
                <w:webHidden/>
              </w:rPr>
              <w:fldChar w:fldCharType="begin"/>
            </w:r>
            <w:r w:rsidR="00FE7BB4">
              <w:rPr>
                <w:webHidden/>
              </w:rPr>
              <w:instrText xml:space="preserve"> PAGEREF _Toc169018336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2B00E21F" w14:textId="455FDB61">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7">
            <w:r w:rsidRPr="00FF53A6" w:rsidR="00FE7BB4">
              <w:rPr>
                <w:rStyle w:val="Hyperlink"/>
              </w:rPr>
              <w:t>5.8</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Performance Benchmarks</w:t>
            </w:r>
            <w:r w:rsidR="00FE7BB4">
              <w:rPr>
                <w:webHidden/>
              </w:rPr>
              <w:tab/>
            </w:r>
            <w:r w:rsidR="00FE7BB4">
              <w:rPr>
                <w:webHidden/>
              </w:rPr>
              <w:fldChar w:fldCharType="begin"/>
            </w:r>
            <w:r w:rsidR="00FE7BB4">
              <w:rPr>
                <w:webHidden/>
              </w:rPr>
              <w:instrText xml:space="preserve"> PAGEREF _Toc169018337 \h </w:instrText>
            </w:r>
            <w:r w:rsidR="00FE7BB4">
              <w:rPr>
                <w:webHidden/>
              </w:rPr>
            </w:r>
            <w:r w:rsidR="00FE7BB4">
              <w:rPr>
                <w:webHidden/>
              </w:rPr>
              <w:fldChar w:fldCharType="separate"/>
            </w:r>
            <w:r w:rsidR="00FE7BB4">
              <w:rPr>
                <w:webHidden/>
              </w:rPr>
              <w:t>15</w:t>
            </w:r>
            <w:r w:rsidR="00FE7BB4">
              <w:rPr>
                <w:webHidden/>
              </w:rPr>
              <w:fldChar w:fldCharType="end"/>
            </w:r>
          </w:hyperlink>
        </w:p>
        <w:p w:rsidR="00FE7BB4" w:rsidRDefault="00333053" w14:paraId="5BEF9880" w14:textId="3FC61815">
          <w:pPr>
            <w:pStyle w:val="TOC1"/>
            <w:rPr>
              <w:rFonts w:asciiTheme="minorHAnsi" w:hAnsiTheme="minorHAnsi" w:eastAsiaTheme="minorEastAsia" w:cstheme="minorBidi"/>
              <w:bCs w:val="0"/>
              <w:color w:val="auto"/>
              <w:kern w:val="2"/>
              <w:sz w:val="22"/>
              <w:szCs w:val="22"/>
              <w:u w:val="none"/>
              <w:lang w:eastAsia="en-US"/>
              <w14:ligatures w14:val="standardContextual"/>
            </w:rPr>
          </w:pPr>
          <w:hyperlink w:history="1" w:anchor="_Toc169018338">
            <w:r w:rsidRPr="00FF53A6" w:rsidR="00FE7BB4">
              <w:rPr>
                <w:rStyle w:val="Hyperlink"/>
              </w:rPr>
              <w:t>Version History and Deliverable Acceptance</w:t>
            </w:r>
            <w:r w:rsidR="00FE7BB4">
              <w:rPr>
                <w:webHidden/>
              </w:rPr>
              <w:tab/>
            </w:r>
            <w:r w:rsidR="00FE7BB4">
              <w:rPr>
                <w:webHidden/>
              </w:rPr>
              <w:fldChar w:fldCharType="begin"/>
            </w:r>
            <w:r w:rsidR="00FE7BB4">
              <w:rPr>
                <w:webHidden/>
              </w:rPr>
              <w:instrText xml:space="preserve"> PAGEREF _Toc169018338 \h </w:instrText>
            </w:r>
            <w:r w:rsidR="00FE7BB4">
              <w:rPr>
                <w:webHidden/>
              </w:rPr>
            </w:r>
            <w:r w:rsidR="00FE7BB4">
              <w:rPr>
                <w:webHidden/>
              </w:rPr>
              <w:fldChar w:fldCharType="separate"/>
            </w:r>
            <w:r w:rsidR="00FE7BB4">
              <w:rPr>
                <w:rFonts w:hint="eastAsia"/>
                <w:webHidden/>
              </w:rPr>
              <w:t>16</w:t>
            </w:r>
            <w:r w:rsidR="00FE7BB4">
              <w:rPr>
                <w:webHidden/>
              </w:rPr>
              <w:fldChar w:fldCharType="end"/>
            </w:r>
          </w:hyperlink>
        </w:p>
        <w:p w:rsidR="00FE7BB4" w:rsidRDefault="00333053" w14:paraId="11BA4D28" w14:textId="13B6D88B">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39">
            <w:r w:rsidRPr="00FF53A6" w:rsidR="00FE7BB4">
              <w:rPr>
                <w:rStyle w:val="Hyperlink"/>
              </w:rPr>
              <w:t>5.9</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Functional Design Acceptance</w:t>
            </w:r>
            <w:r w:rsidR="00FE7BB4">
              <w:rPr>
                <w:webHidden/>
              </w:rPr>
              <w:tab/>
            </w:r>
            <w:r w:rsidR="00FE7BB4">
              <w:rPr>
                <w:webHidden/>
              </w:rPr>
              <w:fldChar w:fldCharType="begin"/>
            </w:r>
            <w:r w:rsidR="00FE7BB4">
              <w:rPr>
                <w:webHidden/>
              </w:rPr>
              <w:instrText xml:space="preserve"> PAGEREF _Toc169018339 \h </w:instrText>
            </w:r>
            <w:r w:rsidR="00FE7BB4">
              <w:rPr>
                <w:webHidden/>
              </w:rPr>
            </w:r>
            <w:r w:rsidR="00FE7BB4">
              <w:rPr>
                <w:webHidden/>
              </w:rPr>
              <w:fldChar w:fldCharType="separate"/>
            </w:r>
            <w:r w:rsidR="00FE7BB4">
              <w:rPr>
                <w:webHidden/>
              </w:rPr>
              <w:t>16</w:t>
            </w:r>
            <w:r w:rsidR="00FE7BB4">
              <w:rPr>
                <w:webHidden/>
              </w:rPr>
              <w:fldChar w:fldCharType="end"/>
            </w:r>
          </w:hyperlink>
        </w:p>
        <w:p w:rsidR="00FE7BB4" w:rsidRDefault="00333053" w14:paraId="332EA52A" w14:textId="097D0F99">
          <w:pPr>
            <w:pStyle w:val="TOC2"/>
            <w:tabs>
              <w:tab w:val="left" w:pos="880"/>
            </w:tabs>
            <w:rPr>
              <w:rFonts w:asciiTheme="minorHAnsi" w:hAnsiTheme="minorHAnsi" w:eastAsiaTheme="minorEastAsia" w:cstheme="minorBidi"/>
              <w:bCs w:val="0"/>
              <w:color w:val="auto"/>
              <w:kern w:val="2"/>
              <w:sz w:val="22"/>
              <w:szCs w:val="22"/>
              <w:lang w:eastAsia="en-US"/>
              <w14:ligatures w14:val="standardContextual"/>
            </w:rPr>
          </w:pPr>
          <w:hyperlink w:history="1" w:anchor="_Toc169018340">
            <w:r w:rsidRPr="00FF53A6" w:rsidR="00FE7BB4">
              <w:rPr>
                <w:rStyle w:val="Hyperlink"/>
              </w:rPr>
              <w:t>5.10</w:t>
            </w:r>
            <w:r w:rsidR="00FE7BB4">
              <w:rPr>
                <w:rFonts w:asciiTheme="minorHAnsi" w:hAnsiTheme="minorHAnsi" w:eastAsiaTheme="minorEastAsia" w:cstheme="minorBidi"/>
                <w:bCs w:val="0"/>
                <w:color w:val="auto"/>
                <w:kern w:val="2"/>
                <w:sz w:val="22"/>
                <w:szCs w:val="22"/>
                <w:lang w:eastAsia="en-US"/>
                <w14:ligatures w14:val="standardContextual"/>
              </w:rPr>
              <w:tab/>
            </w:r>
            <w:r w:rsidRPr="00FF53A6" w:rsidR="00FE7BB4">
              <w:rPr>
                <w:rStyle w:val="Hyperlink"/>
              </w:rPr>
              <w:t>Technical Estimate Acceptance</w:t>
            </w:r>
            <w:r w:rsidR="00FE7BB4">
              <w:rPr>
                <w:webHidden/>
              </w:rPr>
              <w:tab/>
            </w:r>
            <w:r w:rsidR="00FE7BB4">
              <w:rPr>
                <w:webHidden/>
              </w:rPr>
              <w:fldChar w:fldCharType="begin"/>
            </w:r>
            <w:r w:rsidR="00FE7BB4">
              <w:rPr>
                <w:webHidden/>
              </w:rPr>
              <w:instrText xml:space="preserve"> PAGEREF _Toc169018340 \h </w:instrText>
            </w:r>
            <w:r w:rsidR="00FE7BB4">
              <w:rPr>
                <w:webHidden/>
              </w:rPr>
            </w:r>
            <w:r w:rsidR="00FE7BB4">
              <w:rPr>
                <w:webHidden/>
              </w:rPr>
              <w:fldChar w:fldCharType="separate"/>
            </w:r>
            <w:r w:rsidR="00FE7BB4">
              <w:rPr>
                <w:webHidden/>
              </w:rPr>
              <w:t>17</w:t>
            </w:r>
            <w:r w:rsidR="00FE7BB4">
              <w:rPr>
                <w:webHidden/>
              </w:rPr>
              <w:fldChar w:fldCharType="end"/>
            </w:r>
          </w:hyperlink>
        </w:p>
        <w:p w:rsidR="221F95E9" w:rsidP="221F95E9" w:rsidRDefault="221F95E9" w14:paraId="2BAC1F17" w14:textId="1F83077D">
          <w:pPr>
            <w:pStyle w:val="TOC2"/>
            <w:tabs>
              <w:tab w:val="left" w:pos="600"/>
            </w:tabs>
            <w:rPr>
              <w:rStyle w:val="Hyperlink"/>
            </w:rPr>
          </w:pPr>
          <w:r>
            <w:fldChar w:fldCharType="end"/>
          </w:r>
        </w:p>
      </w:sdtContent>
      <w:sdtEndPr>
        <w:rPr>
          <w:rFonts w:ascii="Arial" w:hAnsi="Arial"/>
          <w:u w:val="none"/>
        </w:rPr>
      </w:sdtEndPr>
    </w:sdt>
    <w:p w:rsidR="00E76ED0" w:rsidP="0069397B" w:rsidRDefault="00E76ED0" w14:paraId="44939A58" w14:textId="77777777">
      <w:pPr>
        <w:rPr>
          <w:rFonts w:hint="eastAsia" w:ascii="Arial Bold" w:hAnsi="Arial Bold"/>
          <w:b/>
          <w:caps/>
          <w:noProof/>
          <w:color w:val="auto"/>
        </w:rPr>
      </w:pPr>
    </w:p>
    <w:p w:rsidR="00FE7BB4" w:rsidRDefault="00FE7BB4" w14:paraId="532E418C" w14:textId="77777777">
      <w:pPr>
        <w:spacing w:after="0" w:line="240" w:lineRule="auto"/>
        <w:rPr>
          <w:rFonts w:hint="eastAsia" w:ascii="Arial Bold" w:hAnsi="Arial Bold"/>
          <w:b/>
          <w:bCs w:val="0"/>
          <w:noProof/>
          <w:snapToGrid w:val="0"/>
          <w:color w:val="FFFFFF"/>
          <w:sz w:val="24"/>
          <w:szCs w:val="24"/>
        </w:rPr>
      </w:pPr>
      <w:bookmarkStart w:name="_Toc161991904" w:id="0"/>
      <w:bookmarkStart w:name="_Toc167714222" w:id="1"/>
      <w:bookmarkStart w:name="_Toc167718265" w:id="2"/>
      <w:bookmarkStart w:name="_Toc161991905" w:id="3"/>
      <w:bookmarkStart w:name="_Toc305158644" w:id="4"/>
      <w:r>
        <w:rPr>
          <w:rFonts w:hint="eastAsia"/>
        </w:rPr>
        <w:br w:type="page"/>
      </w:r>
    </w:p>
    <w:p w:rsidR="00E76ED0" w:rsidP="33FF30BC" w:rsidRDefault="00CA3B23" w14:paraId="5CBC1274" w14:textId="1A03E307">
      <w:pPr>
        <w:pStyle w:val="Heading1"/>
        <w:numPr>
          <w:ilvl w:val="0"/>
          <w:numId w:val="0"/>
        </w:numPr>
        <w:ind w:left="432"/>
        <w:rPr>
          <w:rFonts w:hint="eastAsia"/>
        </w:rPr>
      </w:pPr>
      <w:bookmarkStart w:name="_Toc167718266" w:id="5"/>
      <w:bookmarkStart w:name="_Toc169018312" w:id="6"/>
      <w:bookmarkEnd w:id="0"/>
      <w:bookmarkEnd w:id="1"/>
      <w:bookmarkEnd w:id="2"/>
      <w:r>
        <w:t>Introduction</w:t>
      </w:r>
      <w:bookmarkEnd w:id="3"/>
      <w:bookmarkEnd w:id="5"/>
      <w:bookmarkEnd w:id="6"/>
    </w:p>
    <w:p w:rsidR="1C52715A" w:rsidP="33FF30BC" w:rsidRDefault="1C52715A" w14:paraId="6D7F802D" w14:textId="1D2322A1">
      <w:r>
        <w:t>Business Challenge Overview</w:t>
      </w:r>
    </w:p>
    <w:sdt>
      <w:sdtPr>
        <w:rPr>
          <w:rStyle w:val="Arial10"/>
        </w:rPr>
        <w:id w:val="1766415644"/>
        <w:placeholder>
          <w:docPart w:val="4922915F2CD84ACBA6DCFBC4B9592880"/>
        </w:placeholder>
      </w:sdtPr>
      <w:sdtEndPr>
        <w:rPr>
          <w:rStyle w:val="DefaultParagraphFont"/>
          <w:color w:val="000000"/>
        </w:rPr>
      </w:sdtEndPr>
      <w:sdtContent>
        <w:p w:rsidR="00737160" w:rsidP="4BAA52CE" w:rsidRDefault="3519D204" w14:paraId="23420A9A" w14:textId="32FDE314">
          <w:pPr>
            <w:rPr>
              <w:rStyle w:val="Arial10"/>
            </w:rPr>
          </w:pPr>
          <w:r w:rsidRPr="793AE1AB">
            <w:rPr>
              <w:rStyle w:val="Arial10"/>
            </w:rPr>
            <w:t xml:space="preserve">Dynamics 365 does not contain functionality out of the box to </w:t>
          </w:r>
          <w:r w:rsidRPr="793AE1AB" w:rsidR="16440E7F">
            <w:rPr>
              <w:rStyle w:val="Arial10"/>
            </w:rPr>
            <w:t>control ship complete sales order settings at the customer level. A setting is needed at the customer level so that sales orders for specific customers automatically default to ship complete and do not affect sales orders or settings for other customers.</w:t>
          </w:r>
          <w:r w:rsidRPr="793AE1AB" w:rsidR="7494AE18">
            <w:rPr>
              <w:rStyle w:val="Arial10"/>
            </w:rPr>
            <w:t xml:space="preserve"> Additional, parameters </w:t>
          </w:r>
          <w:r w:rsidRPr="793AE1AB" w:rsidR="590D4FB2">
            <w:rPr>
              <w:rStyle w:val="Arial10"/>
            </w:rPr>
            <w:t xml:space="preserve">and modifications </w:t>
          </w:r>
          <w:r w:rsidRPr="793AE1AB" w:rsidR="7494AE18">
            <w:rPr>
              <w:rStyle w:val="Arial10"/>
            </w:rPr>
            <w:t xml:space="preserve">will also be needed to prevent partial delivery of sales order lines, </w:t>
          </w:r>
          <w:r w:rsidRPr="793AE1AB" w:rsidR="5D8A9F86">
            <w:rPr>
              <w:rStyle w:val="Arial10"/>
            </w:rPr>
            <w:t xml:space="preserve">prevent multiple delivery addresses on the sales order if ship complete is activated, and </w:t>
          </w:r>
          <w:r w:rsidRPr="793AE1AB" w:rsidR="50C51AF9">
            <w:rPr>
              <w:rStyle w:val="Arial10"/>
            </w:rPr>
            <w:t xml:space="preserve">default a single warehouse to override warehouses if sales order comes in with multiple warehouses. </w:t>
          </w:r>
        </w:p>
        <w:p w:rsidR="6E0AB61C" w:rsidP="793AE1AB" w:rsidRDefault="594A2522" w14:paraId="4BB99E63" w14:textId="6D9EDF6A">
          <w:pPr>
            <w:rPr>
              <w:rStyle w:val="Arial10"/>
            </w:rPr>
          </w:pPr>
          <w:r w:rsidRPr="74C6B6FE" w:rsidR="594A2522">
            <w:rPr>
              <w:rStyle w:val="Arial10"/>
            </w:rPr>
            <w:t>The</w:t>
          </w:r>
          <w:r w:rsidRPr="74C6B6FE" w:rsidR="48F6A68A">
            <w:rPr>
              <w:rStyle w:val="Arial10"/>
            </w:rPr>
            <w:t xml:space="preserve"> ship complete </w:t>
          </w:r>
          <w:r w:rsidRPr="74C6B6FE" w:rsidR="68027831">
            <w:rPr>
              <w:rStyle w:val="Arial10"/>
            </w:rPr>
            <w:t xml:space="preserve">flag </w:t>
          </w:r>
          <w:r w:rsidRPr="74C6B6FE" w:rsidR="48F6A68A">
            <w:rPr>
              <w:rStyle w:val="Arial10"/>
            </w:rPr>
            <w:t xml:space="preserve">will </w:t>
          </w:r>
          <w:r w:rsidRPr="74C6B6FE" w:rsidR="23CF5F62">
            <w:rPr>
              <w:rStyle w:val="Arial10"/>
            </w:rPr>
            <w:t>have prio</w:t>
          </w:r>
          <w:r w:rsidRPr="74C6B6FE" w:rsidR="43331796">
            <w:rPr>
              <w:rStyle w:val="Arial10"/>
            </w:rPr>
            <w:t>rit</w:t>
          </w:r>
          <w:r w:rsidRPr="74C6B6FE" w:rsidR="23CF5F62">
            <w:rPr>
              <w:rStyle w:val="Arial10"/>
            </w:rPr>
            <w:t xml:space="preserve">y over the prevent partial delivery flag </w:t>
          </w:r>
          <w:r w:rsidRPr="74C6B6FE" w:rsidR="068B2330">
            <w:rPr>
              <w:rStyle w:val="Arial10"/>
            </w:rPr>
            <w:t xml:space="preserve">default </w:t>
          </w:r>
          <w:r w:rsidRPr="74C6B6FE" w:rsidR="23CF5F62">
            <w:rPr>
              <w:rStyle w:val="Arial10"/>
            </w:rPr>
            <w:t xml:space="preserve">as it </w:t>
          </w:r>
          <w:r w:rsidRPr="74C6B6FE" w:rsidR="48F6A68A">
            <w:rPr>
              <w:rStyle w:val="Arial10"/>
            </w:rPr>
            <w:t>allow</w:t>
          </w:r>
          <w:r w:rsidRPr="74C6B6FE" w:rsidR="5D8ACC10">
            <w:rPr>
              <w:rStyle w:val="Arial10"/>
            </w:rPr>
            <w:t>s</w:t>
          </w:r>
          <w:r w:rsidRPr="74C6B6FE" w:rsidR="48F6A68A">
            <w:rPr>
              <w:rStyle w:val="Arial10"/>
            </w:rPr>
            <w:t xml:space="preserve"> users to default ship complete functionality</w:t>
          </w:r>
          <w:r w:rsidRPr="74C6B6FE" w:rsidR="735E1BEC">
            <w:rPr>
              <w:rStyle w:val="Arial10"/>
            </w:rPr>
            <w:t xml:space="preserve"> for a customer</w:t>
          </w:r>
          <w:r w:rsidRPr="74C6B6FE" w:rsidR="10D0D346">
            <w:rPr>
              <w:rStyle w:val="Arial10"/>
            </w:rPr>
            <w:t>’s entire sales order</w:t>
          </w:r>
          <w:r w:rsidRPr="74C6B6FE" w:rsidR="48F6A68A">
            <w:rPr>
              <w:rStyle w:val="Arial10"/>
            </w:rPr>
            <w:t xml:space="preserve">, which will require all </w:t>
          </w:r>
          <w:r w:rsidRPr="74C6B6FE" w:rsidR="2C54F84E">
            <w:rPr>
              <w:rStyle w:val="Arial10"/>
            </w:rPr>
            <w:t xml:space="preserve">sales order lines within a sales order to </w:t>
          </w:r>
          <w:r w:rsidRPr="74C6B6FE" w:rsidR="2C54F84E">
            <w:rPr>
              <w:rStyle w:val="Arial10"/>
            </w:rPr>
            <w:t>be</w:t>
          </w:r>
          <w:r w:rsidRPr="74C6B6FE" w:rsidR="360FCA10">
            <w:rPr>
              <w:rStyle w:val="Arial10"/>
            </w:rPr>
            <w:t xml:space="preserve"> </w:t>
          </w:r>
          <w:r w:rsidRPr="74C6B6FE" w:rsidR="2C54F84E">
            <w:rPr>
              <w:rStyle w:val="Arial10"/>
            </w:rPr>
            <w:t xml:space="preserve"> </w:t>
          </w:r>
          <w:r w:rsidRPr="74C6B6FE" w:rsidR="2C54F84E">
            <w:rPr>
              <w:rStyle w:val="Arial10"/>
            </w:rPr>
            <w:t>pick</w:t>
          </w:r>
          <w:r w:rsidRPr="74C6B6FE" w:rsidR="2C54F84E">
            <w:rPr>
              <w:rStyle w:val="Arial10"/>
            </w:rPr>
            <w:t>ed</w:t>
          </w:r>
          <w:r w:rsidRPr="74C6B6FE" w:rsidR="2C54F84E">
            <w:rPr>
              <w:rStyle w:val="Arial10"/>
            </w:rPr>
            <w:t xml:space="preserve"> together. </w:t>
          </w:r>
          <w:r w:rsidRPr="74C6B6FE" w:rsidR="69EC5337">
            <w:rPr>
              <w:rStyle w:val="Arial10"/>
            </w:rPr>
            <w:t>The</w:t>
          </w:r>
          <w:r w:rsidRPr="74C6B6FE" w:rsidR="42D8E1FC">
            <w:rPr>
              <w:rStyle w:val="Arial10"/>
            </w:rPr>
            <w:t xml:space="preserve"> prevent partial delivery flag on the sales order line will be next in priority</w:t>
          </w:r>
          <w:r w:rsidRPr="74C6B6FE" w:rsidR="737DA1A0">
            <w:rPr>
              <w:rStyle w:val="Arial10"/>
            </w:rPr>
            <w:t xml:space="preserve"> and by</w:t>
          </w:r>
          <w:r w:rsidRPr="74C6B6FE" w:rsidR="67C9B3BE">
            <w:rPr>
              <w:rStyle w:val="Arial10"/>
            </w:rPr>
            <w:t xml:space="preserve"> defaulting this flag </w:t>
          </w:r>
          <w:r w:rsidRPr="74C6B6FE" w:rsidR="67C9B3BE">
            <w:rPr>
              <w:rStyle w:val="Arial10"/>
            </w:rPr>
            <w:t>to ”Yes</w:t>
          </w:r>
          <w:r w:rsidRPr="74C6B6FE" w:rsidR="67C9B3BE">
            <w:rPr>
              <w:rStyle w:val="Arial10"/>
            </w:rPr>
            <w:t>”,</w:t>
          </w:r>
          <w:r w:rsidRPr="74C6B6FE" w:rsidR="67C9B3BE">
            <w:rPr>
              <w:rStyle w:val="Arial10"/>
            </w:rPr>
            <w:t xml:space="preserve"> all sales order line quantities must be</w:t>
          </w:r>
          <w:r w:rsidRPr="74C6B6FE" w:rsidR="0749E5FC">
            <w:rPr>
              <w:rStyle w:val="Arial10"/>
            </w:rPr>
            <w:t xml:space="preserve"> </w:t>
          </w:r>
          <w:r w:rsidRPr="74C6B6FE" w:rsidR="0E1A151F">
            <w:rPr>
              <w:rStyle w:val="Arial10"/>
            </w:rPr>
            <w:t>picked</w:t>
          </w:r>
          <w:r w:rsidRPr="74C6B6FE" w:rsidR="67C9B3BE">
            <w:rPr>
              <w:rStyle w:val="Arial10"/>
            </w:rPr>
            <w:t xml:space="preserve"> in full unless the flag is turned off. </w:t>
          </w:r>
          <w:r w:rsidRPr="74C6B6FE" w:rsidR="7FDAC1D1">
            <w:rPr>
              <w:rStyle w:val="Arial10"/>
            </w:rPr>
            <w:t xml:space="preserve">Sales order lines </w:t>
          </w:r>
          <w:r w:rsidRPr="74C6B6FE" w:rsidR="51CB73F7">
            <w:rPr>
              <w:rStyle w:val="Arial10"/>
            </w:rPr>
            <w:t>b</w:t>
          </w:r>
          <w:r w:rsidRPr="74C6B6FE" w:rsidR="007035B7">
            <w:rPr>
              <w:rStyle w:val="Arial10"/>
            </w:rPr>
            <w:t>y</w:t>
          </w:r>
          <w:r w:rsidRPr="74C6B6FE" w:rsidR="51CB73F7">
            <w:rPr>
              <w:rStyle w:val="Arial10"/>
            </w:rPr>
            <w:t xml:space="preserve"> default </w:t>
          </w:r>
          <w:r w:rsidRPr="74C6B6FE" w:rsidR="7FDAC1D1">
            <w:rPr>
              <w:rStyle w:val="Arial10"/>
            </w:rPr>
            <w:t xml:space="preserve">cannot be partially delivered when the ship complete flag is turned on. If the ship complete flag is turned off, the partial delivery flag will be relevant, and </w:t>
          </w:r>
          <w:r w:rsidRPr="74C6B6FE" w:rsidR="54AB2638">
            <w:rPr>
              <w:rStyle w:val="Arial10"/>
            </w:rPr>
            <w:t xml:space="preserve">if the partial delivery flag is manually </w:t>
          </w:r>
          <w:r w:rsidRPr="74C6B6FE" w:rsidR="7FDAC1D1">
            <w:rPr>
              <w:rStyle w:val="Arial10"/>
            </w:rPr>
            <w:t xml:space="preserve">turned off </w:t>
          </w:r>
          <w:r w:rsidRPr="74C6B6FE" w:rsidR="388F5A86">
            <w:rPr>
              <w:rStyle w:val="Arial10"/>
            </w:rPr>
            <w:t xml:space="preserve">the </w:t>
          </w:r>
          <w:r w:rsidRPr="74C6B6FE" w:rsidR="7FDAC1D1">
            <w:rPr>
              <w:rStyle w:val="Arial10"/>
            </w:rPr>
            <w:t xml:space="preserve">individual sales order line could be delivered in less than full quantity. </w:t>
          </w:r>
          <w:r w:rsidRPr="74C6B6FE" w:rsidR="55E980CD">
            <w:rPr>
              <w:rStyle w:val="Arial10"/>
            </w:rPr>
            <w:t xml:space="preserve">The address validation and </w:t>
          </w:r>
          <w:r w:rsidRPr="74C6B6FE" w:rsidR="39DCB185">
            <w:rPr>
              <w:rStyle w:val="Arial10"/>
            </w:rPr>
            <w:t xml:space="preserve">the </w:t>
          </w:r>
          <w:r w:rsidRPr="74C6B6FE" w:rsidR="55E980CD">
            <w:rPr>
              <w:rStyle w:val="Arial10"/>
            </w:rPr>
            <w:t>warehouse default override functionality will be depende</w:t>
          </w:r>
          <w:r w:rsidRPr="74C6B6FE" w:rsidR="7984287D">
            <w:rPr>
              <w:rStyle w:val="Arial10"/>
            </w:rPr>
            <w:t>nt</w:t>
          </w:r>
          <w:r w:rsidRPr="74C6B6FE" w:rsidR="55E980CD">
            <w:rPr>
              <w:rStyle w:val="Arial10"/>
            </w:rPr>
            <w:t xml:space="preserve"> on the ship complete flag being turned on as sales order lines that are shipped together must be shipped to the same location and from the same warehouse. </w:t>
          </w:r>
          <w:r w:rsidRPr="74C6B6FE" w:rsidR="7969770E">
            <w:rPr>
              <w:rStyle w:val="Arial10"/>
            </w:rPr>
            <w:t xml:space="preserve">If the ship complete flag is turned off for the customer, the sales order will be allowed multiple addresses and warehouses and no errors will be generated. </w:t>
          </w:r>
        </w:p>
        <w:p w:rsidR="6E0AB61C" w:rsidP="793AE1AB" w:rsidRDefault="69921C82" w14:paraId="55011BE0" w14:textId="1EEF4DC0">
          <w:pPr>
            <w:rPr>
              <w:rStyle w:val="Arial10"/>
            </w:rPr>
          </w:pPr>
          <w:r w:rsidRPr="793AE1AB">
            <w:rPr>
              <w:rStyle w:val="Arial10"/>
            </w:rPr>
            <w:t>Requirement #1: Ship Complete Flag on Customer Record</w:t>
          </w:r>
        </w:p>
        <w:p w:rsidR="00BE28B8" w:rsidP="00737160" w:rsidRDefault="00737160" w14:paraId="37511B1E" w14:textId="22E6EBE4">
          <w:pPr>
            <w:rPr>
              <w:rStyle w:val="Arial10"/>
            </w:rPr>
          </w:pPr>
          <w:r w:rsidRPr="4BAA52CE">
            <w:rPr>
              <w:rStyle w:val="Arial10"/>
            </w:rPr>
            <w:t xml:space="preserve">Four Hands would like to add a flag to the Customer record called “Ship complete”. The flag would drive functionality which is tied to the Sales order. If the flag is set to Yes, any order coming in from the customer would have sales orders set to Ship complete. </w:t>
          </w:r>
          <w:r w:rsidRPr="4BAA52CE" w:rsidR="00AE534F">
            <w:rPr>
              <w:rStyle w:val="Arial10"/>
            </w:rPr>
            <w:t xml:space="preserve">The user must also be able to override the “Ship Complete” setting on the sales order line. </w:t>
          </w:r>
        </w:p>
        <w:p w:rsidR="09CCEF32" w:rsidP="4BAA52CE" w:rsidRDefault="25C426DA" w14:paraId="5F619B5A" w14:textId="778286F4">
          <w:pPr>
            <w:rPr>
              <w:rStyle w:val="Arial10"/>
            </w:rPr>
          </w:pPr>
          <w:r w:rsidRPr="793AE1AB">
            <w:rPr>
              <w:rStyle w:val="Arial10"/>
            </w:rPr>
            <w:t xml:space="preserve">Requirement #2: Prevent Partial Delivery </w:t>
          </w:r>
          <w:r w:rsidRPr="793AE1AB" w:rsidR="495645C0">
            <w:rPr>
              <w:rStyle w:val="Arial10"/>
            </w:rPr>
            <w:t xml:space="preserve">Flag </w:t>
          </w:r>
          <w:r w:rsidRPr="793AE1AB" w:rsidR="50F39379">
            <w:rPr>
              <w:rStyle w:val="Arial10"/>
            </w:rPr>
            <w:t>on Sales Order Line</w:t>
          </w:r>
          <w:r w:rsidRPr="793AE1AB">
            <w:rPr>
              <w:rStyle w:val="Arial10"/>
            </w:rPr>
            <w:t xml:space="preserve"> Accounts Receivable </w:t>
          </w:r>
          <w:commentRangeStart w:id="7"/>
          <w:r w:rsidRPr="793AE1AB">
            <w:rPr>
              <w:rStyle w:val="Arial10"/>
            </w:rPr>
            <w:t>Parameters</w:t>
          </w:r>
          <w:commentRangeEnd w:id="7"/>
          <w:r w:rsidR="09CCEF32">
            <w:rPr>
              <w:rStyle w:val="CommentReference"/>
            </w:rPr>
            <w:commentReference w:id="7"/>
          </w:r>
        </w:p>
        <w:sdt>
          <w:sdtPr>
            <w:rPr>
              <w:rStyle w:val="Arial10"/>
            </w:rPr>
            <w:id w:val="1986818617"/>
            <w:placeholder>
              <w:docPart w:val="34AAF4334A2D419BB41A6A86520B94C8"/>
            </w:placeholder>
          </w:sdtPr>
          <w:sdtEndPr>
            <w:rPr>
              <w:rStyle w:val="DefaultParagraphFont"/>
              <w:color w:val="000000"/>
            </w:rPr>
          </w:sdtEndPr>
          <w:sdtContent>
            <w:p w:rsidR="00442E1E" w:rsidP="00442E1E" w:rsidRDefault="4E91441B" w14:paraId="2F50E2E1" w14:textId="652187A8">
              <w:pPr>
                <w:rPr>
                  <w:rStyle w:val="Arial10"/>
                </w:rPr>
              </w:pPr>
              <w:r w:rsidRPr="793AE1AB">
                <w:rPr>
                  <w:rStyle w:val="Arial10"/>
                </w:rPr>
                <w:t>Four Hands</w:t>
              </w:r>
              <w:r w:rsidRPr="793AE1AB" w:rsidR="789B317F">
                <w:rPr>
                  <w:rStyle w:val="Arial10"/>
                </w:rPr>
                <w:t xml:space="preserve"> also</w:t>
              </w:r>
              <w:r w:rsidRPr="793AE1AB">
                <w:rPr>
                  <w:rStyle w:val="Arial10"/>
                </w:rPr>
                <w:t xml:space="preserve"> wants to ensure that the "Prevent Partial Delivery" </w:t>
              </w:r>
              <w:r w:rsidRPr="793AE1AB" w:rsidR="73C60E15">
                <w:rPr>
                  <w:rStyle w:val="Arial10"/>
                </w:rPr>
                <w:t xml:space="preserve">flag </w:t>
              </w:r>
              <w:r w:rsidRPr="793AE1AB">
                <w:rPr>
                  <w:rStyle w:val="Arial10"/>
                </w:rPr>
                <w:t xml:space="preserve">on the </w:t>
              </w:r>
              <w:r w:rsidRPr="793AE1AB" w:rsidR="4B46908E">
                <w:rPr>
                  <w:rStyle w:val="Arial10"/>
                </w:rPr>
                <w:t>sales order l</w:t>
              </w:r>
              <w:r w:rsidRPr="793AE1AB">
                <w:rPr>
                  <w:rStyle w:val="Arial10"/>
                </w:rPr>
                <w:t xml:space="preserve">ine </w:t>
              </w:r>
              <w:r w:rsidRPr="793AE1AB" w:rsidR="3F105C14">
                <w:rPr>
                  <w:rStyle w:val="Arial10"/>
                </w:rPr>
                <w:t>d</w:t>
              </w:r>
              <w:r w:rsidRPr="793AE1AB">
                <w:rPr>
                  <w:rStyle w:val="Arial10"/>
                </w:rPr>
                <w:t>etails is set to "Yes" for all sales order lines by default. This is to enforce the policy of not shipping partial orders at the line level unless there is an exception, which must be handled via an override. Failure to comply with this policy may result in chargebacks.</w:t>
              </w:r>
            </w:p>
            <w:p w:rsidR="00442E1E" w:rsidP="00442E1E" w:rsidRDefault="4E91441B" w14:paraId="4D1C8B5C" w14:textId="6FCD58EE">
              <w:pPr>
                <w:rPr>
                  <w:rStyle w:val="Arial10"/>
                </w:rPr>
              </w:pPr>
              <w:r w:rsidRPr="793AE1AB">
                <w:rPr>
                  <w:rStyle w:val="Arial10"/>
                </w:rPr>
                <w:t xml:space="preserve">Currently, the "Prevent Partial Delivery" </w:t>
              </w:r>
              <w:r w:rsidRPr="793AE1AB" w:rsidR="02B12363">
                <w:rPr>
                  <w:rStyle w:val="Arial10"/>
                </w:rPr>
                <w:t>flag is</w:t>
              </w:r>
              <w:r w:rsidRPr="793AE1AB">
                <w:rPr>
                  <w:rStyle w:val="Arial10"/>
                </w:rPr>
                <w:t xml:space="preserve"> not set to "Yes" by default, requiring manual intervention to ensure it is enabled for each sales order line. This manual process is inefficient and prone to errors, potentially leading to partial shipments and associated chargebacks.</w:t>
              </w:r>
            </w:p>
            <w:p w:rsidR="00442E1E" w:rsidP="00442E1E" w:rsidRDefault="4E91441B" w14:paraId="5B1B160C" w14:textId="49C5A98B">
              <w:pPr>
                <w:rPr>
                  <w:rStyle w:val="Arial10"/>
                </w:rPr>
              </w:pPr>
              <w:r w:rsidRPr="793AE1AB">
                <w:rPr>
                  <w:rStyle w:val="Arial10"/>
                </w:rPr>
                <w:t xml:space="preserve">To address this need, a </w:t>
              </w:r>
              <w:r w:rsidRPr="793AE1AB" w:rsidR="71ADA5A0">
                <w:rPr>
                  <w:rStyle w:val="Arial10"/>
                </w:rPr>
                <w:t>flag</w:t>
              </w:r>
              <w:r w:rsidRPr="793AE1AB" w:rsidR="5EE3C7BA">
                <w:rPr>
                  <w:rStyle w:val="Arial10"/>
                </w:rPr>
                <w:t xml:space="preserve"> </w:t>
              </w:r>
              <w:r w:rsidRPr="793AE1AB">
                <w:rPr>
                  <w:rStyle w:val="Arial10"/>
                </w:rPr>
                <w:t xml:space="preserve">will be created in the Accounts Receivable (AR) parameters to set the "Prevent Partial Delivery" </w:t>
              </w:r>
              <w:r w:rsidRPr="793AE1AB" w:rsidR="2B496E32">
                <w:rPr>
                  <w:rStyle w:val="Arial10"/>
                </w:rPr>
                <w:t>flag</w:t>
              </w:r>
              <w:r w:rsidRPr="793AE1AB">
                <w:rPr>
                  <w:rStyle w:val="Arial10"/>
                </w:rPr>
                <w:t xml:space="preserve"> to "Yes" by default for all sales orders. This parameter will ensure that all sales order lines are set to ship complete unless explicitly overridden.</w:t>
              </w:r>
            </w:p>
            <w:p w:rsidR="3FEF0B99" w:rsidP="4BAA52CE" w:rsidRDefault="3FEF0B99" w14:paraId="1C67CBB4" w14:textId="34287D03">
              <w:pPr>
                <w:rPr>
                  <w:rStyle w:val="Arial10"/>
                </w:rPr>
              </w:pPr>
              <w:r w:rsidRPr="4BAA52CE">
                <w:rPr>
                  <w:rStyle w:val="Arial10"/>
                </w:rPr>
                <w:t>Requirement #3</w:t>
              </w:r>
              <w:r w:rsidRPr="4BAA52CE" w:rsidR="3F0A3FF4">
                <w:rPr>
                  <w:rStyle w:val="Arial10"/>
                </w:rPr>
                <w:t xml:space="preserve"> Security P</w:t>
              </w:r>
              <w:r w:rsidRPr="4BAA52CE" w:rsidR="4C21C677">
                <w:rPr>
                  <w:rStyle w:val="Arial10"/>
                </w:rPr>
                <w:t>rivileges</w:t>
              </w:r>
            </w:p>
            <w:p w:rsidR="3F0A3FF4" w:rsidP="4BAA52CE" w:rsidRDefault="3152DE17" w14:paraId="3F4D8188" w14:textId="7B126B35">
              <w:pPr>
                <w:rPr>
                  <w:rStyle w:val="Arial10"/>
                </w:rPr>
              </w:pPr>
              <w:r w:rsidRPr="793AE1AB">
                <w:rPr>
                  <w:rStyle w:val="Arial10"/>
                </w:rPr>
                <w:t xml:space="preserve">New security Privilege will be required for setting “Ship Complete” </w:t>
              </w:r>
              <w:r w:rsidRPr="793AE1AB" w:rsidR="77ADB592">
                <w:rPr>
                  <w:rStyle w:val="Arial10"/>
                </w:rPr>
                <w:t>flag</w:t>
              </w:r>
              <w:r w:rsidRPr="793AE1AB">
                <w:rPr>
                  <w:rStyle w:val="Arial10"/>
                </w:rPr>
                <w:t xml:space="preserve"> on customer record</w:t>
              </w:r>
              <w:r w:rsidRPr="793AE1AB" w:rsidR="6CACDE71">
                <w:rPr>
                  <w:rStyle w:val="Arial10"/>
                </w:rPr>
                <w:t xml:space="preserve"> and for setting “Prevent partial delivery” </w:t>
              </w:r>
              <w:r w:rsidRPr="793AE1AB" w:rsidR="77ADB592">
                <w:rPr>
                  <w:rStyle w:val="Arial10"/>
                </w:rPr>
                <w:t>flag</w:t>
              </w:r>
              <w:r w:rsidRPr="793AE1AB" w:rsidR="6CACDE71">
                <w:rPr>
                  <w:rStyle w:val="Arial10"/>
                </w:rPr>
                <w:t xml:space="preserve"> on AR parameters</w:t>
              </w:r>
            </w:p>
            <w:p w:rsidR="399A21A5" w:rsidP="4BAA52CE" w:rsidRDefault="399A21A5" w14:paraId="400B42F5" w14:textId="2C72F007">
              <w:pPr>
                <w:rPr>
                  <w:rStyle w:val="Arial10"/>
                </w:rPr>
              </w:pPr>
              <w:r w:rsidRPr="4BAA52CE">
                <w:rPr>
                  <w:rStyle w:val="Arial10"/>
                </w:rPr>
                <w:t xml:space="preserve">Requirement #4 </w:t>
              </w:r>
              <w:r w:rsidRPr="4BAA52CE" w:rsidR="456509E5">
                <w:rPr>
                  <w:rStyle w:val="Arial10"/>
                </w:rPr>
                <w:t xml:space="preserve">Ship Complete </w:t>
              </w:r>
              <w:r w:rsidRPr="4BAA52CE">
                <w:rPr>
                  <w:rStyle w:val="Arial10"/>
                </w:rPr>
                <w:t xml:space="preserve">Delivery Address </w:t>
              </w:r>
              <w:r w:rsidRPr="4BAA52CE" w:rsidR="61325173">
                <w:rPr>
                  <w:rStyle w:val="Arial10"/>
                </w:rPr>
                <w:t>Validation - "</w:t>
              </w:r>
              <w:r w:rsidRPr="4BAA52CE">
                <w:rPr>
                  <w:rStyle w:val="Arial10"/>
                </w:rPr>
                <w:t>Mismatch Error</w:t>
              </w:r>
              <w:r w:rsidRPr="4BAA52CE" w:rsidR="7CAF6BDF">
                <w:rPr>
                  <w:rStyle w:val="Arial10"/>
                </w:rPr>
                <w:t>”</w:t>
              </w:r>
            </w:p>
            <w:p w:rsidR="00FE7BB4" w:rsidP="6A66DF04" w:rsidRDefault="7FDDF99E" w14:paraId="173EA27C" w14:textId="231CD855">
              <w:pPr>
                <w:rPr>
                  <w:rStyle w:val="Arial10"/>
                </w:rPr>
              </w:pPr>
              <w:r w:rsidRPr="446E8D14">
                <w:rPr>
                  <w:rStyle w:val="Arial10"/>
                </w:rPr>
                <w:t xml:space="preserve">Four hands would also like to introduce validation on the sales order to ensure that if </w:t>
              </w:r>
              <w:r w:rsidRPr="446E8D14" w:rsidR="1D58390B">
                <w:rPr>
                  <w:rStyle w:val="Arial10"/>
                </w:rPr>
                <w:t xml:space="preserve">ship complete is activated for the customer and </w:t>
              </w:r>
              <w:r w:rsidRPr="446E8D14">
                <w:rPr>
                  <w:rStyle w:val="Arial10"/>
                </w:rPr>
                <w:t>a sales order line has a different address than the sales order header, an error message will appear, indicating that ship complete is not valid.</w:t>
              </w:r>
              <w:r w:rsidRPr="446E8D14" w:rsidR="51D61178">
                <w:rPr>
                  <w:rStyle w:val="Arial10"/>
                </w:rPr>
                <w:t xml:space="preserve"> A </w:t>
              </w:r>
              <w:r w:rsidRPr="446E8D14" w:rsidR="2CC68CB6">
                <w:rPr>
                  <w:rStyle w:val="Arial10"/>
                </w:rPr>
                <w:t>flag</w:t>
              </w:r>
              <w:r w:rsidRPr="446E8D14" w:rsidR="51D61178">
                <w:rPr>
                  <w:rStyle w:val="Arial10"/>
                </w:rPr>
                <w:t xml:space="preserve"> will also be created on the sales order header that will be automatically toggled-on if the error is generated. </w:t>
              </w:r>
              <w:r w:rsidRPr="446E8D14" w:rsidR="6F62039A">
                <w:rPr>
                  <w:rStyle w:val="Arial10"/>
                </w:rPr>
                <w:t>This will allow a</w:t>
              </w:r>
              <w:r w:rsidRPr="446E8D14" w:rsidR="51D61178">
                <w:rPr>
                  <w:rStyle w:val="Arial10"/>
                </w:rPr>
                <w:t xml:space="preserve"> corresponding field </w:t>
              </w:r>
              <w:r w:rsidRPr="446E8D14" w:rsidR="7F333ABD">
                <w:rPr>
                  <w:rStyle w:val="Arial10"/>
                </w:rPr>
                <w:t>to</w:t>
              </w:r>
              <w:r w:rsidRPr="446E8D14" w:rsidR="51D61178">
                <w:rPr>
                  <w:rStyle w:val="Arial10"/>
                </w:rPr>
                <w:t xml:space="preserve"> be</w:t>
              </w:r>
              <w:r w:rsidRPr="446E8D14" w:rsidR="52A9A381">
                <w:rPr>
                  <w:rStyle w:val="Arial10"/>
                </w:rPr>
                <w:t xml:space="preserve"> added to </w:t>
              </w:r>
              <w:bookmarkStart w:name="_Int_YGNBvYRj" w:id="9"/>
              <w:r w:rsidRPr="446E8D14" w:rsidR="539438F8">
                <w:rPr>
                  <w:rStyle w:val="Arial10"/>
                </w:rPr>
                <w:t>the</w:t>
              </w:r>
              <w:r w:rsidRPr="446E8D14" w:rsidR="5109E657">
                <w:rPr>
                  <w:rStyle w:val="Arial10"/>
                </w:rPr>
                <w:t xml:space="preserve"> </w:t>
              </w:r>
              <w:r w:rsidRPr="446E8D14" w:rsidR="539438F8">
                <w:rPr>
                  <w:rStyle w:val="Arial10"/>
                </w:rPr>
                <w:t>”</w:t>
              </w:r>
              <w:bookmarkEnd w:id="9"/>
              <w:r w:rsidRPr="446E8D14" w:rsidR="539438F8">
                <w:rPr>
                  <w:rStyle w:val="Arial10"/>
                </w:rPr>
                <w:t>all</w:t>
              </w:r>
              <w:r w:rsidRPr="446E8D14" w:rsidR="549CCE57">
                <w:rPr>
                  <w:rStyle w:val="Arial10"/>
                </w:rPr>
                <w:t xml:space="preserve"> s</w:t>
              </w:r>
              <w:r w:rsidRPr="446E8D14" w:rsidR="7D32DD95">
                <w:rPr>
                  <w:rStyle w:val="Arial10"/>
                </w:rPr>
                <w:t xml:space="preserve">ales </w:t>
              </w:r>
              <w:bookmarkStart w:name="_Int_TikobzgI" w:id="10"/>
              <w:r w:rsidRPr="446E8D14" w:rsidR="04E05D33">
                <w:rPr>
                  <w:rStyle w:val="Arial10"/>
                </w:rPr>
                <w:t>orders“ table</w:t>
              </w:r>
              <w:bookmarkEnd w:id="10"/>
              <w:r w:rsidRPr="446E8D14" w:rsidR="52A9A381">
                <w:rPr>
                  <w:rStyle w:val="Arial10"/>
                </w:rPr>
                <w:t xml:space="preserve"> so that the user can filter by the new error column. </w:t>
              </w:r>
            </w:p>
            <w:p w:rsidR="1482A180" w:rsidP="4BAA52CE" w:rsidRDefault="1482A180" w14:paraId="5A7B0E28" w14:textId="4867A32F">
              <w:pPr>
                <w:rPr>
                  <w:rStyle w:val="Arial10"/>
                </w:rPr>
              </w:pPr>
              <w:r w:rsidRPr="6A66DF04">
                <w:rPr>
                  <w:rStyle w:val="Arial10"/>
                </w:rPr>
                <w:t xml:space="preserve">Requirement #5: Default </w:t>
              </w:r>
              <w:r w:rsidRPr="6A66DF04" w:rsidR="2D812196">
                <w:rPr>
                  <w:rStyle w:val="Arial10"/>
                </w:rPr>
                <w:t xml:space="preserve">to </w:t>
              </w:r>
              <w:r w:rsidRPr="6A66DF04">
                <w:rPr>
                  <w:rStyle w:val="Arial10"/>
                </w:rPr>
                <w:t>Buda warehouse if multiple warehouses found on sales order</w:t>
              </w:r>
            </w:p>
            <w:p w:rsidR="1482A180" w:rsidP="4BAA52CE" w:rsidRDefault="1482A180" w14:paraId="6333F72F" w14:textId="2C80DC37">
              <w:pPr>
                <w:rPr>
                  <w:rStyle w:val="Arial10"/>
                </w:rPr>
              </w:pPr>
              <w:r w:rsidRPr="241E1EAE" w:rsidR="1482A180">
                <w:rPr>
                  <w:rStyle w:val="Arial10"/>
                </w:rPr>
                <w:t xml:space="preserve">Four Hands also requires special handling for cases that involve multiple warehouses for a single sales order. </w:t>
              </w:r>
              <w:r w:rsidRPr="241E1EAE" w:rsidR="4FA47119">
                <w:rPr>
                  <w:rStyle w:val="Arial10"/>
                </w:rPr>
                <w:t>Logic will be created so that if</w:t>
              </w:r>
              <w:r w:rsidRPr="241E1EAE" w:rsidR="1482A180">
                <w:rPr>
                  <w:rStyle w:val="Arial10"/>
                </w:rPr>
                <w:t xml:space="preserve"> there are </w:t>
              </w:r>
              <w:r w:rsidRPr="241E1EAE" w:rsidR="45EFD778">
                <w:rPr>
                  <w:rStyle w:val="Arial10"/>
                </w:rPr>
                <w:t>multiple</w:t>
              </w:r>
              <w:r w:rsidRPr="241E1EAE" w:rsidR="1482A180">
                <w:rPr>
                  <w:rStyle w:val="Arial10"/>
                </w:rPr>
                <w:t xml:space="preserve"> warehouses on sales order</w:t>
              </w:r>
              <w:r w:rsidRPr="241E1EAE" w:rsidR="59307BA3">
                <w:rPr>
                  <w:rStyle w:val="Arial10"/>
                </w:rPr>
                <w:t xml:space="preserve"> and ship complete flag is active for the customer</w:t>
              </w:r>
              <w:r w:rsidRPr="241E1EAE" w:rsidR="1482A180">
                <w:rPr>
                  <w:rStyle w:val="Arial10"/>
                </w:rPr>
                <w:t xml:space="preserve">, the system </w:t>
              </w:r>
              <w:r w:rsidRPr="241E1EAE" w:rsidR="17783FC8">
                <w:rPr>
                  <w:rStyle w:val="Arial10"/>
                </w:rPr>
                <w:t xml:space="preserve">will </w:t>
              </w:r>
              <w:r w:rsidRPr="241E1EAE" w:rsidR="1482A180">
                <w:rPr>
                  <w:rStyle w:val="Arial10"/>
                </w:rPr>
                <w:t xml:space="preserve">override all warehouses to </w:t>
              </w:r>
              <w:r w:rsidRPr="241E1EAE" w:rsidR="1482A180">
                <w:rPr>
                  <w:rStyle w:val="Arial10"/>
                </w:rPr>
                <w:t>the</w:t>
              </w:r>
              <w:r w:rsidRPr="241E1EAE" w:rsidR="631C968E">
                <w:rPr>
                  <w:rStyle w:val="Arial10"/>
                </w:rPr>
                <w:t>ir</w:t>
              </w:r>
              <w:r w:rsidRPr="241E1EAE" w:rsidR="1482A180">
                <w:rPr>
                  <w:rStyle w:val="Arial10"/>
                </w:rPr>
                <w:t xml:space="preserve"> </w:t>
              </w:r>
              <w:r w:rsidRPr="241E1EAE" w:rsidR="0DAF8FC2">
                <w:rPr>
                  <w:rStyle w:val="Arial10"/>
                </w:rPr>
                <w:t>”</w:t>
              </w:r>
              <w:r w:rsidRPr="241E1EAE" w:rsidR="1482A180">
                <w:rPr>
                  <w:rStyle w:val="Arial10"/>
                </w:rPr>
                <w:t>Buda</w:t>
              </w:r>
              <w:r w:rsidRPr="241E1EAE" w:rsidR="2BBC0D6F">
                <w:rPr>
                  <w:rStyle w:val="Arial10"/>
                </w:rPr>
                <w:t>“</w:t>
              </w:r>
              <w:r w:rsidRPr="241E1EAE" w:rsidR="1482A180">
                <w:rPr>
                  <w:rStyle w:val="Arial10"/>
                </w:rPr>
                <w:t xml:space="preserve"> warehouse</w:t>
              </w:r>
              <w:r w:rsidRPr="241E1EAE" w:rsidR="1482A180">
                <w:rPr>
                  <w:rStyle w:val="Arial10"/>
                </w:rPr>
                <w:t xml:space="preserve">. A </w:t>
              </w:r>
              <w:r w:rsidRPr="241E1EAE" w:rsidR="4FD24711">
                <w:rPr>
                  <w:rStyle w:val="Arial10"/>
                </w:rPr>
                <w:t>flag</w:t>
              </w:r>
              <w:r w:rsidRPr="241E1EAE" w:rsidR="1482A180">
                <w:rPr>
                  <w:rStyle w:val="Arial10"/>
                </w:rPr>
                <w:t xml:space="preserve"> will need to be created</w:t>
              </w:r>
              <w:r w:rsidRPr="241E1EAE" w:rsidR="28829DCC">
                <w:rPr>
                  <w:rStyle w:val="Arial10"/>
                </w:rPr>
                <w:t xml:space="preserve"> in </w:t>
              </w:r>
              <w:r w:rsidRPr="241E1EAE" w:rsidR="7148E138">
                <w:rPr>
                  <w:rStyle w:val="Arial10"/>
                </w:rPr>
                <w:t xml:space="preserve">sites </w:t>
              </w:r>
              <w:r w:rsidRPr="241E1EAE" w:rsidR="28829DCC">
                <w:rPr>
                  <w:rStyle w:val="Arial10"/>
                </w:rPr>
                <w:t xml:space="preserve">to </w:t>
              </w:r>
              <w:r w:rsidRPr="241E1EAE" w:rsidR="4EEFDF46">
                <w:rPr>
                  <w:rStyle w:val="Arial10"/>
                </w:rPr>
                <w:t>set a specific warehouse as</w:t>
              </w:r>
              <w:r w:rsidRPr="241E1EAE" w:rsidR="6DCE3D05">
                <w:rPr>
                  <w:rStyle w:val="Arial10"/>
                </w:rPr>
                <w:t xml:space="preserve"> the default </w:t>
              </w:r>
              <w:r w:rsidRPr="241E1EAE" w:rsidR="6BF8B47D">
                <w:rPr>
                  <w:rStyle w:val="Arial10"/>
                </w:rPr>
                <w:t>t</w:t>
              </w:r>
              <w:r w:rsidRPr="241E1EAE" w:rsidR="6DCE3D05">
                <w:rPr>
                  <w:rStyle w:val="Arial10"/>
                </w:rPr>
                <w:t xml:space="preserve">hat will be used for the override purposes (in this case, </w:t>
              </w:r>
              <w:r w:rsidRPr="241E1EAE" w:rsidR="6DCE3D05">
                <w:rPr>
                  <w:rStyle w:val="Arial10"/>
                </w:rPr>
                <w:t>the ”Buda</w:t>
              </w:r>
              <w:r w:rsidRPr="241E1EAE" w:rsidR="6DCE3D05">
                <w:rPr>
                  <w:rStyle w:val="Arial10"/>
                </w:rPr>
                <w:t xml:space="preserve">” </w:t>
              </w:r>
              <w:r w:rsidRPr="241E1EAE" w:rsidR="0848AA6E">
                <w:rPr>
                  <w:rStyle w:val="Arial10"/>
                </w:rPr>
                <w:t>warehouse</w:t>
              </w:r>
              <w:r w:rsidRPr="241E1EAE" w:rsidR="4EC46666">
                <w:rPr>
                  <w:rStyle w:val="Arial10"/>
                </w:rPr>
                <w:t>.)</w:t>
              </w:r>
              <w:r w:rsidRPr="241E1EAE" w:rsidR="6DCE3D05">
                <w:rPr>
                  <w:rStyle w:val="Arial10"/>
                </w:rPr>
                <w:t xml:space="preserve"> This will allow the default </w:t>
              </w:r>
              <w:r w:rsidRPr="241E1EAE" w:rsidR="7B3DC15B">
                <w:rPr>
                  <w:rStyle w:val="Arial10"/>
                </w:rPr>
                <w:t>warehouse</w:t>
              </w:r>
              <w:r w:rsidRPr="241E1EAE" w:rsidR="6DCE3D05">
                <w:rPr>
                  <w:rStyle w:val="Arial10"/>
                </w:rPr>
                <w:t xml:space="preserve"> to be </w:t>
              </w:r>
              <w:r w:rsidRPr="241E1EAE" w:rsidR="6DCE3D05">
                <w:rPr>
                  <w:rStyle w:val="Arial10"/>
                </w:rPr>
                <w:t>modified</w:t>
              </w:r>
              <w:r w:rsidRPr="241E1EAE" w:rsidR="6DCE3D05">
                <w:rPr>
                  <w:rStyle w:val="Arial10"/>
                </w:rPr>
                <w:t xml:space="preserve"> in the future. </w:t>
              </w:r>
              <w:r w:rsidRPr="241E1EAE" w:rsidR="5005A91D">
                <w:rPr>
                  <w:rStyle w:val="Arial10"/>
                </w:rPr>
                <w:t xml:space="preserve">An order event </w:t>
              </w:r>
              <w:r w:rsidRPr="241E1EAE" w:rsidR="6656861F">
                <w:rPr>
                  <w:rStyle w:val="Arial10"/>
                </w:rPr>
                <w:t xml:space="preserve">will </w:t>
              </w:r>
              <w:r w:rsidRPr="241E1EAE" w:rsidR="3DD50EE7">
                <w:rPr>
                  <w:rStyle w:val="Arial10"/>
                </w:rPr>
                <w:t>also</w:t>
              </w:r>
              <w:r w:rsidRPr="241E1EAE" w:rsidR="72270D19">
                <w:rPr>
                  <w:rStyle w:val="Arial10"/>
                </w:rPr>
                <w:t xml:space="preserve"> </w:t>
              </w:r>
              <w:r w:rsidRPr="241E1EAE" w:rsidR="6656861F">
                <w:rPr>
                  <w:rStyle w:val="Arial10"/>
                </w:rPr>
                <w:t xml:space="preserve">be created allowing the user to track </w:t>
              </w:r>
              <w:r w:rsidRPr="241E1EAE" w:rsidR="57A122CD">
                <w:rPr>
                  <w:rStyle w:val="Arial10"/>
                </w:rPr>
                <w:t>when the override occurs</w:t>
              </w:r>
              <w:r w:rsidRPr="241E1EAE" w:rsidR="6656861F">
                <w:rPr>
                  <w:rStyle w:val="Arial10"/>
                </w:rPr>
                <w:t>.</w:t>
              </w:r>
            </w:p>
            <w:p w:rsidR="221F95E9" w:rsidP="221F95E9" w:rsidRDefault="221F95E9" w14:paraId="326172DD" w14:textId="79CB434D">
              <w:pPr>
                <w:rPr>
                  <w:rStyle w:val="Arial10"/>
                </w:rPr>
              </w:pPr>
            </w:p>
            <w:p w:rsidR="3E776422" w:rsidP="3E776422" w:rsidRDefault="00333053" w14:paraId="37F723DC" w14:textId="5B64A4C7">
              <w:pPr>
                <w:rPr>
                  <w:rStyle w:val="Arial10"/>
                </w:rPr>
              </w:pPr>
            </w:p>
          </w:sdtContent>
        </w:sdt>
        <w:p w:rsidR="00BE28B8" w:rsidP="00737160" w:rsidRDefault="00333053" w14:paraId="16E0AE6E" w14:textId="77777777">
          <w:pPr>
            <w:rPr>
              <w:rStyle w:val="Arial10"/>
            </w:rPr>
          </w:pPr>
        </w:p>
      </w:sdtContent>
    </w:sdt>
    <w:p w:rsidR="00E76ED0" w:rsidP="00CA3B23" w:rsidRDefault="00CA3B23" w14:paraId="71A51B9F" w14:textId="77777777">
      <w:pPr>
        <w:pStyle w:val="Heading2"/>
      </w:pPr>
      <w:bookmarkStart w:name="_Toc161991907" w:id="11"/>
      <w:bookmarkStart w:name="_Toc167718268" w:id="12"/>
      <w:bookmarkStart w:name="_Toc169018314" w:id="13"/>
      <w:r>
        <w:t>Stakeholders</w:t>
      </w:r>
      <w:bookmarkEnd w:id="11"/>
      <w:bookmarkEnd w:id="12"/>
      <w:bookmarkEnd w:id="13"/>
    </w:p>
    <w:sdt>
      <w:sdtPr>
        <w:rPr>
          <w:rStyle w:val="Arial10"/>
        </w:rPr>
        <w:id w:val="-999343616"/>
        <w:placeholder>
          <w:docPart w:val="68A9F4C3F9BB474FA384DD39953259DA"/>
        </w:placeholder>
      </w:sdtPr>
      <w:sdtEndPr>
        <w:rPr>
          <w:rStyle w:val="DefaultParagraphFont"/>
          <w:color w:val="000000"/>
        </w:rPr>
      </w:sdtEndPr>
      <w:sdtContent>
        <w:sdt>
          <w:sdtPr>
            <w:rPr>
              <w:rStyle w:val="Arial10"/>
            </w:rPr>
            <w:id w:val="-1309095124"/>
            <w:placeholder>
              <w:docPart w:val="73E8A230EB0A4D4CB529C0F78F34F154"/>
            </w:placeholder>
          </w:sdtPr>
          <w:sdtEndPr>
            <w:rPr>
              <w:rStyle w:val="DefaultParagraphFont"/>
              <w:color w:val="000000"/>
            </w:rPr>
          </w:sdtEndPr>
          <w:sdtContent>
            <w:p w:rsidRPr="00300B33" w:rsidR="00DA4AB0" w:rsidP="00DA4AB0" w:rsidRDefault="00DA4AB0" w14:paraId="5C14AB6F" w14:textId="1059A92D">
              <w:pPr>
                <w:rPr>
                  <w:rStyle w:val="Arial10"/>
                  <w:color w:val="auto"/>
                </w:rPr>
              </w:pPr>
              <w:r>
                <w:rPr>
                  <w:rStyle w:val="Arial10"/>
                </w:rPr>
                <w:t xml:space="preserve">The Four Hands order to cash team and any functional user that has security permission to view or edit sales orders or the customer record. Users with access to edit the customer record will </w:t>
              </w:r>
              <w:r w:rsidR="00BA44A6">
                <w:rPr>
                  <w:rStyle w:val="Arial10"/>
                </w:rPr>
                <w:t>oversee</w:t>
              </w:r>
              <w:r>
                <w:rPr>
                  <w:rStyle w:val="Arial10"/>
                </w:rPr>
                <w:t xml:space="preserve"> activating the new “Ship complete” flag, while users who have access to view and edit sales orders will be affected by the flag (flag must activate ship complete setting for all sales orders for the customer). </w:t>
              </w:r>
            </w:p>
          </w:sdtContent>
        </w:sdt>
        <w:p w:rsidRPr="00DA4AB0" w:rsidR="00CA3B23" w:rsidP="14ED399E" w:rsidRDefault="00333053" w14:paraId="0E1C8D30" w14:textId="11D5B109">
          <w:pPr>
            <w:pStyle w:val="Normal"/>
          </w:pPr>
        </w:p>
      </w:sdtContent>
    </w:sdt>
    <w:p w:rsidRPr="00E76ED0" w:rsidR="00E76ED0" w:rsidP="00E76ED0" w:rsidRDefault="00E76ED0" w14:paraId="7861306B" w14:textId="76136D44"/>
    <w:p w:rsidR="003E05CE" w:rsidRDefault="003E05CE" w14:paraId="6023D97B" w14:textId="77777777">
      <w:pPr>
        <w:spacing w:after="0" w:line="240" w:lineRule="auto"/>
        <w:rPr>
          <w:rFonts w:hint="eastAsia" w:ascii="Arial Bold" w:hAnsi="Arial Bold"/>
          <w:b/>
          <w:bCs w:val="0"/>
          <w:noProof/>
          <w:snapToGrid w:val="0"/>
          <w:color w:val="FFFFFF"/>
          <w:sz w:val="24"/>
          <w:szCs w:val="24"/>
        </w:rPr>
      </w:pPr>
      <w:bookmarkStart w:name="_Toc161991908" w:id="14"/>
      <w:bookmarkStart w:name="_Toc167718269" w:id="15"/>
      <w:r>
        <w:rPr>
          <w:rFonts w:hint="eastAsia"/>
        </w:rPr>
        <w:br w:type="page"/>
      </w:r>
    </w:p>
    <w:p w:rsidRPr="00EE1A06" w:rsidR="00EE1A06" w:rsidP="00EE1A06" w:rsidRDefault="00CA3B23" w14:paraId="7A189E25" w14:textId="2CF8CED7">
      <w:pPr>
        <w:pStyle w:val="Heading1"/>
        <w:rPr>
          <w:rFonts w:hint="eastAsia"/>
        </w:rPr>
      </w:pPr>
      <w:bookmarkStart w:name="_Toc169018315" w:id="16"/>
      <w:r>
        <w:t>Functional Requirements Narrative</w:t>
      </w:r>
      <w:bookmarkStart w:name="_Toc305158657" w:id="17"/>
      <w:bookmarkEnd w:id="4"/>
      <w:bookmarkEnd w:id="14"/>
      <w:bookmarkEnd w:id="15"/>
      <w:bookmarkEnd w:id="16"/>
    </w:p>
    <w:p w:rsidR="00CA3B23" w:rsidP="221F95E9" w:rsidRDefault="00CA3B23" w14:paraId="007C677C" w14:textId="6E3CF7AB">
      <w:pPr>
        <w:pStyle w:val="Heading2"/>
      </w:pPr>
      <w:r>
        <w:t xml:space="preserve"> </w:t>
      </w:r>
      <w:bookmarkStart w:name="_Toc135810138" w:id="18"/>
      <w:bookmarkStart w:name="_Toc161991909" w:id="19"/>
      <w:bookmarkStart w:name="_Toc167718270" w:id="20"/>
      <w:bookmarkStart w:name="_Toc169018316" w:id="21"/>
      <w:sdt>
        <w:sdtPr>
          <w:rPr>
            <w:color w:val="2B579A"/>
            <w:shd w:val="clear" w:color="auto" w:fill="E6E6E6"/>
          </w:rPr>
          <w:id w:val="-1341157507"/>
          <w:placeholder>
            <w:docPart w:val="5D688C8DE2AA43AE810F7ACE811D0401"/>
          </w:placeholder>
        </w:sdtPr>
        <w:sdtEndPr>
          <w:rPr>
            <w:color w:val="009CDE"/>
            <w:shd w:val="clear" w:color="auto" w:fill="auto"/>
          </w:rPr>
        </w:sdtEndPr>
        <w:sdtContent>
          <w:r w:rsidR="00BA44A6">
            <w:t>Ship Complete Flag on Customer Record</w:t>
          </w:r>
        </w:sdtContent>
      </w:sdt>
      <w:bookmarkEnd w:id="18"/>
      <w:bookmarkEnd w:id="19"/>
      <w:bookmarkEnd w:id="20"/>
      <w:bookmarkEnd w:id="21"/>
    </w:p>
    <w:p w:rsidR="005F56C7" w:rsidP="221F95E9" w:rsidRDefault="005F56C7" w14:paraId="3EDD709B" w14:textId="0AF82979">
      <w:pPr>
        <w:rPr>
          <w:bCs w:val="0"/>
        </w:rPr>
      </w:pPr>
      <w:r>
        <w:t>F</w:t>
      </w:r>
      <w:r>
        <w:rPr>
          <w:bCs w:val="0"/>
        </w:rPr>
        <w:t xml:space="preserve">our </w:t>
      </w:r>
      <w:r w:rsidR="00FE7BB4">
        <w:rPr>
          <w:bCs w:val="0"/>
        </w:rPr>
        <w:t>H</w:t>
      </w:r>
      <w:r>
        <w:rPr>
          <w:bCs w:val="0"/>
        </w:rPr>
        <w:t>ands</w:t>
      </w:r>
      <w:r w:rsidRPr="00E91CB3">
        <w:rPr>
          <w:bCs w:val="0"/>
        </w:rPr>
        <w:t xml:space="preserve"> has certain customers that will ship all products together on a sales order by default; however, exceptions can occur on an order by order basis</w:t>
      </w:r>
      <w:r>
        <w:rPr>
          <w:bCs w:val="0"/>
        </w:rPr>
        <w:t>. The Ship Complete Flag on the customer record will ensure that if the flag is activated on the customer record, individual sales order lines within a sales order will not be able to be shipped individually unless overridden on the sales order .</w:t>
      </w:r>
    </w:p>
    <w:tbl>
      <w:tblPr>
        <w:tblStyle w:val="TableGrid"/>
        <w:tblW w:w="5000" w:type="pct"/>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507"/>
        <w:gridCol w:w="7807"/>
      </w:tblGrid>
      <w:tr w:rsidR="00CA3B23" w:rsidTr="241E1EAE" w14:paraId="29F95097" w14:textId="77777777">
        <w:trPr>
          <w:trHeight w:val="490"/>
          <w:tblHeader/>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hideMark/>
          </w:tcPr>
          <w:p w:rsidRPr="00CA3B23" w:rsidR="00CA3B23" w:rsidP="006F3F96" w:rsidRDefault="00CA3B23" w14:paraId="1FD551C5" w14:textId="77777777">
            <w:pPr>
              <w:pStyle w:val="TableHeadingWhiteLeft"/>
            </w:pPr>
            <w:r w:rsidRPr="00CA3B23">
              <w:t>Req. #</w:t>
            </w: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00CA3B23" w:rsidP="006F3F96" w:rsidRDefault="00CA3B23" w14:paraId="55AEB241" w14:textId="15AE4CE8">
            <w:pPr>
              <w:pStyle w:val="TableHeadingWhiteLeft"/>
            </w:pPr>
            <w:r>
              <w:t>Requirement</w:t>
            </w:r>
          </w:p>
        </w:tc>
      </w:tr>
      <w:tr w:rsidR="00CA3B23" w:rsidTr="241E1EAE" w14:paraId="458C6ACB" w14:textId="77777777">
        <w:trPr>
          <w:trHeight w:val="243"/>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CA3B23" w:rsidR="00CA3B23" w:rsidP="00D303B3" w:rsidRDefault="00CA3B23" w14:paraId="5C9576B0" w14:textId="77777777">
            <w:pPr>
              <w:pStyle w:val="IndentLevel1"/>
              <w:numPr>
                <w:ilvl w:val="0"/>
                <w:numId w:val="17"/>
              </w:numPr>
              <w:spacing w:line="240" w:lineRule="auto"/>
            </w:pP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0F90978" w:rsidP="002A40C0" w:rsidRDefault="0A439DD6" w14:paraId="4DE66E58" w14:textId="1B142682">
            <w:pPr>
              <w:pStyle w:val="SingleLineSpacing"/>
              <w:spacing w:line="240" w:lineRule="auto"/>
            </w:pPr>
            <w:r w:rsidRPr="45AC38DC">
              <w:rPr>
                <w:b/>
                <w:bCs/>
              </w:rPr>
              <w:t>Description:</w:t>
            </w:r>
            <w:r w:rsidR="00BA44A6">
              <w:t xml:space="preserve"> </w:t>
            </w:r>
          </w:p>
          <w:p w:rsidRPr="001D21A0" w:rsidR="001D21A0" w:rsidP="001D21A0" w:rsidRDefault="002A40C0" w14:paraId="3664C575" w14:textId="203D2941">
            <w:r>
              <w:t>Add a “Ship complete” flag to the Customer record. The logic for this flag is defined in requirement 3.1.2</w:t>
            </w:r>
          </w:p>
          <w:p w:rsidRPr="001D21A0" w:rsidR="001D21A0" w:rsidP="00CA3B23" w:rsidRDefault="00CA3B23" w14:paraId="0BE94F09" w14:textId="77777777">
            <w:pPr>
              <w:pStyle w:val="SingleLineSpacing"/>
              <w:spacing w:line="240" w:lineRule="auto"/>
              <w:rPr>
                <w:b/>
                <w:bCs/>
              </w:rPr>
            </w:pPr>
            <w:r w:rsidRPr="001D21A0">
              <w:rPr>
                <w:b/>
                <w:bCs/>
              </w:rPr>
              <w:t>Menu Path/Navigation:</w:t>
            </w:r>
            <w:r w:rsidRPr="001D21A0" w:rsidR="00BA44A6">
              <w:rPr>
                <w:b/>
                <w:bCs/>
              </w:rPr>
              <w:t xml:space="preserve"> </w:t>
            </w:r>
          </w:p>
          <w:p w:rsidR="00CA3B23" w:rsidP="00CA3B23" w:rsidRDefault="00BA44A6" w14:paraId="60016BD3" w14:textId="6ABD5C8D">
            <w:pPr>
              <w:pStyle w:val="SingleLineSpacing"/>
              <w:spacing w:line="240" w:lineRule="auto"/>
            </w:pPr>
            <w:commentRangeStart w:id="22"/>
            <w:r>
              <w:t xml:space="preserve">Accounts Receivable &gt; Customers &gt; All Customers </w:t>
            </w:r>
            <w:r w:rsidR="004B44CD">
              <w:t>-&gt;</w:t>
            </w:r>
            <w:r>
              <w:t xml:space="preserve"> Sales Order defaults</w:t>
            </w:r>
            <w:commentRangeEnd w:id="22"/>
            <w:r>
              <w:rPr>
                <w:rStyle w:val="CommentReference"/>
              </w:rPr>
              <w:commentReference w:id="22"/>
            </w:r>
          </w:p>
          <w:p w:rsidR="005B20A7" w:rsidP="001D21A0" w:rsidRDefault="005B20A7" w14:paraId="5D33A248" w14:textId="77777777"/>
          <w:p w:rsidR="00BF1145" w:rsidP="001D21A0" w:rsidRDefault="00754523" w14:paraId="68F3220D" w14:textId="5761FD83">
            <w:commentRangeStart w:id="23"/>
            <w:r>
              <w:t>Name of Field: rsm</w:t>
            </w:r>
            <w:r w:rsidR="001E1422">
              <w:t>Cust</w:t>
            </w:r>
            <w:r>
              <w:t>ShipComplete</w:t>
            </w:r>
            <w:commentRangeEnd w:id="23"/>
            <w:r>
              <w:rPr>
                <w:rStyle w:val="CommentReference"/>
              </w:rPr>
              <w:commentReference w:id="23"/>
            </w:r>
          </w:p>
          <w:p w:rsidR="00754523" w:rsidP="001D21A0" w:rsidRDefault="007404C2" w14:paraId="29CA6760" w14:textId="762E31B8">
            <w:r>
              <w:t>Data Type: Boolean</w:t>
            </w:r>
          </w:p>
          <w:p w:rsidRPr="001D21A0" w:rsidR="007404C2" w:rsidP="001D21A0" w:rsidRDefault="007404C2" w14:paraId="43FD094C" w14:textId="38C31EFF">
            <w:r>
              <w:t>Data Entity: CustTable</w:t>
            </w:r>
          </w:p>
          <w:p w:rsidRPr="00CA3B23" w:rsidR="00CA3B23" w:rsidP="00CA3B23" w:rsidRDefault="0A439DD6" w14:paraId="31925B17" w14:textId="576BA845">
            <w:pPr>
              <w:pStyle w:val="SingleLineSpacing"/>
              <w:spacing w:line="240" w:lineRule="auto"/>
            </w:pPr>
            <w:r w:rsidRPr="45AC38DC">
              <w:rPr>
                <w:b/>
                <w:bCs/>
              </w:rPr>
              <w:t>Name of Form/Button:</w:t>
            </w:r>
            <w:r w:rsidR="00BA44A6">
              <w:t xml:space="preserve"> Ship Complete</w:t>
            </w:r>
          </w:p>
          <w:p w:rsidR="001D21A0" w:rsidP="00CA3B23" w:rsidRDefault="001D21A0" w14:paraId="3033DA57" w14:textId="77777777">
            <w:pPr>
              <w:pStyle w:val="SingleLineSpacing"/>
              <w:spacing w:line="240" w:lineRule="auto"/>
            </w:pPr>
          </w:p>
          <w:p w:rsidR="001D21A0" w:rsidP="00CA3B23" w:rsidRDefault="001D21A0" w14:paraId="128360B8" w14:textId="455F642C">
            <w:pPr>
              <w:pStyle w:val="SingleLineSpacing"/>
              <w:spacing w:line="240" w:lineRule="auto"/>
            </w:pPr>
          </w:p>
          <w:p w:rsidR="001D21A0" w:rsidP="00CA3B23" w:rsidRDefault="009A1ED4" w14:paraId="6F570470" w14:textId="57F23646">
            <w:pPr>
              <w:pStyle w:val="SingleLineSpacing"/>
              <w:spacing w:line="240" w:lineRule="auto"/>
            </w:pPr>
            <w:r>
              <w:t xml:space="preserve">Form name: </w:t>
            </w:r>
            <w:r w:rsidR="00115CE0">
              <w:t>CustTable</w:t>
            </w:r>
          </w:p>
          <w:p w:rsidRPr="00115CE0" w:rsidR="00115CE0" w:rsidP="00115CE0" w:rsidRDefault="00115CE0" w14:paraId="074FDEC1" w14:textId="17CB61D2">
            <w:r>
              <w:t>Control name: TabPageSales</w:t>
            </w:r>
          </w:p>
          <w:p w:rsidR="001D21A0" w:rsidP="00CA3B23" w:rsidRDefault="001D21A0" w14:paraId="327C7EC0" w14:textId="77777777">
            <w:pPr>
              <w:pStyle w:val="SingleLineSpacing"/>
              <w:spacing w:line="240" w:lineRule="auto"/>
            </w:pPr>
          </w:p>
          <w:p w:rsidR="001D21A0" w:rsidP="00CA3B23" w:rsidRDefault="001D21A0" w14:paraId="7549AE7A" w14:textId="77777777">
            <w:pPr>
              <w:pStyle w:val="SingleLineSpacing"/>
              <w:spacing w:line="240" w:lineRule="auto"/>
            </w:pPr>
          </w:p>
          <w:p w:rsidRPr="001D21A0" w:rsidR="00CA3B23" w:rsidP="00CA3B23" w:rsidRDefault="00CA3B23" w14:paraId="56BD483D" w14:textId="20FA0879">
            <w:pPr>
              <w:pStyle w:val="SingleLineSpacing"/>
              <w:spacing w:line="240" w:lineRule="auto"/>
              <w:rPr>
                <w:b/>
                <w:bCs/>
              </w:rPr>
            </w:pPr>
            <w:r w:rsidRPr="001D21A0">
              <w:rPr>
                <w:b/>
                <w:bCs/>
              </w:rPr>
              <w:t>Screenshot:</w:t>
            </w:r>
          </w:p>
          <w:p w:rsidR="001D21A0" w:rsidP="001D21A0" w:rsidRDefault="004B44CD" w14:paraId="08107A0B" w14:textId="3323D842">
            <w:r w:rsidRPr="004B44CD">
              <w:rPr>
                <w:noProof/>
                <w:color w:val="2B579A"/>
                <w:shd w:val="clear" w:color="auto" w:fill="E6E6E6"/>
              </w:rPr>
              <w:drawing>
                <wp:anchor distT="0" distB="0" distL="114300" distR="114300" simplePos="0" relativeHeight="251658244" behindDoc="0" locked="0" layoutInCell="1" allowOverlap="1" wp14:anchorId="7346F583" wp14:editId="6DA4C442">
                  <wp:simplePos x="0" y="0"/>
                  <wp:positionH relativeFrom="column">
                    <wp:posOffset>335915</wp:posOffset>
                  </wp:positionH>
                  <wp:positionV relativeFrom="paragraph">
                    <wp:posOffset>184785</wp:posOffset>
                  </wp:positionV>
                  <wp:extent cx="4060825" cy="2724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60825" cy="2724150"/>
                          </a:xfrm>
                          <a:prstGeom prst="rect">
                            <a:avLst/>
                          </a:prstGeom>
                        </pic:spPr>
                      </pic:pic>
                    </a:graphicData>
                  </a:graphic>
                  <wp14:sizeRelH relativeFrom="page">
                    <wp14:pctWidth>0</wp14:pctWidth>
                  </wp14:sizeRelH>
                  <wp14:sizeRelV relativeFrom="page">
                    <wp14:pctHeight>0</wp14:pctHeight>
                  </wp14:sizeRelV>
                </wp:anchor>
              </w:drawing>
            </w:r>
          </w:p>
          <w:p w:rsidR="001D21A0" w:rsidP="001D21A0" w:rsidRDefault="001D21A0" w14:paraId="1356CC1C" w14:textId="3BF0CF5D"/>
          <w:p w:rsidRPr="001D21A0" w:rsidR="001D21A0" w:rsidP="001D21A0" w:rsidRDefault="001D21A0" w14:paraId="6AE944E3" w14:textId="79045BBA"/>
          <w:p w:rsidRPr="00570443" w:rsidR="00570443" w:rsidP="00570443" w:rsidRDefault="00570443" w14:paraId="1790DFFB" w14:textId="1D2116AA"/>
          <w:p w:rsidR="00CA3B23" w:rsidP="00CA3B23" w:rsidRDefault="00CA3B23" w14:paraId="5FE718F1" w14:textId="7BFC6FBD">
            <w:pPr>
              <w:spacing w:line="240" w:lineRule="auto"/>
            </w:pPr>
          </w:p>
          <w:p w:rsidR="001D21A0" w:rsidP="00CA3B23" w:rsidRDefault="001D21A0" w14:paraId="5B8F1E87" w14:textId="77777777">
            <w:pPr>
              <w:spacing w:line="240" w:lineRule="auto"/>
            </w:pPr>
          </w:p>
          <w:p w:rsidR="001D21A0" w:rsidP="00CA3B23" w:rsidRDefault="001D21A0" w14:paraId="52780AAE" w14:textId="77777777">
            <w:pPr>
              <w:spacing w:line="240" w:lineRule="auto"/>
            </w:pPr>
          </w:p>
          <w:p w:rsidR="001D21A0" w:rsidP="00CA3B23" w:rsidRDefault="001D21A0" w14:paraId="16502865" w14:textId="77777777">
            <w:pPr>
              <w:spacing w:line="240" w:lineRule="auto"/>
            </w:pPr>
          </w:p>
          <w:p w:rsidR="001D21A0" w:rsidP="00CA3B23" w:rsidRDefault="001D21A0" w14:paraId="23738661" w14:textId="77777777">
            <w:pPr>
              <w:spacing w:line="240" w:lineRule="auto"/>
            </w:pPr>
          </w:p>
          <w:p w:rsidR="001D21A0" w:rsidP="00CA3B23" w:rsidRDefault="001D21A0" w14:paraId="18804131" w14:textId="77777777">
            <w:pPr>
              <w:spacing w:line="240" w:lineRule="auto"/>
            </w:pPr>
          </w:p>
          <w:p w:rsidRPr="00CA3B23" w:rsidR="001D21A0" w:rsidP="00CA3B23" w:rsidRDefault="001D21A0" w14:paraId="36891F8E" w14:textId="47196514">
            <w:pPr>
              <w:spacing w:line="240" w:lineRule="auto"/>
            </w:pPr>
          </w:p>
        </w:tc>
      </w:tr>
      <w:tr w:rsidR="00CA3B23" w:rsidTr="241E1EAE" w14:paraId="792677CF" w14:textId="77777777">
        <w:trPr>
          <w:trHeight w:val="37"/>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CA3B23" w:rsidR="00CA3B23" w:rsidP="00D303B3" w:rsidRDefault="00CA3B23" w14:paraId="36E9D047" w14:textId="77777777">
            <w:pPr>
              <w:pStyle w:val="IndentLevel1"/>
              <w:numPr>
                <w:ilvl w:val="0"/>
                <w:numId w:val="17"/>
              </w:numPr>
              <w:spacing w:line="240" w:lineRule="auto"/>
            </w:pP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07F6285" w:rsidP="00CA3B23" w:rsidRDefault="0A439DD6" w14:paraId="5BA5F2DC" w14:textId="1FF506EB">
            <w:pPr>
              <w:pStyle w:val="SingleLineSpacing"/>
              <w:spacing w:line="240" w:lineRule="auto"/>
            </w:pPr>
            <w:r w:rsidRPr="45AC38DC">
              <w:rPr>
                <w:b/>
                <w:bCs/>
              </w:rPr>
              <w:t>Description</w:t>
            </w:r>
            <w:r>
              <w:t>:</w:t>
            </w:r>
            <w:r w:rsidR="00BA44A6">
              <w:t xml:space="preserve"> </w:t>
            </w:r>
          </w:p>
          <w:p w:rsidRPr="00CA3B23" w:rsidR="00CA3B23" w:rsidP="00CA3B23" w:rsidRDefault="007F6285" w14:paraId="42E8082A" w14:textId="571EE546">
            <w:pPr>
              <w:pStyle w:val="SingleLineSpacing"/>
              <w:spacing w:line="240" w:lineRule="auto"/>
            </w:pPr>
            <w:r>
              <w:t>The “Ship Complete” f</w:t>
            </w:r>
            <w:r w:rsidR="00BA44A6">
              <w:t>lag</w:t>
            </w:r>
            <w:r>
              <w:t xml:space="preserve"> on the Customer record is used to d</w:t>
            </w:r>
            <w:r w:rsidR="00BA44A6">
              <w:t>rive</w:t>
            </w:r>
            <w:r w:rsidR="005701DD">
              <w:t xml:space="preserve"> the</w:t>
            </w:r>
            <w:r w:rsidR="00BA44A6">
              <w:t xml:space="preserve"> Ship Complete </w:t>
            </w:r>
            <w:r w:rsidR="005701DD">
              <w:t>flag</w:t>
            </w:r>
            <w:r w:rsidR="00BA44A6">
              <w:t xml:space="preserve"> on the </w:t>
            </w:r>
            <w:r w:rsidR="005701DD">
              <w:t xml:space="preserve">sales order for the customer. The </w:t>
            </w:r>
            <w:r w:rsidR="0040260B">
              <w:t xml:space="preserve">flag setting will be what the “Ship Complete” </w:t>
            </w:r>
            <w:r w:rsidR="001F61FD">
              <w:t xml:space="preserve">flag </w:t>
            </w:r>
            <w:r w:rsidR="006E5C9F">
              <w:t xml:space="preserve">on </w:t>
            </w:r>
            <w:r w:rsidR="001F61FD">
              <w:t xml:space="preserve">any newly created sales order will be. For example, if “Ship Complete” on the </w:t>
            </w:r>
            <w:r w:rsidR="006A5E01">
              <w:t>Customer is “Yes”, any newly created sales orders will have the “Ship Complete” flag set to “Yes”</w:t>
            </w:r>
          </w:p>
          <w:p w:rsidRPr="0008761C" w:rsidR="00CA3B23" w:rsidP="00CA3B23" w:rsidRDefault="00CA3B23" w14:paraId="5A8DFAF7" w14:textId="77777777">
            <w:pPr>
              <w:pStyle w:val="SingleLineSpacing"/>
              <w:spacing w:line="240" w:lineRule="auto"/>
              <w:rPr>
                <w:b/>
                <w:bCs/>
              </w:rPr>
            </w:pPr>
            <w:r w:rsidRPr="0008761C">
              <w:rPr>
                <w:b/>
                <w:bCs/>
              </w:rPr>
              <w:t>Menu Path/Navigation:</w:t>
            </w:r>
          </w:p>
          <w:p w:rsidRPr="004B44CD" w:rsidR="004B44CD" w:rsidP="004B44CD" w:rsidRDefault="004B44CD" w14:paraId="51845BDA" w14:textId="1D46F32F">
            <w:r>
              <w:t>Retail and Commerce &gt; Customers &gt; All Sales Order –&gt; Header &gt; Delivery</w:t>
            </w:r>
          </w:p>
          <w:p w:rsidR="00CA3B23" w:rsidP="00CA3B23" w:rsidRDefault="00CA3B23" w14:paraId="13E1A90E" w14:textId="3B435BE1">
            <w:pPr>
              <w:pStyle w:val="SingleLineSpacing"/>
              <w:spacing w:line="240" w:lineRule="auto"/>
            </w:pPr>
            <w:r w:rsidRPr="0008761C">
              <w:rPr>
                <w:b/>
                <w:bCs/>
              </w:rPr>
              <w:t>Name of Form/Button:</w:t>
            </w:r>
            <w:r w:rsidR="004B44CD">
              <w:t xml:space="preserve"> Ship Complete is defaulted based on new customer flag</w:t>
            </w:r>
          </w:p>
          <w:p w:rsidR="26DE8A20" w:rsidP="45AC38DC" w:rsidRDefault="26DE8A20" w14:paraId="16699B1C" w14:textId="1DC712A9"/>
          <w:p w:rsidR="0008761C" w:rsidP="0008761C" w:rsidRDefault="0008761C" w14:paraId="09F99108" w14:textId="0F198830">
            <w:r>
              <w:t>Form name: SalesTable</w:t>
            </w:r>
          </w:p>
          <w:p w:rsidR="0008761C" w:rsidP="26DE8A20" w:rsidRDefault="0008761C" w14:paraId="7BA527EC" w14:textId="2077D27B">
            <w:r>
              <w:t>Control name: MCRSalesTableShipping_ShipComplete</w:t>
            </w:r>
          </w:p>
          <w:p w:rsidRPr="0008761C" w:rsidR="00CA3B23" w:rsidP="00CA3B23" w:rsidRDefault="00CA3B23" w14:paraId="531F30F6" w14:textId="77777777">
            <w:pPr>
              <w:pStyle w:val="SingleLineSpacing"/>
              <w:spacing w:line="240" w:lineRule="auto"/>
              <w:rPr>
                <w:b/>
                <w:bCs/>
              </w:rPr>
            </w:pPr>
            <w:r w:rsidRPr="0008761C">
              <w:rPr>
                <w:b/>
                <w:bCs/>
              </w:rPr>
              <w:t>Screenshot:</w:t>
            </w:r>
          </w:p>
          <w:p w:rsidRPr="00CA3B23" w:rsidR="00CA3B23" w:rsidP="00CA3B23" w:rsidRDefault="085FD9B5" w14:paraId="6EA63404" w14:textId="7C45879A">
            <w:pPr>
              <w:spacing w:line="240" w:lineRule="auto"/>
            </w:pPr>
            <w:r>
              <w:rPr>
                <w:noProof/>
                <w:color w:val="2B579A"/>
                <w:shd w:val="clear" w:color="auto" w:fill="E6E6E6"/>
              </w:rPr>
              <w:drawing>
                <wp:inline distT="0" distB="0" distL="0" distR="0" wp14:anchorId="390EACD8" wp14:editId="0E805E0D">
                  <wp:extent cx="4296360" cy="225742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6360" cy="2257425"/>
                          </a:xfrm>
                          <a:prstGeom prst="rect">
                            <a:avLst/>
                          </a:prstGeom>
                        </pic:spPr>
                      </pic:pic>
                    </a:graphicData>
                  </a:graphic>
                </wp:inline>
              </w:drawing>
            </w:r>
          </w:p>
        </w:tc>
      </w:tr>
      <w:tr w:rsidR="00AE534F" w:rsidTr="241E1EAE" w14:paraId="64E57411" w14:textId="77777777">
        <w:trPr>
          <w:trHeight w:val="37"/>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093C9E" w:rsidR="00093C9E" w:rsidP="00093C9E" w:rsidRDefault="00093C9E" w14:paraId="607B4002" w14:textId="0068A69A">
            <w:r>
              <w:t>3.</w:t>
            </w: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06A5E01" w:rsidP="00CA3B23" w:rsidRDefault="4A445127" w14:paraId="074179BD" w14:textId="1F00CC5B">
            <w:pPr>
              <w:pStyle w:val="SingleLineSpacing"/>
              <w:spacing w:line="240" w:lineRule="auto"/>
            </w:pPr>
            <w:r w:rsidRPr="45AC38DC">
              <w:rPr>
                <w:b/>
                <w:bCs/>
              </w:rPr>
              <w:t>Description</w:t>
            </w:r>
            <w:r>
              <w:t xml:space="preserve">: </w:t>
            </w:r>
          </w:p>
          <w:p w:rsidR="00E044AD" w:rsidP="004626B6" w:rsidRDefault="0918C89A" w14:paraId="33448CCB" w14:textId="5FC088BA">
            <w:pPr>
              <w:pStyle w:val="SingleLineSpacing"/>
              <w:spacing w:line="240" w:lineRule="auto"/>
            </w:pPr>
            <w:commentRangeStart w:id="25"/>
            <w:r w:rsidR="0918C89A">
              <w:rPr/>
              <w:t>User must be able to override the new “Ship Complete” setting on the customer record by</w:t>
            </w:r>
            <w:r w:rsidR="16E14EEE">
              <w:rPr/>
              <w:t xml:space="preserve"> manually</w:t>
            </w:r>
            <w:r w:rsidR="0918C89A">
              <w:rPr/>
              <w:t xml:space="preserve"> turning off</w:t>
            </w:r>
            <w:r w:rsidR="16E14EEE">
              <w:rPr/>
              <w:t xml:space="preserve"> or on</w:t>
            </w:r>
            <w:r w:rsidR="0918C89A">
              <w:rPr/>
              <w:t xml:space="preserve"> the ship complete </w:t>
            </w:r>
            <w:r w:rsidR="4EBFF13F">
              <w:rPr/>
              <w:t>flag</w:t>
            </w:r>
            <w:r w:rsidR="0918C89A">
              <w:rPr/>
              <w:t xml:space="preserve"> on the sales order </w:t>
            </w:r>
            <w:r w:rsidR="2BF007CC">
              <w:rPr/>
              <w:t>header</w:t>
            </w:r>
            <w:r w:rsidR="0918C89A">
              <w:rPr/>
              <w:t xml:space="preserve">. </w:t>
            </w:r>
            <w:commentRangeEnd w:id="25"/>
            <w:r>
              <w:rPr>
                <w:rStyle w:val="CommentReference"/>
              </w:rPr>
              <w:commentReference w:id="25"/>
            </w:r>
          </w:p>
          <w:p w:rsidR="6C9DB0CB" w:rsidP="241E1EAE" w:rsidRDefault="6C9DB0CB" w14:paraId="31F4364A" w14:textId="4F50AF91">
            <w:pPr>
              <w:pStyle w:val="Normal"/>
            </w:pPr>
            <w:commentRangeStart w:id="449208390"/>
            <w:r w:rsidR="6C9DB0CB">
              <w:rPr/>
              <w:t>New</w:t>
            </w:r>
            <w:r w:rsidR="6C9DB0CB">
              <w:rPr/>
              <w:t xml:space="preserve"> field on </w:t>
            </w:r>
            <w:r w:rsidR="6C9DB0CB">
              <w:rPr/>
              <w:t>SalesTable</w:t>
            </w:r>
            <w:r w:rsidR="6C9DB0CB">
              <w:rPr/>
              <w:t xml:space="preserve"> is editable and allows the user to override the default setting if necessary. (this does not update the flag on the customer master).</w:t>
            </w:r>
            <w:commentRangeEnd w:id="449208390"/>
            <w:r>
              <w:rPr>
                <w:rStyle w:val="CommentReference"/>
              </w:rPr>
              <w:commentReference w:id="449208390"/>
            </w:r>
          </w:p>
          <w:p w:rsidRPr="004626B6" w:rsidR="004626B6" w:rsidP="004626B6" w:rsidRDefault="004626B6" w14:paraId="2187F2AB" w14:textId="5CC07EBF"/>
          <w:p w:rsidR="006D65C5" w:rsidP="00E044AD" w:rsidRDefault="006D65C5" w14:paraId="64FA94A5" w14:textId="6ED96988">
            <w:r w:rsidRPr="00F75FFF">
              <w:rPr>
                <w:b/>
                <w:bCs w:val="0"/>
              </w:rPr>
              <w:t>Menu Path</w:t>
            </w:r>
            <w:r w:rsidRPr="00F75FFF" w:rsidR="00DF490D">
              <w:rPr>
                <w:b/>
                <w:bCs w:val="0"/>
              </w:rPr>
              <w:t>/Navigation</w:t>
            </w:r>
            <w:r w:rsidR="00DF490D">
              <w:t>: Retail and Commerce &gt; Customers &gt; All Sales Order</w:t>
            </w:r>
          </w:p>
          <w:p w:rsidRPr="00F75FFF" w:rsidR="00093C9E" w:rsidP="45AC38DC" w:rsidRDefault="00DF490D" w14:paraId="6109518B" w14:textId="54FF6546">
            <w:pPr>
              <w:rPr>
                <w:b/>
              </w:rPr>
            </w:pPr>
            <w:r w:rsidRPr="45AC38DC">
              <w:rPr>
                <w:b/>
              </w:rPr>
              <w:t>Name of Form</w:t>
            </w:r>
            <w:r w:rsidRPr="45AC38DC" w:rsidR="004F0EC5">
              <w:rPr>
                <w:b/>
              </w:rPr>
              <w:t xml:space="preserve">: </w:t>
            </w:r>
          </w:p>
          <w:p w:rsidR="003B589A" w:rsidP="00E044AD" w:rsidRDefault="00F75FFF" w14:paraId="298563AC" w14:textId="101DA6DF">
            <w:r>
              <w:t>Form name:</w:t>
            </w:r>
            <w:r w:rsidR="0008761C">
              <w:t xml:space="preserve"> SalesTable</w:t>
            </w:r>
          </w:p>
          <w:p w:rsidR="00F75FFF" w:rsidP="00E044AD" w:rsidRDefault="00F75FFF" w14:paraId="2B6F48C0" w14:textId="00BEFE4A">
            <w:r>
              <w:t>Control name:</w:t>
            </w:r>
            <w:r w:rsidR="0008761C">
              <w:t xml:space="preserve"> MCRSalesTableShipping_ShipComplete</w:t>
            </w:r>
          </w:p>
          <w:p w:rsidR="00093C9E" w:rsidP="793AE1AB" w:rsidRDefault="4E7A5AC0" w14:paraId="5115267F" w14:textId="6A89D52B">
            <w:pPr>
              <w:rPr>
                <w:b/>
              </w:rPr>
            </w:pPr>
            <w:r w:rsidRPr="793AE1AB">
              <w:rPr>
                <w:b/>
              </w:rPr>
              <w:t>Screenshot:</w:t>
            </w:r>
          </w:p>
          <w:p w:rsidR="009A445F" w:rsidP="00E044AD" w:rsidRDefault="009A445F" w14:paraId="69B60587" w14:textId="77777777">
            <w:pPr>
              <w:rPr>
                <w:b/>
              </w:rPr>
            </w:pPr>
          </w:p>
          <w:p w:rsidR="009A445F" w:rsidP="00E044AD" w:rsidRDefault="009A445F" w14:paraId="7CD9D45B" w14:textId="77777777">
            <w:pPr>
              <w:rPr>
                <w:b/>
              </w:rPr>
            </w:pPr>
          </w:p>
          <w:p w:rsidR="009A445F" w:rsidP="00E044AD" w:rsidRDefault="009A445F" w14:paraId="6AA45C8D" w14:textId="77777777">
            <w:pPr>
              <w:rPr>
                <w:b/>
              </w:rPr>
            </w:pPr>
          </w:p>
          <w:p w:rsidR="009A445F" w:rsidP="00E044AD" w:rsidRDefault="009A445F" w14:paraId="3E644024" w14:textId="77777777">
            <w:pPr>
              <w:rPr>
                <w:b/>
              </w:rPr>
            </w:pPr>
          </w:p>
          <w:p w:rsidR="009A445F" w:rsidP="793AE1AB" w:rsidRDefault="1655BCE5" w14:paraId="654B76EE" w14:textId="571B4BCB">
            <w:pPr>
              <w:rPr>
                <w:b/>
              </w:rPr>
            </w:pPr>
            <w:r>
              <w:rPr>
                <w:noProof/>
              </w:rPr>
              <w:drawing>
                <wp:inline distT="0" distB="0" distL="0" distR="0" wp14:anchorId="7FCEFC4C" wp14:editId="01C21A87">
                  <wp:extent cx="4296360" cy="2257425"/>
                  <wp:effectExtent l="0" t="0" r="9525" b="0"/>
                  <wp:docPr id="818966981" name="Picture 81896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6360" cy="2257425"/>
                          </a:xfrm>
                          <a:prstGeom prst="rect">
                            <a:avLst/>
                          </a:prstGeom>
                        </pic:spPr>
                      </pic:pic>
                    </a:graphicData>
                  </a:graphic>
                </wp:inline>
              </w:drawing>
            </w:r>
          </w:p>
          <w:p w:rsidR="009A445F" w:rsidP="00E044AD" w:rsidRDefault="009A445F" w14:paraId="7ACA31D1" w14:textId="77777777">
            <w:pPr>
              <w:rPr>
                <w:b/>
              </w:rPr>
            </w:pPr>
          </w:p>
          <w:p w:rsidR="009A445F" w:rsidP="00E044AD" w:rsidRDefault="009A445F" w14:paraId="4D9B176B" w14:textId="77777777"/>
          <w:p w:rsidRPr="00E044AD" w:rsidR="00093C9E" w:rsidP="00E044AD" w:rsidRDefault="00093C9E" w14:paraId="73537CBE" w14:textId="076A89E2"/>
        </w:tc>
      </w:tr>
      <w:tr w:rsidR="793AE1AB" w:rsidTr="241E1EAE" w14:paraId="6FE4F1E9" w14:textId="77777777">
        <w:trPr>
          <w:trHeight w:val="37"/>
        </w:trPr>
        <w:tc>
          <w:tcPr>
            <w:tcW w:w="15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793AE1AB" w:rsidP="793AE1AB" w:rsidRDefault="793AE1AB" w14:paraId="125E5B19" w14:textId="2A69ACBA">
            <w:pPr>
              <w:ind w:left="180"/>
            </w:pPr>
            <w:r>
              <w:t xml:space="preserve">4. </w:t>
            </w:r>
          </w:p>
        </w:tc>
        <w:tc>
          <w:tcPr>
            <w:tcW w:w="78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673A74F0" w:rsidP="793AE1AB" w:rsidRDefault="673A74F0" w14:paraId="59DBA19C" w14:textId="7BBB44FD">
            <w:pPr>
              <w:pStyle w:val="SingleLineSpacing"/>
              <w:spacing w:line="240" w:lineRule="auto"/>
              <w:rPr>
                <w:b/>
                <w:bCs/>
              </w:rPr>
            </w:pPr>
            <w:r w:rsidRPr="793AE1AB">
              <w:rPr>
                <w:b/>
                <w:bCs/>
              </w:rPr>
              <w:t>Description:</w:t>
            </w:r>
          </w:p>
          <w:p w:rsidR="673A74F0" w:rsidP="793AE1AB" w:rsidRDefault="673A74F0" w14:paraId="41AA68E8" w14:textId="6A7BC85D">
            <w:pPr>
              <w:rPr>
                <w:bCs w:val="0"/>
              </w:rPr>
            </w:pPr>
            <w:r>
              <w:rPr>
                <w:bCs w:val="0"/>
              </w:rPr>
              <w:t>Update data entity template (for migration purposes) to include ship co</w:t>
            </w:r>
            <w:r w:rsidR="28C91F48">
              <w:rPr>
                <w:bCs w:val="0"/>
              </w:rPr>
              <w:t xml:space="preserve">mplete flag. This will allow the client to bring in customers as desired with the ship complete flag turned on. </w:t>
            </w:r>
          </w:p>
          <w:p w:rsidR="07EFDAE3" w:rsidP="793AE1AB" w:rsidRDefault="07EFDAE3" w14:paraId="311A5A60" w14:textId="77777777">
            <w:pPr>
              <w:pStyle w:val="SingleLineSpacing"/>
              <w:spacing w:line="240" w:lineRule="auto"/>
              <w:rPr>
                <w:b/>
                <w:bCs/>
              </w:rPr>
            </w:pPr>
            <w:r w:rsidRPr="793AE1AB">
              <w:rPr>
                <w:b/>
                <w:bCs/>
              </w:rPr>
              <w:t xml:space="preserve">Menu Path/Navigation: </w:t>
            </w:r>
          </w:p>
          <w:p w:rsidR="30B0A881" w:rsidP="793AE1AB" w:rsidRDefault="07EFDAE3" w14:paraId="3BC51F0A" w14:textId="6ABD5C8D">
            <w:pPr>
              <w:pStyle w:val="SingleLineSpacing"/>
              <w:spacing w:line="240" w:lineRule="auto"/>
            </w:pPr>
            <w:commentRangeStart w:id="27"/>
            <w:r>
              <w:t>Accounts Receivable &gt; Customers &gt; All Customers -&gt; Sales Order defaults</w:t>
            </w:r>
            <w:commentRangeEnd w:id="27"/>
            <w:r w:rsidR="30B0A881">
              <w:rPr>
                <w:rStyle w:val="CommentReference"/>
              </w:rPr>
              <w:commentReference w:id="27"/>
            </w:r>
          </w:p>
          <w:p w:rsidR="793AE1AB" w:rsidRDefault="793AE1AB" w14:paraId="339421DC" w14:textId="77777777"/>
          <w:p w:rsidR="192554CB" w:rsidRDefault="07EFDAE3" w14:paraId="4281755B" w14:textId="5761FD83">
            <w:commentRangeStart w:id="28"/>
            <w:r>
              <w:t>Name of Field: rsmCustShipComplete</w:t>
            </w:r>
            <w:commentRangeEnd w:id="28"/>
            <w:r w:rsidR="192554CB">
              <w:rPr>
                <w:rStyle w:val="CommentReference"/>
              </w:rPr>
              <w:commentReference w:id="28"/>
            </w:r>
          </w:p>
          <w:p w:rsidR="07EFDAE3" w:rsidRDefault="07EFDAE3" w14:paraId="5F3C8AB5" w14:textId="762E31B8">
            <w:r>
              <w:t>Data Type: Boolean</w:t>
            </w:r>
          </w:p>
          <w:p w:rsidR="07EFDAE3" w:rsidRDefault="07EFDAE3" w14:paraId="39E7C885" w14:textId="448B102B">
            <w:r w:rsidR="5C7034A2">
              <w:rPr/>
              <w:t xml:space="preserve">Data Entity: </w:t>
            </w:r>
            <w:r w:rsidR="4851A5CB">
              <w:rPr/>
              <w:t>\</w:t>
            </w:r>
            <w:commentRangeStart w:id="146668429"/>
            <w:r w:rsidR="4851A5CB">
              <w:rPr/>
              <w:t>d\e\CustCustomerV3Entity</w:t>
            </w:r>
            <w:commentRangeEnd w:id="146668429"/>
            <w:r>
              <w:rPr>
                <w:rStyle w:val="CommentReference"/>
              </w:rPr>
              <w:commentReference w:id="146668429"/>
            </w:r>
          </w:p>
          <w:p w:rsidR="07EFDAE3" w:rsidP="793AE1AB" w:rsidRDefault="07EFDAE3" w14:paraId="46E5F2AF" w14:textId="576BA845">
            <w:pPr>
              <w:pStyle w:val="SingleLineSpacing"/>
              <w:spacing w:line="240" w:lineRule="auto"/>
            </w:pPr>
            <w:r w:rsidRPr="793AE1AB">
              <w:rPr>
                <w:b/>
                <w:bCs/>
              </w:rPr>
              <w:t>Name of Form/Button:</w:t>
            </w:r>
            <w:r>
              <w:t xml:space="preserve"> Ship Complete</w:t>
            </w:r>
          </w:p>
          <w:p w:rsidR="793AE1AB" w:rsidP="793AE1AB" w:rsidRDefault="793AE1AB" w14:paraId="2A7E8791" w14:textId="77777777">
            <w:pPr>
              <w:pStyle w:val="SingleLineSpacing"/>
              <w:spacing w:line="240" w:lineRule="auto"/>
            </w:pPr>
          </w:p>
          <w:p w:rsidR="793AE1AB" w:rsidP="793AE1AB" w:rsidRDefault="793AE1AB" w14:paraId="77998CE9" w14:textId="455F642C">
            <w:pPr>
              <w:pStyle w:val="SingleLineSpacing"/>
              <w:spacing w:line="240" w:lineRule="auto"/>
            </w:pPr>
          </w:p>
          <w:p w:rsidR="07EFDAE3" w:rsidP="793AE1AB" w:rsidRDefault="07EFDAE3" w14:paraId="27D8837F" w14:textId="57F23646">
            <w:pPr>
              <w:pStyle w:val="SingleLineSpacing"/>
              <w:spacing w:line="240" w:lineRule="auto"/>
            </w:pPr>
            <w:r>
              <w:t>Form name: CustTable</w:t>
            </w:r>
          </w:p>
          <w:p w:rsidR="07EFDAE3" w:rsidRDefault="07EFDAE3" w14:paraId="15584986" w14:textId="17CB61D2">
            <w:r>
              <w:t>Control name: TabPageSales</w:t>
            </w:r>
          </w:p>
          <w:p w:rsidR="793AE1AB" w:rsidP="793AE1AB" w:rsidRDefault="793AE1AB" w14:paraId="1125CE53" w14:textId="58495F7A">
            <w:pPr>
              <w:rPr>
                <w:bCs w:val="0"/>
              </w:rPr>
            </w:pPr>
          </w:p>
          <w:p w:rsidR="793AE1AB" w:rsidP="793AE1AB" w:rsidRDefault="793AE1AB" w14:paraId="43044A62" w14:textId="5ADAFD4F">
            <w:pPr>
              <w:rPr>
                <w:bCs w:val="0"/>
              </w:rPr>
            </w:pPr>
          </w:p>
        </w:tc>
      </w:tr>
      <w:tr w:rsidR="33FF30BC" w:rsidTr="241E1EAE" w14:paraId="6F03C90A" w14:textId="77777777">
        <w:trPr>
          <w:trHeight w:val="37"/>
        </w:trPr>
        <w:tc>
          <w:tcPr>
            <w:tcW w:w="15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33FF30BC" w:rsidP="33FF30BC" w:rsidRDefault="33FF30BC" w14:paraId="5DDE5D3A" w14:textId="44932758"/>
          <w:p w:rsidR="43E49FE3" w:rsidP="33FF30BC" w:rsidRDefault="43E49FE3" w14:paraId="1F75435B" w14:textId="682C2EAD">
            <w:r>
              <w:t>5.</w:t>
            </w:r>
          </w:p>
        </w:tc>
        <w:tc>
          <w:tcPr>
            <w:tcW w:w="78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33FF30BC" w:rsidP="33FF30BC" w:rsidRDefault="33FF30BC" w14:paraId="5E3D99E4" w14:textId="34BAF592">
            <w:pPr>
              <w:pStyle w:val="SingleLineSpacing"/>
              <w:spacing w:line="240" w:lineRule="auto"/>
              <w:rPr>
                <w:b/>
                <w:bCs/>
              </w:rPr>
            </w:pPr>
          </w:p>
          <w:p w:rsidR="43E49FE3" w:rsidP="33FF30BC" w:rsidRDefault="43E49FE3" w14:paraId="05F2611E" w14:textId="6F490733">
            <w:r w:rsidRPr="33FF30BC">
              <w:rPr>
                <w:b/>
              </w:rPr>
              <w:t xml:space="preserve">Description: </w:t>
            </w:r>
          </w:p>
          <w:p w:rsidR="659B3272" w:rsidP="74C6B6FE" w:rsidRDefault="659B3272" w14:paraId="25C3AA18" w14:textId="0AE601AD">
            <w:pPr>
              <w:pStyle w:val="Normal"/>
            </w:pPr>
            <w:commentRangeStart w:id="587714931"/>
            <w:r w:rsidR="659B3272">
              <w:rPr/>
              <w:t xml:space="preserve">Add the </w:t>
            </w:r>
            <w:r w:rsidR="7E09770E">
              <w:rPr/>
              <w:t>\d\t\</w:t>
            </w:r>
            <w:r w:rsidR="7E09770E">
              <w:rPr/>
              <w:t>MCRSalesTab</w:t>
            </w:r>
            <w:r w:rsidR="7E09770E">
              <w:rPr/>
              <w:t>leShipping</w:t>
            </w:r>
            <w:r w:rsidR="7E09770E">
              <w:rPr/>
              <w:t>\</w:t>
            </w:r>
            <w:r w:rsidR="7E09770E">
              <w:rPr/>
              <w:t>ShipComple</w:t>
            </w:r>
            <w:r w:rsidR="7E09770E">
              <w:rPr/>
              <w:t>t</w:t>
            </w:r>
            <w:r w:rsidR="7E09770E">
              <w:rPr/>
              <w:t>e</w:t>
            </w:r>
            <w:r w:rsidR="7E09770E">
              <w:rPr/>
              <w:t xml:space="preserve"> field to t</w:t>
            </w:r>
            <w:r w:rsidR="7E09770E">
              <w:rPr/>
              <w:t xml:space="preserve">he </w:t>
            </w:r>
            <w:r w:rsidR="7E09770E">
              <w:rPr/>
              <w:t>MCRSalesTab</w:t>
            </w:r>
            <w:r w:rsidR="7E09770E">
              <w:rPr/>
              <w:t>le_SourceIdGrid</w:t>
            </w:r>
            <w:r w:rsidR="7E09770E">
              <w:rPr/>
              <w:t xml:space="preserve">. </w:t>
            </w:r>
            <w:r w:rsidR="3DEC1F6C">
              <w:rPr/>
              <w:t>The</w:t>
            </w:r>
            <w:r w:rsidR="7E09770E">
              <w:rPr/>
              <w:t xml:space="preserve"> ship</w:t>
            </w:r>
            <w:r w:rsidR="7E09770E">
              <w:rPr/>
              <w:t xml:space="preserve"> c</w:t>
            </w:r>
            <w:r w:rsidR="7E09770E">
              <w:rPr/>
              <w:t>ompl</w:t>
            </w:r>
            <w:r w:rsidR="7E09770E">
              <w:rPr/>
              <w:t>ete column w</w:t>
            </w:r>
            <w:r w:rsidR="3B13901B">
              <w:rPr/>
              <w:t xml:space="preserve">ill </w:t>
            </w:r>
            <w:r w:rsidR="3B13901B">
              <w:rPr/>
              <w:t>contain</w:t>
            </w:r>
            <w:r w:rsidR="3B13901B">
              <w:rPr/>
              <w:t xml:space="preserve"> </w:t>
            </w:r>
            <w:r w:rsidR="7E09770E">
              <w:rPr/>
              <w:t>eit</w:t>
            </w:r>
            <w:r w:rsidR="7E09770E">
              <w:rPr/>
              <w:t>her a y</w:t>
            </w:r>
            <w:r w:rsidR="7E09770E">
              <w:rPr/>
              <w:t xml:space="preserve">es or no </w:t>
            </w:r>
            <w:r w:rsidR="7E09770E">
              <w:rPr/>
              <w:t>boolean</w:t>
            </w:r>
            <w:r w:rsidR="7E09770E">
              <w:rPr/>
              <w:t xml:space="preserve"> val</w:t>
            </w:r>
            <w:r w:rsidR="7E09770E">
              <w:rPr/>
              <w:t xml:space="preserve">ue for </w:t>
            </w:r>
            <w:r w:rsidR="7E09770E">
              <w:rPr/>
              <w:t>flag status.</w:t>
            </w:r>
            <w:commentRangeEnd w:id="587714931"/>
            <w:r>
              <w:rPr>
                <w:rStyle w:val="CommentReference"/>
              </w:rPr>
              <w:commentReference w:id="587714931"/>
            </w:r>
          </w:p>
          <w:p w:rsidR="74C6B6FE" w:rsidRDefault="74C6B6FE" w14:paraId="33D00BF7" w14:textId="3C6E1867"/>
          <w:p w:rsidR="73135D6E" w:rsidP="33FF30BC" w:rsidRDefault="73135D6E" w14:paraId="4444F899" w14:textId="64262FAE">
            <w:pPr>
              <w:rPr>
                <w:b/>
              </w:rPr>
            </w:pPr>
            <w:r w:rsidRPr="33FF30BC">
              <w:rPr>
                <w:b/>
              </w:rPr>
              <w:t>Ship Complete Sales Order Header Flag Location</w:t>
            </w:r>
          </w:p>
          <w:p w:rsidR="73135D6E" w:rsidRDefault="73135D6E" w14:paraId="107EF7AD" w14:textId="101DA6DF">
            <w:r>
              <w:t>Form name: SalesTable</w:t>
            </w:r>
          </w:p>
          <w:p w:rsidR="73135D6E" w:rsidRDefault="73135D6E" w14:paraId="5A421368" w14:textId="00BEFE4A">
            <w:r>
              <w:t>Control name: MCRSalesTableShipping_ShipComplete</w:t>
            </w:r>
          </w:p>
          <w:p w:rsidR="73135D6E" w:rsidP="33FF30BC" w:rsidRDefault="73135D6E" w14:paraId="1479F6B1" w14:textId="7C1E9971">
            <w:pPr>
              <w:rPr>
                <w:b/>
              </w:rPr>
            </w:pPr>
            <w:r w:rsidRPr="33FF30BC">
              <w:rPr>
                <w:b/>
              </w:rPr>
              <w:t>All Sales Order Table</w:t>
            </w:r>
          </w:p>
          <w:p w:rsidR="73135D6E" w:rsidP="33FF30BC" w:rsidRDefault="73135D6E" w14:paraId="0C026642" w14:textId="2943B150">
            <w:pPr>
              <w:pStyle w:val="SingleLineSpacing"/>
              <w:spacing w:line="240" w:lineRule="auto"/>
            </w:pPr>
            <w:r>
              <w:t xml:space="preserve">Menu Path/Navigation: </w:t>
            </w:r>
          </w:p>
          <w:p w:rsidR="73135D6E" w:rsidRDefault="73135D6E" w14:paraId="2F4AC2A4" w14:textId="2E7DBB68">
            <w:r>
              <w:t>Accounts receivable &gt; Orders&gt; All sales orders</w:t>
            </w:r>
          </w:p>
          <w:p w:rsidR="73135D6E" w:rsidP="33FF30BC" w:rsidRDefault="73135D6E" w14:paraId="4064D88D" w14:textId="7AD85D59">
            <w:pPr>
              <w:pStyle w:val="SingleLineSpacing"/>
              <w:spacing w:line="240" w:lineRule="auto"/>
            </w:pPr>
            <w:r>
              <w:t>Name of Form/Button: Ship Complete Status</w:t>
            </w:r>
          </w:p>
          <w:p w:rsidR="73135D6E" w:rsidRDefault="73135D6E" w14:paraId="495A89CB" w14:textId="7F799AA9">
            <w:r>
              <w:t>Form Name: Sales Table</w:t>
            </w:r>
          </w:p>
          <w:p w:rsidR="73135D6E" w:rsidRDefault="73135D6E" w14:paraId="69CF7F9E" w14:textId="62846EA0">
            <w:r>
              <w:t>Control Name: MCRSalesTable_SourceIdGrid</w:t>
            </w:r>
          </w:p>
          <w:p w:rsidR="0982F105" w:rsidP="33FF30BC" w:rsidRDefault="0982F105" w14:paraId="3DBAC020" w14:textId="588DAFA4">
            <w:pPr>
              <w:rPr>
                <w:bCs w:val="0"/>
              </w:rPr>
            </w:pPr>
            <w:r>
              <w:rPr>
                <w:bCs w:val="0"/>
              </w:rPr>
              <w:t>Field Values: Data Type Boolean</w:t>
            </w:r>
            <w:r w:rsidR="002D79D6">
              <w:rPr>
                <w:bCs w:val="0"/>
              </w:rPr>
              <w:t xml:space="preserve">: Yes or No </w:t>
            </w:r>
          </w:p>
          <w:p w:rsidR="33FF30BC" w:rsidP="33FF30BC" w:rsidRDefault="33FF30BC" w14:paraId="172BCB19" w14:textId="7ADBE230">
            <w:pPr>
              <w:rPr>
                <w:bCs w:val="0"/>
              </w:rPr>
            </w:pPr>
          </w:p>
          <w:p w:rsidR="002D79D6" w:rsidP="33FF30BC" w:rsidRDefault="002D79D6" w14:paraId="04B1DE63" w14:textId="4E3A4AAB">
            <w:pPr>
              <w:rPr>
                <w:bCs w:val="0"/>
              </w:rPr>
            </w:pPr>
            <w:r w:rsidRPr="33FF30BC">
              <w:rPr>
                <w:b/>
              </w:rPr>
              <w:t>Screenshot</w:t>
            </w:r>
          </w:p>
          <w:p w:rsidR="33FF30BC" w:rsidP="33FF30BC" w:rsidRDefault="33FF30BC" w14:paraId="07C31FBE" w14:textId="0A974655">
            <w:pPr>
              <w:rPr>
                <w:b/>
              </w:rPr>
            </w:pPr>
          </w:p>
          <w:p w:rsidR="792BBBE1" w:rsidP="33FF30BC" w:rsidRDefault="792BBBE1" w14:paraId="15206346" w14:textId="335EFDE7">
            <w:r>
              <w:rPr>
                <w:noProof/>
              </w:rPr>
              <w:drawing>
                <wp:inline distT="0" distB="0" distL="0" distR="0" wp14:anchorId="28B2717A" wp14:editId="71A0598B">
                  <wp:extent cx="4791076" cy="2362200"/>
                  <wp:effectExtent l="0" t="0" r="0" b="0"/>
                  <wp:docPr id="603514077" name="Picture 60351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791076" cy="2362200"/>
                          </a:xfrm>
                          <a:prstGeom prst="rect">
                            <a:avLst/>
                          </a:prstGeom>
                        </pic:spPr>
                      </pic:pic>
                    </a:graphicData>
                  </a:graphic>
                </wp:inline>
              </w:drawing>
            </w:r>
          </w:p>
          <w:p w:rsidR="33FF30BC" w:rsidP="33FF30BC" w:rsidRDefault="33FF30BC" w14:paraId="4BA9F595" w14:textId="36ABCD8E">
            <w:pPr>
              <w:rPr>
                <w:b/>
              </w:rPr>
            </w:pPr>
          </w:p>
          <w:p w:rsidR="33FF30BC" w:rsidP="33FF30BC" w:rsidRDefault="33FF30BC" w14:paraId="61B9D712" w14:textId="1B65F0F7">
            <w:pPr>
              <w:rPr>
                <w:bCs w:val="0"/>
              </w:rPr>
            </w:pPr>
          </w:p>
        </w:tc>
      </w:tr>
    </w:tbl>
    <w:p w:rsidR="004B44CD" w:rsidP="00097699" w:rsidRDefault="004B44CD" w14:paraId="5E2512F0" w14:textId="770C2894">
      <w:pPr>
        <w:pStyle w:val="Heading2notappearinTOC"/>
      </w:pPr>
      <w:bookmarkStart w:name="_Toc135810140" w:id="30"/>
    </w:p>
    <w:p w:rsidR="00BE28B8" w:rsidP="00097699" w:rsidRDefault="00BE28B8" w14:paraId="44DAA578" w14:textId="5B2FB32D">
      <w:pPr>
        <w:pStyle w:val="Heading2"/>
      </w:pPr>
      <w:bookmarkStart w:name="_Toc167718272" w:id="31"/>
      <w:bookmarkStart w:name="_Toc169018317" w:id="32"/>
      <w:r>
        <w:t>Prevent Partial Delivery Flag on AR Parameters</w:t>
      </w:r>
      <w:bookmarkEnd w:id="31"/>
      <w:bookmarkEnd w:id="32"/>
    </w:p>
    <w:tbl>
      <w:tblPr>
        <w:tblStyle w:val="TableGrid"/>
        <w:tblW w:w="5000" w:type="pct"/>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507"/>
        <w:gridCol w:w="7807"/>
      </w:tblGrid>
      <w:tr w:rsidR="0040190C" w:rsidTr="14ED399E" w14:paraId="4565EA0D" w14:textId="77777777">
        <w:trPr>
          <w:trHeight w:val="490"/>
          <w:tblHeader/>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hideMark/>
          </w:tcPr>
          <w:p w:rsidRPr="00CA3B23" w:rsidR="0040190C" w:rsidRDefault="0040190C" w14:paraId="7CAC2525" w14:textId="77777777">
            <w:pPr>
              <w:pStyle w:val="TableHeadingWhiteLeft"/>
            </w:pPr>
            <w:r w:rsidRPr="00CA3B23">
              <w:t>Req. #</w:t>
            </w: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0040190C" w:rsidRDefault="0040190C" w14:paraId="7319F200" w14:textId="77777777">
            <w:pPr>
              <w:pStyle w:val="TableHeadingWhiteLeft"/>
            </w:pPr>
            <w:r>
              <w:t>Requirement</w:t>
            </w:r>
          </w:p>
        </w:tc>
      </w:tr>
      <w:tr w:rsidR="0040190C" w:rsidTr="14ED399E" w14:paraId="3B7E04F2" w14:textId="77777777">
        <w:trPr>
          <w:trHeight w:val="243"/>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CA3B23" w:rsidR="0040190C" w:rsidP="00D303B3" w:rsidRDefault="0040190C" w14:paraId="71D0DEE5" w14:textId="77777777">
            <w:pPr>
              <w:pStyle w:val="IndentLevel1"/>
              <w:numPr>
                <w:ilvl w:val="0"/>
                <w:numId w:val="23"/>
              </w:numPr>
              <w:spacing w:line="240" w:lineRule="auto"/>
            </w:pP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09A445F" w:rsidRDefault="009A445F" w14:paraId="6A130EDF" w14:textId="77777777">
            <w:pPr>
              <w:pStyle w:val="SingleLineSpacing"/>
              <w:spacing w:line="240" w:lineRule="auto"/>
              <w:rPr>
                <w:b/>
                <w:bCs/>
              </w:rPr>
            </w:pPr>
          </w:p>
          <w:p w:rsidRPr="000B6BE5" w:rsidR="0040190C" w:rsidRDefault="0040190C" w14:paraId="7503DFCA" w14:textId="15B8B561">
            <w:pPr>
              <w:pStyle w:val="SingleLineSpacing"/>
              <w:spacing w:line="240" w:lineRule="auto"/>
              <w:rPr>
                <w:b w:val="1"/>
                <w:bCs w:val="1"/>
              </w:rPr>
            </w:pPr>
            <w:commentRangeStart w:id="155823009"/>
            <w:r w:rsidRPr="74C6B6FE" w:rsidR="78188D6E">
              <w:rPr>
                <w:b w:val="1"/>
                <w:bCs w:val="1"/>
              </w:rPr>
              <w:t xml:space="preserve">Description: </w:t>
            </w:r>
          </w:p>
          <w:p w:rsidRPr="000B6BE5" w:rsidR="0040190C" w:rsidRDefault="1C9ED17F" w14:paraId="66C225BF" w14:textId="605657BB">
            <w:r w:rsidRPr="74C6B6FE" w:rsidR="60D3A5C1">
              <w:rPr>
                <w:rFonts w:cs="Times New Roman"/>
                <w:color w:val="auto"/>
              </w:rPr>
              <w:t xml:space="preserve">Create a new parameter in the Accounts Receivable (AR) parameters to set the "Prevent Partial Delivery" </w:t>
            </w:r>
            <w:r w:rsidRPr="74C6B6FE" w:rsidR="249FF27B">
              <w:rPr>
                <w:rFonts w:cs="Times New Roman"/>
                <w:color w:val="auto"/>
              </w:rPr>
              <w:t>flag</w:t>
            </w:r>
            <w:r w:rsidRPr="74C6B6FE" w:rsidR="60D3A5C1">
              <w:rPr>
                <w:rFonts w:cs="Times New Roman"/>
                <w:color w:val="auto"/>
              </w:rPr>
              <w:t xml:space="preserve"> to "Yes" by default for all sales orders</w:t>
            </w:r>
            <w:r w:rsidRPr="74C6B6FE" w:rsidR="2F042986">
              <w:rPr>
                <w:rFonts w:cs="Times New Roman"/>
                <w:color w:val="auto"/>
              </w:rPr>
              <w:t xml:space="preserve"> lines</w:t>
            </w:r>
            <w:r w:rsidRPr="74C6B6FE" w:rsidR="60D3A5C1">
              <w:rPr>
                <w:rFonts w:cs="Times New Roman"/>
                <w:color w:val="auto"/>
              </w:rPr>
              <w:t>.</w:t>
            </w:r>
          </w:p>
          <w:p w:rsidRPr="000B6BE5" w:rsidR="0040190C" w:rsidRDefault="1C9ED17F" w14:paraId="30AD381A" w14:textId="50FA1C26">
            <w:r w:rsidRPr="241E1EAE" w:rsidR="167E7EBC">
              <w:rPr>
                <w:rFonts w:cs="Times New Roman"/>
                <w:color w:val="auto"/>
              </w:rPr>
              <w:t>Implement logic to automatically set the "Prevent Partial Delivery" toggle to "Yes" for all sales order lines when an order is created.</w:t>
            </w:r>
          </w:p>
          <w:p w:rsidR="545EE343" w:rsidP="241E1EAE" w:rsidRDefault="545EE343" w14:paraId="3FB1D88E" w14:textId="7AE6AE3E">
            <w:pPr>
              <w:pStyle w:val="Normal"/>
              <w:rPr>
                <w:rFonts w:cs="Times New Roman"/>
                <w:color w:val="auto"/>
              </w:rPr>
            </w:pPr>
            <w:commentRangeStart w:id="872249485"/>
            <w:r w:rsidRPr="241E1EAE" w:rsidR="545EE343">
              <w:rPr>
                <w:rFonts w:cs="Times New Roman"/>
                <w:color w:val="auto"/>
              </w:rPr>
              <w:t xml:space="preserve">If </w:t>
            </w:r>
            <w:r w:rsidRPr="241E1EAE" w:rsidR="545EE343">
              <w:rPr>
                <w:rFonts w:cs="Times New Roman"/>
                <w:color w:val="auto"/>
              </w:rPr>
              <w:t>new</w:t>
            </w:r>
            <w:r w:rsidRPr="241E1EAE" w:rsidR="545EE343">
              <w:rPr>
                <w:rFonts w:cs="Times New Roman"/>
                <w:color w:val="auto"/>
              </w:rPr>
              <w:t xml:space="preserve"> ship </w:t>
            </w:r>
            <w:r w:rsidRPr="241E1EAE" w:rsidR="545EE343">
              <w:rPr>
                <w:rFonts w:cs="Times New Roman"/>
                <w:color w:val="auto"/>
              </w:rPr>
              <w:t>complete</w:t>
            </w:r>
            <w:r w:rsidRPr="241E1EAE" w:rsidR="545EE343">
              <w:rPr>
                <w:rFonts w:cs="Times New Roman"/>
                <w:color w:val="auto"/>
              </w:rPr>
              <w:t xml:space="preserve"> </w:t>
            </w:r>
            <w:r w:rsidRPr="241E1EAE" w:rsidR="545EE343">
              <w:rPr>
                <w:rFonts w:cs="Times New Roman"/>
                <w:color w:val="auto"/>
              </w:rPr>
              <w:t>flag</w:t>
            </w:r>
            <w:r w:rsidRPr="241E1EAE" w:rsidR="545EE343">
              <w:rPr>
                <w:rFonts w:cs="Times New Roman"/>
                <w:color w:val="auto"/>
              </w:rPr>
              <w:t xml:space="preserve"> on </w:t>
            </w:r>
            <w:r w:rsidRPr="241E1EAE" w:rsidR="545EE343">
              <w:rPr>
                <w:rFonts w:cs="Times New Roman"/>
                <w:color w:val="auto"/>
              </w:rPr>
              <w:t>SalesTable</w:t>
            </w:r>
            <w:r w:rsidRPr="241E1EAE" w:rsidR="545EE343">
              <w:rPr>
                <w:rFonts w:cs="Times New Roman"/>
                <w:color w:val="auto"/>
              </w:rPr>
              <w:t xml:space="preserve"> (header) is set to Yes, upon </w:t>
            </w:r>
            <w:r w:rsidRPr="241E1EAE" w:rsidR="545EE343">
              <w:rPr>
                <w:rFonts w:cs="Times New Roman"/>
                <w:color w:val="auto"/>
              </w:rPr>
              <w:t>SalesLine</w:t>
            </w:r>
            <w:r w:rsidRPr="241E1EAE" w:rsidR="545EE343">
              <w:rPr>
                <w:rFonts w:cs="Times New Roman"/>
                <w:color w:val="auto"/>
              </w:rPr>
              <w:t xml:space="preserve"> creation, the “Prevent partial delivery” (\d\t\</w:t>
            </w:r>
            <w:r w:rsidRPr="241E1EAE" w:rsidR="545EE343">
              <w:rPr>
                <w:rFonts w:cs="Times New Roman"/>
                <w:color w:val="auto"/>
              </w:rPr>
              <w:t>SalesLine</w:t>
            </w:r>
            <w:r w:rsidRPr="241E1EAE" w:rsidR="545EE343">
              <w:rPr>
                <w:rFonts w:cs="Times New Roman"/>
                <w:color w:val="auto"/>
              </w:rPr>
              <w:t xml:space="preserve">\Complete) field should be set to true.  </w:t>
            </w:r>
            <w:commentRangeEnd w:id="872249485"/>
            <w:r>
              <w:rPr>
                <w:rStyle w:val="CommentReference"/>
              </w:rPr>
              <w:commentReference w:id="872249485"/>
            </w:r>
          </w:p>
          <w:p w:rsidR="0040190C" w:rsidRDefault="0040190C" w14:paraId="004E10B2" w14:textId="77777777">
            <w:pPr>
              <w:pStyle w:val="SingleLineSpacing"/>
              <w:spacing w:line="240" w:lineRule="auto"/>
              <w:rPr>
                <w:b/>
                <w:bCs/>
              </w:rPr>
            </w:pPr>
            <w:r w:rsidRPr="000B6BE5">
              <w:rPr>
                <w:b/>
                <w:bCs/>
              </w:rPr>
              <w:t>Menu Path/Navigation:</w:t>
            </w:r>
          </w:p>
          <w:p w:rsidRPr="000B6BE5" w:rsidR="0040190C" w:rsidRDefault="0040190C" w14:paraId="4DE32892" w14:textId="77777777">
            <w:r>
              <w:t>Accounts Receivable &gt; Setup &gt; Accounts receivable parameters</w:t>
            </w:r>
          </w:p>
          <w:p w:rsidR="0040190C" w:rsidP="74C6B6FE" w:rsidRDefault="0040190C" w14:paraId="6A3A12E9" w14:textId="534277DD">
            <w:pPr>
              <w:pStyle w:val="SingleLineSpacing"/>
              <w:spacing w:line="240" w:lineRule="auto"/>
              <w:rPr>
                <w:b w:val="1"/>
                <w:bCs w:val="1"/>
              </w:rPr>
            </w:pPr>
            <w:r w:rsidRPr="74C6B6FE" w:rsidR="5ED51C2C">
              <w:rPr>
                <w:b w:val="1"/>
                <w:bCs w:val="1"/>
              </w:rPr>
              <w:t>Form and Control Name for AR Parameters:</w:t>
            </w:r>
          </w:p>
          <w:p w:rsidR="0040190C" w:rsidP="74C6B6FE" w:rsidRDefault="0040190C" w14:paraId="25C0CA6C" w14:textId="005B3F73">
            <w:pPr>
              <w:pStyle w:val="Normal"/>
            </w:pPr>
          </w:p>
          <w:p w:rsidR="0040190C" w:rsidP="74C6B6FE" w:rsidRDefault="0040190C" w14:paraId="6BF18EFE" w14:textId="4BE2033A">
            <w:pPr>
              <w:pStyle w:val="Normal"/>
            </w:pPr>
            <w:r w:rsidR="78188D6E">
              <w:rPr/>
              <w:t xml:space="preserve">Form name: </w:t>
            </w:r>
            <w:r w:rsidR="78188D6E">
              <w:rPr/>
              <w:t>CustParameters</w:t>
            </w:r>
          </w:p>
          <w:p w:rsidRPr="000B6BE5" w:rsidR="0040190C" w:rsidRDefault="0040190C" w14:paraId="2D078AD4" w14:textId="77777777">
            <w:r>
              <w:t>Control name: SalesDefaultsValuesTabPage</w:t>
            </w:r>
          </w:p>
          <w:p w:rsidR="009A445F" w:rsidP="74C6B6FE" w:rsidRDefault="009A445F" w14:paraId="5936BB27" w14:textId="2143E310">
            <w:pPr>
              <w:pStyle w:val="SingleLineSpacing"/>
              <w:spacing w:line="240" w:lineRule="auto"/>
              <w:rPr>
                <w:b w:val="0"/>
                <w:bCs w:val="0"/>
              </w:rPr>
            </w:pPr>
            <w:r w:rsidR="6CD985B0">
              <w:rPr>
                <w:b w:val="0"/>
                <w:bCs w:val="0"/>
              </w:rPr>
              <w:t>Flag Name: Prevent Partial Delivery</w:t>
            </w:r>
          </w:p>
          <w:p w:rsidR="009A445F" w:rsidRDefault="009A445F" w14:paraId="347BCB29" w14:textId="77777777">
            <w:pPr>
              <w:pStyle w:val="SingleLineSpacing"/>
              <w:spacing w:line="240" w:lineRule="auto"/>
              <w:rPr>
                <w:b/>
                <w:bCs/>
              </w:rPr>
            </w:pPr>
          </w:p>
          <w:p w:rsidR="009A445F" w:rsidRDefault="009A445F" w14:paraId="515ECC45" w14:textId="77777777">
            <w:pPr>
              <w:pStyle w:val="SingleLineSpacing"/>
              <w:spacing w:line="240" w:lineRule="auto"/>
              <w:rPr>
                <w:b/>
                <w:bCs/>
              </w:rPr>
            </w:pPr>
          </w:p>
          <w:p w:rsidR="009A445F" w:rsidRDefault="009A445F" w14:paraId="03B8404D" w14:textId="74D447BB">
            <w:pPr>
              <w:pStyle w:val="SingleLineSpacing"/>
              <w:spacing w:line="240" w:lineRule="auto"/>
              <w:rPr>
                <w:b w:val="1"/>
                <w:bCs w:val="1"/>
              </w:rPr>
            </w:pPr>
            <w:r w:rsidRPr="74C6B6FE" w:rsidR="6CD985B0">
              <w:rPr>
                <w:b w:val="1"/>
                <w:bCs w:val="1"/>
              </w:rPr>
              <w:t xml:space="preserve">Prevent Partial Delivery </w:t>
            </w:r>
            <w:r w:rsidRPr="74C6B6FE" w:rsidR="25E1FCDD">
              <w:rPr>
                <w:b w:val="1"/>
                <w:bCs w:val="1"/>
              </w:rPr>
              <w:t>Flag</w:t>
            </w:r>
            <w:r w:rsidRPr="74C6B6FE" w:rsidR="5F3C3426">
              <w:rPr>
                <w:b w:val="1"/>
                <w:bCs w:val="1"/>
              </w:rPr>
              <w:t xml:space="preserve"> </w:t>
            </w:r>
            <w:r w:rsidRPr="74C6B6FE" w:rsidR="6CD985B0">
              <w:rPr>
                <w:b w:val="1"/>
                <w:bCs w:val="1"/>
              </w:rPr>
              <w:t>on Sales Order Line Details</w:t>
            </w:r>
          </w:p>
          <w:p w:rsidR="74C6B6FE" w:rsidP="74C6B6FE" w:rsidRDefault="74C6B6FE" w14:paraId="76290B4D" w14:textId="7B7C27FA">
            <w:pPr>
              <w:pStyle w:val="Normal"/>
            </w:pPr>
          </w:p>
          <w:p w:rsidR="2BB19612" w:rsidP="74C6B6FE" w:rsidRDefault="2BB19612" w14:paraId="265C3C2E" w14:textId="639905A9">
            <w:pPr>
              <w:pStyle w:val="Normal"/>
            </w:pPr>
            <w:r w:rsidR="2BB19612">
              <w:rPr/>
              <w:t>Form Name:</w:t>
            </w:r>
            <w:r w:rsidR="5AC6070A">
              <w:rPr/>
              <w:t xml:space="preserve"> SalesTable</w:t>
            </w:r>
          </w:p>
          <w:p w:rsidR="2BB19612" w:rsidP="74C6B6FE" w:rsidRDefault="2BB19612" w14:paraId="46AAF23F" w14:textId="79863FFF">
            <w:pPr>
              <w:pStyle w:val="Normal"/>
            </w:pPr>
            <w:r w:rsidR="2BB19612">
              <w:rPr/>
              <w:t>Control Name:</w:t>
            </w:r>
            <w:r w:rsidR="46C9B662">
              <w:rPr/>
              <w:t xml:space="preserve"> </w:t>
            </w:r>
            <w:r w:rsidR="46C9B662">
              <w:rPr/>
              <w:t>SalesLineStatus_Complete</w:t>
            </w:r>
            <w:r w:rsidR="46C9B662">
              <w:rPr/>
              <w:t xml:space="preserve"> </w:t>
            </w:r>
            <w:commentRangeEnd w:id="155823009"/>
            <w:r>
              <w:rPr>
                <w:rStyle w:val="CommentReference"/>
              </w:rPr>
              <w:commentReference w:id="155823009"/>
            </w:r>
          </w:p>
          <w:p w:rsidR="74C6B6FE" w:rsidP="74C6B6FE" w:rsidRDefault="74C6B6FE" w14:paraId="4AF73263" w14:textId="43F39796">
            <w:pPr>
              <w:pStyle w:val="Normal"/>
            </w:pPr>
          </w:p>
          <w:p w:rsidR="0040190C" w:rsidRDefault="0040190C" w14:paraId="1565B7DE" w14:textId="53BA567B">
            <w:pPr>
              <w:pStyle w:val="SingleLineSpacing"/>
              <w:spacing w:line="240" w:lineRule="auto"/>
              <w:rPr>
                <w:b w:val="1"/>
                <w:bCs w:val="1"/>
              </w:rPr>
            </w:pPr>
            <w:r w:rsidRPr="74C6B6FE" w:rsidR="78188D6E">
              <w:rPr>
                <w:b w:val="1"/>
                <w:bCs w:val="1"/>
              </w:rPr>
              <w:t>Screenshot</w:t>
            </w:r>
            <w:r w:rsidRPr="74C6B6FE" w:rsidR="46718F44">
              <w:rPr>
                <w:b w:val="1"/>
                <w:bCs w:val="1"/>
              </w:rPr>
              <w:t xml:space="preserve"> (</w:t>
            </w:r>
            <w:r w:rsidRPr="74C6B6FE" w:rsidR="463E9440">
              <w:rPr>
                <w:b w:val="1"/>
                <w:bCs w:val="1"/>
              </w:rPr>
              <w:t>New Prevent Partial Delivery Flag in AR Parameters)</w:t>
            </w:r>
          </w:p>
          <w:p w:rsidR="009A445F" w:rsidP="009A445F" w:rsidRDefault="009A445F" w14:paraId="6015AC56" w14:textId="36575655"/>
          <w:p w:rsidR="009A445F" w:rsidP="009A445F" w:rsidRDefault="006237F5" w14:paraId="3F6FF0AB" w14:textId="4F97BB51"/>
          <w:p w:rsidR="009A445F" w:rsidP="009A445F" w:rsidRDefault="009A445F" w14:paraId="33237DCC" w14:textId="44AD941F"/>
          <w:p w:rsidR="009A445F" w:rsidP="009A445F" w:rsidRDefault="009A445F" w14:paraId="0630A049" w14:textId="77777777"/>
          <w:p w:rsidR="009A445F" w:rsidP="14ED399E" w:rsidRDefault="009A445F" w14:paraId="1662E9A8" w14:textId="6549DE66">
            <w:pPr>
              <w:pStyle w:val="Normal"/>
            </w:pPr>
            <w:r w:rsidR="1A354C2D">
              <w:drawing>
                <wp:inline wp14:editId="7F8774F1" wp14:anchorId="405426D6">
                  <wp:extent cx="4312143" cy="2263619"/>
                  <wp:effectExtent l="0" t="0" r="0" b="3810"/>
                  <wp:docPr id="741916468" name="Picture 9" title=""/>
                  <wp:cNvGraphicFramePr>
                    <a:graphicFrameLocks noChangeAspect="1"/>
                  </wp:cNvGraphicFramePr>
                  <a:graphic>
                    <a:graphicData uri="http://schemas.openxmlformats.org/drawingml/2006/picture">
                      <pic:pic>
                        <pic:nvPicPr>
                          <pic:cNvPr id="0" name="Picture 9"/>
                          <pic:cNvPicPr/>
                        </pic:nvPicPr>
                        <pic:blipFill>
                          <a:blip r:embed="R59bec44188bd48a0">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312143" cy="2263619"/>
                          </a:xfrm>
                          <a:prstGeom xmlns:a="http://schemas.openxmlformats.org/drawingml/2006/main" prst="rect">
                            <a:avLst/>
                          </a:prstGeom>
                        </pic:spPr>
                      </pic:pic>
                    </a:graphicData>
                  </a:graphic>
                </wp:inline>
              </w:drawing>
            </w:r>
          </w:p>
          <w:p w:rsidR="009A445F" w:rsidP="009A445F" w:rsidRDefault="009A445F" w14:paraId="0B29375D" w14:textId="77777777"/>
          <w:p w:rsidR="00FE7BB4" w:rsidP="009A445F" w:rsidRDefault="00FE7BB4" w14:paraId="76BD7862" w14:textId="765EF4A1"/>
          <w:p w:rsidR="00FE7BB4" w:rsidP="009A445F" w:rsidRDefault="00FE7BB4" w14:paraId="5D20F6B5" w14:textId="77777777"/>
          <w:p w:rsidR="00FE7BB4" w:rsidP="009A445F" w:rsidRDefault="00FE7BB4" w14:paraId="6920913B" w14:textId="77777777"/>
          <w:p w:rsidR="74C6B6FE" w:rsidP="74C6B6FE" w:rsidRDefault="74C6B6FE" w14:paraId="23D91B1D" w14:textId="1CA4840B">
            <w:pPr>
              <w:pStyle w:val="Normal"/>
            </w:pPr>
          </w:p>
          <w:p w:rsidRPr="00CA3B23" w:rsidR="0040190C" w:rsidRDefault="0040190C" w14:paraId="7A4B72BF" w14:textId="3C20601B">
            <w:pPr>
              <w:spacing w:line="240" w:lineRule="auto"/>
            </w:pPr>
          </w:p>
        </w:tc>
      </w:tr>
      <w:tr w:rsidR="00C81A91" w:rsidTr="14ED399E" w14:paraId="73E5D610" w14:textId="77777777">
        <w:trPr>
          <w:trHeight w:val="243"/>
        </w:trPr>
        <w:tc>
          <w:tcPr>
            <w:tcW w:w="809"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CA3B23" w:rsidR="00C81A91" w:rsidP="00D303B3" w:rsidRDefault="00C81A91" w14:paraId="369102A6" w14:textId="77777777">
            <w:pPr>
              <w:pStyle w:val="IndentLevel1"/>
              <w:numPr>
                <w:ilvl w:val="0"/>
                <w:numId w:val="23"/>
              </w:numPr>
              <w:spacing w:line="240" w:lineRule="auto"/>
            </w:pPr>
          </w:p>
        </w:tc>
        <w:tc>
          <w:tcPr>
            <w:tcW w:w="4191"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0C81A91" w:rsidP="008419AF" w:rsidRDefault="00C81A91" w14:paraId="14D851DC" w14:textId="16995979">
            <w:pPr>
              <w:pStyle w:val="SingleLineSpacing"/>
              <w:spacing w:line="240" w:lineRule="auto"/>
              <w:rPr>
                <w:b/>
              </w:rPr>
            </w:pPr>
            <w:r>
              <w:rPr>
                <w:b/>
              </w:rPr>
              <w:t>Description:</w:t>
            </w:r>
          </w:p>
          <w:p w:rsidR="00C81A91" w:rsidP="74C6B6FE" w:rsidRDefault="5AD9E5EF" w14:paraId="29D8E637" w14:textId="714764DC">
            <w:pPr>
              <w:pStyle w:val="Normal"/>
            </w:pPr>
            <w:r w:rsidR="2A92B6E2">
              <w:rPr/>
              <w:t>Error</w:t>
            </w:r>
            <w:r w:rsidR="2A92B6E2">
              <w:rPr/>
              <w:t xml:space="preserve"> must appear </w:t>
            </w:r>
            <w:r w:rsidR="44301D59">
              <w:rPr/>
              <w:t xml:space="preserve">complete shipping pick list </w:t>
            </w:r>
            <w:r w:rsidR="2A92B6E2">
              <w:rPr/>
              <w:t xml:space="preserve">for </w:t>
            </w:r>
            <w:r w:rsidR="52F17260">
              <w:rPr/>
              <w:t xml:space="preserve">a quantity less than quantity of the sales order line. The error normally appears when </w:t>
            </w:r>
            <w:r w:rsidR="52F17260">
              <w:rPr/>
              <w:t>attempting</w:t>
            </w:r>
            <w:r w:rsidR="52F17260">
              <w:rPr/>
              <w:t xml:space="preserve"> to post packing slip</w:t>
            </w:r>
            <w:r w:rsidR="3BA9B8DB">
              <w:rPr/>
              <w:t>, with this modification</w:t>
            </w:r>
            <w:r w:rsidR="52F17260">
              <w:rPr/>
              <w:t xml:space="preserve"> the error message will appear whe</w:t>
            </w:r>
            <w:r w:rsidR="5FC5CA23">
              <w:rPr/>
              <w:t xml:space="preserve">n </w:t>
            </w:r>
            <w:r w:rsidR="770FB05B">
              <w:rPr/>
              <w:t>picking</w:t>
            </w:r>
            <w:r w:rsidR="5FC5CA23">
              <w:rPr/>
              <w:t xml:space="preserve"> the order</w:t>
            </w:r>
          </w:p>
          <w:p w:rsidR="002B7317" w:rsidP="00C81A91" w:rsidRDefault="73147463" w14:paraId="7ECF2A5C" w14:textId="614EA29F">
            <w:r w:rsidRPr="793AE1AB">
              <w:rPr>
                <w:b/>
              </w:rPr>
              <w:t>Screenshot</w:t>
            </w:r>
            <w:r>
              <w:t>:</w:t>
            </w:r>
          </w:p>
          <w:p w:rsidR="009A445F" w:rsidP="00C81A91" w:rsidRDefault="009A445F" w14:paraId="24489A17" w14:textId="77777777"/>
          <w:p w:rsidR="009A445F" w:rsidP="00C81A91" w:rsidRDefault="009A445F" w14:paraId="36942153" w14:textId="77777777"/>
          <w:p w:rsidR="009A445F" w:rsidP="00C81A91" w:rsidRDefault="009A445F" w14:paraId="4DD33350" w14:textId="77777777"/>
          <w:p w:rsidR="009A445F" w:rsidP="00C81A91" w:rsidRDefault="009A445F" w14:paraId="35BB6C61" w14:textId="77777777"/>
          <w:p w:rsidR="00AA7C3C" w:rsidP="793AE1AB" w:rsidRDefault="00AA7C3C" w14:paraId="3F040EE9" w14:textId="24052CBE"/>
          <w:p w:rsidR="00AA7C3C" w:rsidP="793AE1AB" w:rsidRDefault="2C7F6CB8" w14:paraId="694FA6A0" w14:textId="4AB1A1E6">
            <w:r>
              <w:rPr>
                <w:noProof/>
              </w:rPr>
              <w:drawing>
                <wp:inline distT="0" distB="0" distL="0" distR="0" wp14:anchorId="5CF78E02" wp14:editId="24D74F83">
                  <wp:extent cx="1905098" cy="1790792"/>
                  <wp:effectExtent l="0" t="0" r="0" b="0"/>
                  <wp:docPr id="1950376888" name="Picture 195037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637259"/>
                          <pic:cNvPicPr/>
                        </pic:nvPicPr>
                        <pic:blipFill>
                          <a:blip r:embed="rId23">
                            <a:extLst>
                              <a:ext uri="{28A0092B-C50C-407E-A947-70E740481C1C}">
                                <a14:useLocalDpi xmlns:a14="http://schemas.microsoft.com/office/drawing/2010/main" val="0"/>
                              </a:ext>
                            </a:extLst>
                          </a:blip>
                          <a:stretch>
                            <a:fillRect/>
                          </a:stretch>
                        </pic:blipFill>
                        <pic:spPr>
                          <a:xfrm>
                            <a:off x="0" y="0"/>
                            <a:ext cx="1905098" cy="1790792"/>
                          </a:xfrm>
                          <a:prstGeom prst="rect">
                            <a:avLst/>
                          </a:prstGeom>
                        </pic:spPr>
                      </pic:pic>
                    </a:graphicData>
                  </a:graphic>
                </wp:inline>
              </w:drawing>
            </w:r>
          </w:p>
          <w:p w:rsidRPr="00AA7C3C" w:rsidR="00AA7C3C" w:rsidP="00C81A91" w:rsidRDefault="00AA7C3C" w14:paraId="741F6801" w14:textId="02F3E2C0">
            <w:pPr>
              <w:rPr>
                <w:b/>
                <w:bCs w:val="0"/>
              </w:rPr>
            </w:pPr>
          </w:p>
        </w:tc>
      </w:tr>
    </w:tbl>
    <w:p w:rsidR="74C6B6FE" w:rsidRDefault="74C6B6FE" w14:paraId="0386F1A8" w14:textId="758D404D"/>
    <w:p w:rsidR="74C6B6FE" w:rsidRDefault="74C6B6FE" w14:paraId="7A067742" w14:textId="7380891B"/>
    <w:p w:rsidR="74C6B6FE" w:rsidP="74C6B6FE" w:rsidRDefault="74C6B6FE" w14:paraId="43A81806" w14:textId="0CA32C5F">
      <w:pPr>
        <w:pStyle w:val="Normal"/>
      </w:pPr>
    </w:p>
    <w:p w:rsidRPr="00004A34" w:rsidR="00004A34" w:rsidP="00004A34" w:rsidRDefault="00004A34" w14:paraId="0A91EF83" w14:textId="77777777"/>
    <w:p w:rsidRPr="00386E25" w:rsidR="00386E25" w:rsidP="54E08CF3" w:rsidRDefault="15E54740" w14:paraId="192EF51D" w14:textId="6BAC5868">
      <w:pPr>
        <w:pStyle w:val="Heading2"/>
      </w:pPr>
      <w:bookmarkStart w:name="_Toc169018319" w:id="37"/>
      <w:bookmarkEnd w:id="30"/>
      <w:r>
        <w:t>Address Validation</w:t>
      </w:r>
      <w:bookmarkEnd w:id="37"/>
    </w:p>
    <w:tbl>
      <w:tblPr>
        <w:tblStyle w:val="TableGrid"/>
        <w:tblW w:w="9435" w:type="dxa"/>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245"/>
        <w:gridCol w:w="8190"/>
      </w:tblGrid>
      <w:tr w:rsidR="54E08CF3" w:rsidTr="74C6B6FE" w14:paraId="7228BFB0" w14:textId="77777777">
        <w:trPr>
          <w:trHeight w:val="490"/>
        </w:trPr>
        <w:tc>
          <w:tcPr>
            <w:tcW w:w="124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54E08CF3" w:rsidP="54E08CF3" w:rsidRDefault="54E08CF3" w14:paraId="34B615FA" w14:textId="77777777">
            <w:pPr>
              <w:pStyle w:val="TableHeadingWhiteLeft"/>
            </w:pPr>
            <w:r>
              <w:t>Req. #</w:t>
            </w:r>
          </w:p>
        </w:tc>
        <w:tc>
          <w:tcPr>
            <w:tcW w:w="8190"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54E08CF3" w:rsidP="54E08CF3" w:rsidRDefault="54E08CF3" w14:paraId="14F7E4A2" w14:textId="15AE4CE8">
            <w:pPr>
              <w:pStyle w:val="TableHeadingWhiteLeft"/>
            </w:pPr>
            <w:r>
              <w:t>Requirement</w:t>
            </w:r>
          </w:p>
        </w:tc>
      </w:tr>
      <w:tr w:rsidR="54E08CF3" w:rsidTr="74C6B6FE" w14:paraId="76111933" w14:textId="77777777">
        <w:trPr>
          <w:trHeight w:val="243"/>
        </w:trPr>
        <w:tc>
          <w:tcPr>
            <w:tcW w:w="124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54E08CF3" w:rsidP="00D303B3" w:rsidRDefault="54E08CF3" w14:paraId="4189EE64" w14:textId="77777777">
            <w:pPr>
              <w:pStyle w:val="IndentLevel1"/>
              <w:numPr>
                <w:ilvl w:val="0"/>
                <w:numId w:val="4"/>
              </w:numPr>
              <w:spacing w:line="240" w:lineRule="auto"/>
            </w:pPr>
          </w:p>
        </w:tc>
        <w:tc>
          <w:tcPr>
            <w:tcW w:w="8190"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54E08CF3" w:rsidP="54E08CF3" w:rsidRDefault="54E08CF3" w14:paraId="3E0D2253" w14:textId="1B142682">
            <w:pPr>
              <w:pStyle w:val="SingleLineSpacing"/>
              <w:spacing w:line="240" w:lineRule="auto"/>
            </w:pPr>
            <w:r w:rsidRPr="54E08CF3">
              <w:rPr>
                <w:b/>
                <w:bCs/>
              </w:rPr>
              <w:t>Description:</w:t>
            </w:r>
            <w:r>
              <w:t xml:space="preserve"> </w:t>
            </w:r>
          </w:p>
          <w:p w:rsidR="54E08CF3" w:rsidP="74C6B6FE" w:rsidRDefault="5ED1DB4F" w14:paraId="34736D3E" w14:textId="5AAFBC6D">
            <w:pPr>
              <w:pStyle w:val="Normal"/>
              <w:rPr>
                <w:rFonts w:ascii="Arial" w:hAnsi="Arial" w:eastAsia="Arial" w:cs="Arial"/>
                <w:noProof w:val="0"/>
                <w:sz w:val="20"/>
                <w:szCs w:val="20"/>
                <w:lang w:val="en-US"/>
              </w:rPr>
            </w:pPr>
            <w:commentRangeStart w:id="233101867"/>
            <w:r w:rsidR="4F528BA2">
              <w:rPr/>
              <w:t>The system must check if the address on any sales order line is different from the sales order header.</w:t>
            </w:r>
            <w:r w:rsidR="02990D7D">
              <w:rPr/>
              <w:t xml:space="preserve"> </w:t>
            </w:r>
            <w:r w:rsidR="4EF8B8E4">
              <w:rPr/>
              <w:t>The trigger will be sales order confirmation, specifically when</w:t>
            </w:r>
            <w:r w:rsidR="0F0825A5">
              <w:rPr/>
              <w:t xml:space="preserve"> </w:t>
            </w:r>
            <w:r w:rsidRPr="74C6B6FE" w:rsidR="5BE8C74A">
              <w:rPr>
                <w:rFonts w:ascii="Arial" w:hAnsi="Arial" w:eastAsia="Arial" w:cs="Arial"/>
                <w:noProof w:val="0"/>
                <w:sz w:val="20"/>
                <w:szCs w:val="20"/>
                <w:lang w:val="en-US"/>
              </w:rPr>
              <w:t>SalesFormLetter_Confirm</w:t>
            </w:r>
            <w:r w:rsidRPr="74C6B6FE" w:rsidR="3EFBD999">
              <w:rPr>
                <w:rFonts w:ascii="Arial" w:hAnsi="Arial" w:eastAsia="Arial" w:cs="Arial"/>
                <w:noProof w:val="0"/>
                <w:sz w:val="20"/>
                <w:szCs w:val="20"/>
                <w:lang w:val="en-US"/>
              </w:rPr>
              <w:t xml:space="preserve"> class runs. </w:t>
            </w:r>
            <w:commentRangeEnd w:id="233101867"/>
            <w:r>
              <w:rPr>
                <w:rStyle w:val="CommentReference"/>
              </w:rPr>
              <w:commentReference w:id="233101867"/>
            </w:r>
          </w:p>
          <w:p w:rsidR="54E08CF3" w:rsidP="5FC0AA98" w:rsidRDefault="5ED1DB4F" w14:paraId="1FCA6914" w14:textId="077C49FB">
            <w:r>
              <w:t>If a discrepancy is found, an error message must appear on the sales order stating: "Ship complete is not valid due to multiple addresses."</w:t>
            </w:r>
          </w:p>
          <w:p w:rsidR="54E08CF3" w:rsidP="5FC0AA98" w:rsidRDefault="54E08CF3" w14:paraId="443202A4" w14:textId="31CA216F">
            <w:pPr>
              <w:pStyle w:val="SingleLineSpacing"/>
              <w:spacing w:line="240" w:lineRule="auto"/>
              <w:rPr>
                <w:b/>
                <w:bCs/>
              </w:rPr>
            </w:pPr>
            <w:r w:rsidRPr="5FC0AA98">
              <w:rPr>
                <w:b/>
                <w:bCs/>
              </w:rPr>
              <w:t xml:space="preserve">Menu Path/Navigation: </w:t>
            </w:r>
          </w:p>
          <w:p w:rsidR="776D4316" w:rsidP="5FC0AA98" w:rsidRDefault="776D4316" w14:paraId="214711FE" w14:textId="369DEAA4">
            <w:r>
              <w:t>Accounts receivable</w:t>
            </w:r>
            <w:r w:rsidR="089016C0">
              <w:t xml:space="preserve"> &gt; </w:t>
            </w:r>
            <w:r>
              <w:t>Order</w:t>
            </w:r>
            <w:r w:rsidR="6A6B1AF1">
              <w:t xml:space="preserve">s&gt; </w:t>
            </w:r>
            <w:r>
              <w:t>All sales orders</w:t>
            </w:r>
          </w:p>
          <w:p w:rsidR="54E08CF3" w:rsidP="54E08CF3" w:rsidRDefault="54E08CF3" w14:paraId="62A6F62C" w14:textId="27964D27">
            <w:pPr>
              <w:pStyle w:val="SingleLineSpacing"/>
              <w:spacing w:line="240" w:lineRule="auto"/>
            </w:pPr>
            <w:r w:rsidRPr="5FC0AA98">
              <w:rPr>
                <w:b/>
                <w:bCs/>
              </w:rPr>
              <w:t>Name of Form/Button:</w:t>
            </w:r>
            <w:r>
              <w:t xml:space="preserve"> </w:t>
            </w:r>
            <w:r w:rsidR="5FC0AA98">
              <w:t>Ship Complete</w:t>
            </w:r>
            <w:r w:rsidR="336E910D">
              <w:t xml:space="preserve"> Multiple Addresses Error</w:t>
            </w:r>
          </w:p>
          <w:p w:rsidR="54E08CF3" w:rsidP="54E08CF3" w:rsidRDefault="54E08CF3" w14:paraId="102AE946" w14:textId="77777777">
            <w:pPr>
              <w:pStyle w:val="SingleLineSpacing"/>
              <w:spacing w:line="240" w:lineRule="auto"/>
            </w:pPr>
          </w:p>
          <w:p w:rsidR="0F5A6495" w:rsidP="5FC0AA98" w:rsidRDefault="0F5A6495" w14:paraId="60F038A3" w14:textId="6A15EEBF">
            <w:r>
              <w:t xml:space="preserve">The error will be generated if the following forms contain different </w:t>
            </w:r>
            <w:r w:rsidR="378C9C72">
              <w:t>values</w:t>
            </w:r>
            <w:r>
              <w:t xml:space="preserve">. </w:t>
            </w:r>
          </w:p>
          <w:p w:rsidR="0F5A6495" w:rsidP="00D303B3" w:rsidRDefault="0F5A6495" w14:paraId="39C9AFA9" w14:textId="7945E3DC">
            <w:pPr>
              <w:pStyle w:val="ListParagraph"/>
              <w:numPr>
                <w:ilvl w:val="0"/>
                <w:numId w:val="6"/>
              </w:numPr>
            </w:pPr>
            <w:r>
              <w:t xml:space="preserve">Sales Order </w:t>
            </w:r>
            <w:r w:rsidR="3B34A890">
              <w:t>Line</w:t>
            </w:r>
            <w:r>
              <w:t xml:space="preserve"> </w:t>
            </w:r>
            <w:r w:rsidR="21CDD94B">
              <w:t>Delivery Address</w:t>
            </w:r>
          </w:p>
          <w:p w:rsidR="54E08CF3" w:rsidP="54E08CF3" w:rsidRDefault="54E08CF3" w14:paraId="68AB057C" w14:textId="455F642C">
            <w:pPr>
              <w:pStyle w:val="SingleLineSpacing"/>
              <w:spacing w:line="240" w:lineRule="auto"/>
            </w:pPr>
          </w:p>
          <w:p w:rsidR="54E08CF3" w:rsidP="54E08CF3" w:rsidRDefault="54E08CF3" w14:paraId="345B7B84" w14:textId="444EE8FB">
            <w:pPr>
              <w:pStyle w:val="SingleLineSpacing"/>
              <w:spacing w:line="240" w:lineRule="auto"/>
            </w:pPr>
            <w:r>
              <w:t>Form name</w:t>
            </w:r>
            <w:r w:rsidR="7F2CC02A">
              <w:t>:</w:t>
            </w:r>
            <w:r w:rsidR="445292F0">
              <w:t xml:space="preserve"> </w:t>
            </w:r>
            <w:r w:rsidR="775CCB45">
              <w:t>SalesTable</w:t>
            </w:r>
          </w:p>
          <w:p w:rsidR="54E08CF3" w:rsidRDefault="54E08CF3" w14:paraId="53665FC1" w14:textId="7DC4425C">
            <w:r>
              <w:t xml:space="preserve">Control name: </w:t>
            </w:r>
            <w:r w:rsidR="710FE626">
              <w:t>LogisticsPostalAddressDeliveryLine_Address</w:t>
            </w:r>
          </w:p>
          <w:p w:rsidR="54E08CF3" w:rsidP="00D303B3" w:rsidRDefault="68FBB953" w14:paraId="6D4ED259" w14:textId="26E05237">
            <w:pPr>
              <w:pStyle w:val="ListParagraph"/>
              <w:numPr>
                <w:ilvl w:val="0"/>
                <w:numId w:val="6"/>
              </w:numPr>
              <w:spacing w:line="240" w:lineRule="auto"/>
            </w:pPr>
            <w:r>
              <w:t>Sales Order Header Delivery Address</w:t>
            </w:r>
          </w:p>
          <w:p w:rsidR="54E08CF3" w:rsidP="54E08CF3" w:rsidRDefault="288AC310" w14:paraId="231D97DA" w14:textId="444EE8FB">
            <w:pPr>
              <w:pStyle w:val="SingleLineSpacing"/>
              <w:spacing w:line="240" w:lineRule="auto"/>
            </w:pPr>
            <w:r>
              <w:t>Form name: SalesTable</w:t>
            </w:r>
          </w:p>
          <w:p w:rsidRPr="009A445F" w:rsidR="009A445F" w:rsidP="00542743" w:rsidRDefault="70DEF9FA" w14:paraId="7DC914EC" w14:textId="331E725E">
            <w:pPr>
              <w:spacing w:line="240" w:lineRule="auto"/>
            </w:pPr>
            <w:r w:rsidR="0A45588D">
              <w:rPr/>
              <w:t>Control name: LogisticsPostalAddressDeliveryHeader_Address</w:t>
            </w:r>
            <w:r w:rsidR="604615E8">
              <w:rPr/>
              <w:t>1</w:t>
            </w:r>
          </w:p>
          <w:p w:rsidR="5FC0AA98" w:rsidP="5FC0AA98" w:rsidRDefault="5FC0AA98" w14:paraId="395D7369" w14:textId="7967F320">
            <w:pPr>
              <w:pStyle w:val="SingleLineSpacing"/>
              <w:spacing w:line="240" w:lineRule="auto"/>
              <w:rPr>
                <w:b/>
                <w:bCs/>
              </w:rPr>
            </w:pPr>
          </w:p>
          <w:p w:rsidR="54E08CF3" w:rsidP="54E08CF3" w:rsidRDefault="54E08CF3" w14:paraId="3FF89B6E" w14:textId="72F1342E">
            <w:pPr>
              <w:pStyle w:val="SingleLineSpacing"/>
              <w:spacing w:line="240" w:lineRule="auto"/>
              <w:rPr>
                <w:b/>
                <w:bCs/>
              </w:rPr>
            </w:pPr>
            <w:r w:rsidRPr="54E08CF3">
              <w:rPr>
                <w:b/>
                <w:bCs/>
              </w:rPr>
              <w:t>Screenshot:</w:t>
            </w:r>
          </w:p>
          <w:p w:rsidR="54E08CF3" w:rsidP="74C6B6FE" w:rsidRDefault="009A445F" w14:textId="4D11FEAC" w14:paraId="2570572E">
            <w:pPr>
              <w:pStyle w:val="Normal"/>
            </w:pPr>
          </w:p>
          <w:p w:rsidR="54E08CF3" w:rsidP="74C6B6FE" w:rsidRDefault="009A445F" w14:paraId="4E01F317" w14:textId="035554B3">
            <w:pPr>
              <w:pStyle w:val="Normal"/>
            </w:pPr>
            <w:commentRangeStart w:id="870435039"/>
            <w:r w:rsidR="5EB58361">
              <w:drawing>
                <wp:inline wp14:editId="359540D7" wp14:anchorId="2649006A">
                  <wp:extent cx="4791076" cy="609600"/>
                  <wp:effectExtent l="0" t="0" r="0" b="0"/>
                  <wp:docPr id="829690778" name="" title=""/>
                  <wp:cNvGraphicFramePr>
                    <a:graphicFrameLocks noChangeAspect="1"/>
                  </wp:cNvGraphicFramePr>
                  <a:graphic>
                    <a:graphicData uri="http://schemas.openxmlformats.org/drawingml/2006/picture">
                      <pic:pic>
                        <pic:nvPicPr>
                          <pic:cNvPr id="0" name=""/>
                          <pic:cNvPicPr/>
                        </pic:nvPicPr>
                        <pic:blipFill>
                          <a:blip r:embed="Ra74e6f2ecd514cd8">
                            <a:extLst>
                              <a:ext xmlns:a="http://schemas.openxmlformats.org/drawingml/2006/main" uri="{28A0092B-C50C-407E-A947-70E740481C1C}">
                                <a14:useLocalDpi val="0"/>
                              </a:ext>
                            </a:extLst>
                          </a:blip>
                          <a:stretch>
                            <a:fillRect/>
                          </a:stretch>
                        </pic:blipFill>
                        <pic:spPr>
                          <a:xfrm>
                            <a:off x="0" y="0"/>
                            <a:ext cx="4791076" cy="609600"/>
                          </a:xfrm>
                          <a:prstGeom prst="rect">
                            <a:avLst/>
                          </a:prstGeom>
                        </pic:spPr>
                      </pic:pic>
                    </a:graphicData>
                  </a:graphic>
                </wp:inline>
              </w:drawing>
            </w:r>
            <w:commentRangeEnd w:id="870435039"/>
            <w:r>
              <w:rPr>
                <w:rStyle w:val="CommentReference"/>
              </w:rPr>
              <w:commentReference w:id="870435039"/>
            </w:r>
          </w:p>
          <w:p w:rsidR="54E08CF3" w:rsidP="54E08CF3" w:rsidRDefault="54E08CF3" w14:paraId="3ABCC203" w14:textId="77777777">
            <w:pPr>
              <w:spacing w:line="240" w:lineRule="auto"/>
            </w:pPr>
          </w:p>
          <w:p w:rsidR="009A445F" w:rsidP="54E08CF3" w:rsidRDefault="009A445F" w14:paraId="50FB21F7" w14:textId="77777777">
            <w:pPr>
              <w:spacing w:line="240" w:lineRule="auto"/>
            </w:pPr>
          </w:p>
          <w:p w:rsidR="009A445F" w:rsidP="54E08CF3" w:rsidRDefault="009A445F" w14:paraId="7F5B5BEA" w14:textId="77777777">
            <w:pPr>
              <w:spacing w:line="240" w:lineRule="auto"/>
            </w:pPr>
          </w:p>
          <w:p w:rsidR="009A445F" w:rsidP="54E08CF3" w:rsidRDefault="009A445F" w14:paraId="7228DE50" w14:textId="77777777">
            <w:pPr>
              <w:spacing w:line="240" w:lineRule="auto"/>
            </w:pPr>
          </w:p>
          <w:p w:rsidR="54E08CF3" w:rsidP="4BAA52CE" w:rsidRDefault="54E08CF3" w14:paraId="2917D74E" w14:textId="316EC7D4">
            <w:pPr>
              <w:spacing w:line="240" w:lineRule="auto"/>
            </w:pPr>
          </w:p>
        </w:tc>
      </w:tr>
      <w:tr w:rsidR="4BAA52CE" w:rsidTr="74C6B6FE" w14:paraId="7D1F56C4" w14:textId="77777777">
        <w:trPr>
          <w:trHeight w:val="243"/>
        </w:trPr>
        <w:tc>
          <w:tcPr>
            <w:tcW w:w="124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4BAA52CE" w:rsidP="4BAA52CE" w:rsidRDefault="4BAA52CE" w14:paraId="1904492F" w14:textId="6285DF68">
            <w:pPr>
              <w:pStyle w:val="IndentLevel1"/>
              <w:spacing w:line="240" w:lineRule="auto"/>
            </w:pPr>
          </w:p>
          <w:p w:rsidR="4BAA52CE" w:rsidP="4BAA52CE" w:rsidRDefault="4BAA52CE" w14:paraId="0692C706" w14:textId="514D2358"/>
          <w:p w:rsidR="73226C58" w:rsidP="4BAA52CE" w:rsidRDefault="73226C58" w14:paraId="6E2119D1" w14:textId="34504067"/>
        </w:tc>
        <w:tc>
          <w:tcPr>
            <w:tcW w:w="8190"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4BAA52CE" w:rsidP="4BAA52CE" w:rsidRDefault="4BAA52CE" w14:paraId="386F364A" w14:textId="3EC75A9D">
            <w:pPr>
              <w:pStyle w:val="SingleLineSpacing"/>
              <w:spacing w:line="240" w:lineRule="auto"/>
            </w:pPr>
          </w:p>
          <w:p w:rsidR="48054B16" w:rsidP="29C8AFC8" w:rsidRDefault="48054B16" w14:paraId="010CB0F0" w14:textId="5AAD5F0A">
            <w:pPr>
              <w:pStyle w:val="SingleLineSpacing"/>
              <w:spacing w:line="240" w:lineRule="auto"/>
              <w:rPr>
                <w:b/>
                <w:bCs/>
              </w:rPr>
            </w:pPr>
            <w:r w:rsidRPr="29C8AFC8">
              <w:rPr>
                <w:b/>
                <w:bCs/>
              </w:rPr>
              <w:t xml:space="preserve">Description: </w:t>
            </w:r>
          </w:p>
          <w:p w:rsidR="48054B16" w:rsidP="4BAA52CE" w:rsidRDefault="48054B16" w14:paraId="3C626EC6" w14:textId="22E96476">
            <w:pPr>
              <w:pStyle w:val="SingleLineSpacing"/>
              <w:spacing w:line="240" w:lineRule="auto"/>
            </w:pPr>
            <w:r>
              <w:t xml:space="preserve">A </w:t>
            </w:r>
            <w:r w:rsidR="78110116">
              <w:t xml:space="preserve">flag </w:t>
            </w:r>
            <w:r>
              <w:t xml:space="preserve">on the sales order header needs to be created </w:t>
            </w:r>
            <w:r w:rsidR="16D7792F">
              <w:t xml:space="preserve">and auto triggered to yes if the ship complete address mismatch error is generated. </w:t>
            </w:r>
          </w:p>
          <w:p w:rsidR="4BAA52CE" w:rsidP="4BAA52CE" w:rsidRDefault="4BAA52CE" w14:paraId="2F3F8048" w14:textId="7D4BBFF4"/>
          <w:p w:rsidR="11ECE713" w:rsidP="4BAA52CE" w:rsidRDefault="11ECE713" w14:paraId="38FBC1FE" w14:textId="441D53D3">
            <w:r>
              <w:t xml:space="preserve">An additional field on the “All Sales Orders” table will also need to be created </w:t>
            </w:r>
            <w:r w:rsidR="7A3EE8EB">
              <w:t>to showcase either the Yes or No value of the tag. The user will be able to filter based on this error for individual handling.</w:t>
            </w:r>
          </w:p>
          <w:p w:rsidR="29C8AFC8" w:rsidP="29C8AFC8" w:rsidRDefault="29C8AFC8" w14:paraId="51905377" w14:textId="4C28180F"/>
          <w:p w:rsidR="0F85A3A7" w:rsidP="29C8AFC8" w:rsidRDefault="0F85A3A7" w14:paraId="15E0016C" w14:textId="54004F35">
            <w:pPr>
              <w:rPr>
                <w:b/>
              </w:rPr>
            </w:pPr>
            <w:r w:rsidRPr="29C8AFC8">
              <w:rPr>
                <w:b/>
              </w:rPr>
              <w:t>Ship Complete Address Mismatch Flag:</w:t>
            </w:r>
          </w:p>
          <w:p w:rsidR="3EFABD54" w:rsidP="29C8AFC8" w:rsidRDefault="3EFABD54" w14:paraId="723C3C6D" w14:textId="31CA216F">
            <w:pPr>
              <w:pStyle w:val="SingleLineSpacing"/>
              <w:spacing w:line="240" w:lineRule="auto"/>
            </w:pPr>
            <w:r>
              <w:t xml:space="preserve">Menu Path/Navigation: </w:t>
            </w:r>
          </w:p>
          <w:p w:rsidR="3EFABD54" w:rsidP="4BAA52CE" w:rsidRDefault="3EFABD54" w14:paraId="7A1CA13C" w14:textId="2E7DBB68">
            <w:r>
              <w:t>Accounts receivable &gt; Orders&gt; All sales orders</w:t>
            </w:r>
          </w:p>
          <w:p w:rsidR="5916F319" w:rsidRDefault="3EFABD54" w14:paraId="31FCC29F" w14:textId="7AFD0F35">
            <w:commentRangeStart w:id="38"/>
            <w:r>
              <w:t>Name of Field: rsmCustShipCompleteAdressMismatchError</w:t>
            </w:r>
            <w:commentRangeEnd w:id="38"/>
            <w:r w:rsidR="5916F319">
              <w:rPr>
                <w:rStyle w:val="CommentReference"/>
              </w:rPr>
              <w:commentReference w:id="38"/>
            </w:r>
          </w:p>
          <w:p w:rsidR="3EFABD54" w:rsidRDefault="3EFABD54" w14:paraId="098A310A" w14:textId="762E31B8">
            <w:r>
              <w:t>Data Type: Boolean</w:t>
            </w:r>
          </w:p>
          <w:p w:rsidR="4BAA52CE" w:rsidP="29C8AFC8" w:rsidRDefault="3EFABD54" w14:paraId="04557786" w14:textId="2BE73F2E">
            <w:r>
              <w:t xml:space="preserve">Data Entity: </w:t>
            </w:r>
            <w:r w:rsidR="0105D5DE">
              <w:t>SalesTable</w:t>
            </w:r>
          </w:p>
          <w:p w:rsidR="29C8AFC8" w:rsidP="29C8AFC8" w:rsidRDefault="29C8AFC8" w14:paraId="3C417091" w14:textId="0FCBAAEA"/>
          <w:p w:rsidR="4BAA52CE" w:rsidP="29C8AFC8" w:rsidRDefault="3EFABD54" w14:paraId="661CB971" w14:textId="72C9A155">
            <w:pPr>
              <w:pStyle w:val="SingleLineSpacing"/>
              <w:spacing w:line="240" w:lineRule="auto"/>
            </w:pPr>
            <w:r>
              <w:t>Name of Form/Button: Ship Complete Multiple Addresses Error Flag</w:t>
            </w:r>
          </w:p>
          <w:p w:rsidR="29C8AFC8" w:rsidP="29C8AFC8" w:rsidRDefault="29C8AFC8" w14:paraId="2CDBFED0" w14:textId="597ADD15"/>
          <w:p w:rsidR="4358EAC1" w:rsidP="29C8AFC8" w:rsidRDefault="4358EAC1" w14:paraId="143D92D6" w14:textId="30C36BF5">
            <w:r>
              <w:t>Form Name: Sales Table</w:t>
            </w:r>
          </w:p>
          <w:p w:rsidR="4358EAC1" w:rsidP="29C8AFC8" w:rsidRDefault="4358EAC1" w14:paraId="267E672E" w14:textId="4BB96A0A">
            <w:r>
              <w:t>Control Name:</w:t>
            </w:r>
            <w:r w:rsidR="46D23235">
              <w:t xml:space="preserve"> TabHeader</w:t>
            </w:r>
            <w:r w:rsidR="7AB401B0">
              <w:t>Address</w:t>
            </w:r>
          </w:p>
          <w:p w:rsidR="4BAA52CE" w:rsidP="4BAA52CE" w:rsidRDefault="28169B6C" w14:paraId="341D6053" w14:textId="7709B687">
            <w:r w:rsidRPr="29C8AFC8">
              <w:rPr>
                <w:b/>
              </w:rPr>
              <w:t>Ship Complete Address Mismatch Field for flag value added to “All Sales Order” Table</w:t>
            </w:r>
          </w:p>
          <w:p w:rsidR="28169B6C" w:rsidP="29C8AFC8" w:rsidRDefault="28169B6C" w14:paraId="50CF6484" w14:textId="31CA216F">
            <w:pPr>
              <w:pStyle w:val="SingleLineSpacing"/>
              <w:spacing w:line="240" w:lineRule="auto"/>
            </w:pPr>
            <w:r>
              <w:t xml:space="preserve">Menu Path/Navigation: </w:t>
            </w:r>
          </w:p>
          <w:p w:rsidR="28169B6C" w:rsidP="29C8AFC8" w:rsidRDefault="28169B6C" w14:paraId="09247757" w14:textId="2E7DBB68">
            <w:r>
              <w:t>Accounts receivable &gt; Orders&gt; All sales orders</w:t>
            </w:r>
          </w:p>
          <w:p w:rsidR="28169B6C" w:rsidP="29C8AFC8" w:rsidRDefault="28169B6C" w14:paraId="0C03C508" w14:textId="6D5A9D4F">
            <w:pPr>
              <w:pStyle w:val="SingleLineSpacing"/>
              <w:spacing w:line="240" w:lineRule="auto"/>
            </w:pPr>
            <w:r>
              <w:t>Name of Form/Button: Ship Complete Multiple Addresses Error</w:t>
            </w:r>
          </w:p>
          <w:p w:rsidR="29C8AFC8" w:rsidP="29C8AFC8" w:rsidRDefault="29C8AFC8" w14:paraId="1B76F530" w14:textId="597ADD15"/>
          <w:p w:rsidR="28169B6C" w:rsidP="29C8AFC8" w:rsidRDefault="28169B6C" w14:paraId="06B17907" w14:textId="30C36BF5">
            <w:r>
              <w:t>Form Name: Sales Table</w:t>
            </w:r>
          </w:p>
          <w:p w:rsidR="28169B6C" w:rsidP="29C8AFC8" w:rsidRDefault="28169B6C" w14:paraId="172A3F09" w14:textId="46DB9962">
            <w:r>
              <w:t>Control Name: MCRSalesTable_SourceIdGrid</w:t>
            </w:r>
          </w:p>
          <w:p w:rsidR="00542743" w:rsidP="29C8AFC8" w:rsidRDefault="00542743" w14:paraId="734FE5DC" w14:textId="77777777"/>
          <w:p w:rsidR="28169B6C" w:rsidP="03CD55F7" w:rsidRDefault="28169B6C" w14:paraId="5F9AD425" w14:textId="66436DC9">
            <w:pPr>
              <w:rPr>
                <w:bCs w:val="0"/>
              </w:rPr>
            </w:pPr>
            <w:r w:rsidRPr="03CD55F7">
              <w:rPr>
                <w:b/>
              </w:rPr>
              <w:t>Screenshot</w:t>
            </w:r>
            <w:r w:rsidRPr="03CD55F7" w:rsidR="03D38A6D">
              <w:rPr>
                <w:b/>
              </w:rPr>
              <w:t>s:</w:t>
            </w:r>
          </w:p>
          <w:p w:rsidR="29C8AFC8" w:rsidP="29C8AFC8" w:rsidRDefault="29C8AFC8" w14:paraId="62967215" w14:textId="4B88888B"/>
          <w:p w:rsidR="29C8AFC8" w:rsidP="29C8AFC8" w:rsidRDefault="00542743" w14:paraId="734A3021" w14:textId="4FEB1297">
            <w:pPr>
              <w:rPr>
                <w:bCs w:val="0"/>
              </w:rPr>
            </w:pPr>
            <w:r>
              <w:rPr>
                <w:noProof/>
              </w:rPr>
              <w:drawing>
                <wp:anchor distT="0" distB="0" distL="114300" distR="114300" simplePos="0" relativeHeight="251658243" behindDoc="0" locked="0" layoutInCell="1" allowOverlap="1" wp14:anchorId="70B1D666" wp14:editId="6EC98CAC">
                  <wp:simplePos x="0" y="0"/>
                  <wp:positionH relativeFrom="column">
                    <wp:posOffset>-7030</wp:posOffset>
                  </wp:positionH>
                  <wp:positionV relativeFrom="paragraph">
                    <wp:posOffset>34103</wp:posOffset>
                  </wp:positionV>
                  <wp:extent cx="4791076" cy="1647825"/>
                  <wp:effectExtent l="0" t="0" r="0" b="0"/>
                  <wp:wrapNone/>
                  <wp:docPr id="1190273899" name="Picture 119027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791076" cy="1647825"/>
                          </a:xfrm>
                          <a:prstGeom prst="rect">
                            <a:avLst/>
                          </a:prstGeom>
                        </pic:spPr>
                      </pic:pic>
                    </a:graphicData>
                  </a:graphic>
                  <wp14:sizeRelH relativeFrom="page">
                    <wp14:pctWidth>0</wp14:pctWidth>
                  </wp14:sizeRelH>
                  <wp14:sizeRelV relativeFrom="page">
                    <wp14:pctHeight>0</wp14:pctHeight>
                  </wp14:sizeRelV>
                </wp:anchor>
              </w:drawing>
            </w:r>
          </w:p>
          <w:p w:rsidR="29C8AFC8" w:rsidP="29C8AFC8" w:rsidRDefault="29C8AFC8" w14:paraId="0EB54A80" w14:textId="4A9A58D2">
            <w:pPr>
              <w:rPr>
                <w:bCs w:val="0"/>
              </w:rPr>
            </w:pPr>
          </w:p>
          <w:p w:rsidR="4BAA52CE" w:rsidP="4BAA52CE" w:rsidRDefault="4BAA52CE" w14:paraId="3C9BC761" w14:textId="263916C1"/>
          <w:p w:rsidR="4BAA52CE" w:rsidP="4BAA52CE" w:rsidRDefault="4BAA52CE" w14:paraId="31C879EB" w14:textId="58F355A3"/>
          <w:p w:rsidR="4BAA52CE" w:rsidP="4BAA52CE" w:rsidRDefault="4BAA52CE" w14:paraId="5AAD4C34" w14:textId="46BEF066"/>
          <w:p w:rsidR="4BAA52CE" w:rsidP="4BAA52CE" w:rsidRDefault="4BAA52CE" w14:paraId="10C35A22" w14:textId="19FBFCD0"/>
          <w:p w:rsidR="4BAA52CE" w:rsidP="4BAA52CE" w:rsidRDefault="4BAA52CE" w14:paraId="1AC00AB2" w14:textId="1D7FDD00"/>
          <w:p w:rsidR="00542743" w:rsidP="4BAA52CE" w:rsidRDefault="00542743" w14:paraId="5EF67F4A" w14:textId="77777777"/>
          <w:p w:rsidR="00542743" w:rsidP="4BAA52CE" w:rsidRDefault="00542743" w14:paraId="7659C91B" w14:textId="3AC0187F">
            <w:r>
              <w:rPr>
                <w:noProof/>
              </w:rPr>
              <w:drawing>
                <wp:anchor distT="0" distB="0" distL="114300" distR="114300" simplePos="0" relativeHeight="251658242" behindDoc="0" locked="0" layoutInCell="1" allowOverlap="1" wp14:anchorId="7847CE00" wp14:editId="4A8E80D8">
                  <wp:simplePos x="0" y="0"/>
                  <wp:positionH relativeFrom="column">
                    <wp:posOffset>-353651</wp:posOffset>
                  </wp:positionH>
                  <wp:positionV relativeFrom="paragraph">
                    <wp:posOffset>262872</wp:posOffset>
                  </wp:positionV>
                  <wp:extent cx="5070256" cy="2469607"/>
                  <wp:effectExtent l="0" t="0" r="0" b="0"/>
                  <wp:wrapNone/>
                  <wp:docPr id="994158054" name="Picture 99415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070256" cy="2469607"/>
                          </a:xfrm>
                          <a:prstGeom prst="rect">
                            <a:avLst/>
                          </a:prstGeom>
                        </pic:spPr>
                      </pic:pic>
                    </a:graphicData>
                  </a:graphic>
                  <wp14:sizeRelH relativeFrom="page">
                    <wp14:pctWidth>0</wp14:pctWidth>
                  </wp14:sizeRelH>
                  <wp14:sizeRelV relativeFrom="page">
                    <wp14:pctHeight>0</wp14:pctHeight>
                  </wp14:sizeRelV>
                </wp:anchor>
              </w:drawing>
            </w:r>
          </w:p>
          <w:p w:rsidR="00542743" w:rsidP="4BAA52CE" w:rsidRDefault="00542743" w14:paraId="2291ACF1" w14:textId="5C797666"/>
          <w:p w:rsidR="00542743" w:rsidP="4BAA52CE" w:rsidRDefault="00542743" w14:paraId="43CC21EF" w14:textId="77777777"/>
          <w:p w:rsidR="00542743" w:rsidP="4BAA52CE" w:rsidRDefault="00542743" w14:paraId="42264847" w14:textId="405C2B4F"/>
          <w:p w:rsidR="00542743" w:rsidP="4BAA52CE" w:rsidRDefault="00542743" w14:paraId="595E15F0" w14:textId="77777777"/>
          <w:p w:rsidR="4BAA52CE" w:rsidP="4BAA52CE" w:rsidRDefault="4BAA52CE" w14:paraId="611F24C6" w14:textId="4444E01F"/>
          <w:p w:rsidR="4BAA52CE" w:rsidP="4BAA52CE" w:rsidRDefault="4BAA52CE" w14:paraId="25476156" w14:textId="150957E6"/>
          <w:p w:rsidR="4BAA52CE" w:rsidP="4BAA52CE" w:rsidRDefault="4BAA52CE" w14:paraId="48141ABC" w14:textId="57E0E9A5"/>
          <w:p w:rsidR="4BAA52CE" w:rsidP="4BAA52CE" w:rsidRDefault="4BAA52CE" w14:paraId="3AD93AAA" w14:textId="465D21FB"/>
          <w:p w:rsidR="4BAA52CE" w:rsidP="4BAA52CE" w:rsidRDefault="4BAA52CE" w14:paraId="720CBB94" w14:textId="5E3EF1F4"/>
          <w:p w:rsidR="4BAA52CE" w:rsidP="4BAA52CE" w:rsidRDefault="4BAA52CE" w14:paraId="1D4711C6" w14:textId="69B3523C"/>
        </w:tc>
      </w:tr>
    </w:tbl>
    <w:p w:rsidR="00542743" w:rsidP="54E08CF3" w:rsidRDefault="00542743" w14:paraId="36555A1F" w14:textId="77777777"/>
    <w:p w:rsidR="00542743" w:rsidP="54E08CF3" w:rsidRDefault="00542743" w14:paraId="5AFDCCA7" w14:textId="77777777"/>
    <w:p w:rsidR="73C5C638" w:rsidP="73C5C638" w:rsidRDefault="19AAF3E5" w14:paraId="2599AE6B" w14:textId="6EE42C75">
      <w:pPr>
        <w:pStyle w:val="Heading2"/>
      </w:pPr>
      <w:bookmarkStart w:name="_Toc169018320" w:id="40"/>
      <w:r>
        <w:t>Warehouse Default Parameter</w:t>
      </w:r>
      <w:bookmarkEnd w:id="40"/>
    </w:p>
    <w:p w:rsidR="52AF213D" w:rsidP="221F95E9" w:rsidRDefault="3A63D108" w14:paraId="05532723" w14:textId="7D1783FE">
      <w:r w:rsidR="3A63D108">
        <w:rPr/>
        <w:t xml:space="preserve">When </w:t>
      </w:r>
      <w:r w:rsidR="6AF9AC7C">
        <w:rPr/>
        <w:t xml:space="preserve">the </w:t>
      </w:r>
      <w:r w:rsidR="3A63D108">
        <w:rPr/>
        <w:t xml:space="preserve">ship complete setting is </w:t>
      </w:r>
      <w:r w:rsidR="46EC6FE7">
        <w:rPr/>
        <w:t>activated,</w:t>
      </w:r>
      <w:r w:rsidR="3A63D108">
        <w:rPr/>
        <w:t xml:space="preserve"> warehouses must be the same across the sales order. </w:t>
      </w:r>
      <w:r w:rsidR="2EB79AD8">
        <w:rPr/>
        <w:t>Four Hands requires special handling for</w:t>
      </w:r>
      <w:r w:rsidR="22DAE0A3">
        <w:rPr/>
        <w:t xml:space="preserve"> the</w:t>
      </w:r>
      <w:r w:rsidR="2EB79AD8">
        <w:rPr/>
        <w:t xml:space="preserve"> cases that involve multiple warehouses for a single sales order. Logic will be created so that if there are multiple warehouses on sales order, the system will override all warehouses to </w:t>
      </w:r>
      <w:r w:rsidR="2EB79AD8">
        <w:rPr/>
        <w:t>their ”Buda</w:t>
      </w:r>
      <w:r w:rsidR="2EB79AD8">
        <w:rPr/>
        <w:t>“ warehouse</w:t>
      </w:r>
      <w:r w:rsidR="2EB79AD8">
        <w:rPr/>
        <w:t xml:space="preserve">. A flag will need to be created in </w:t>
      </w:r>
      <w:r w:rsidR="44B9B0D1">
        <w:rPr/>
        <w:t xml:space="preserve">the </w:t>
      </w:r>
      <w:r w:rsidR="3A7944F3">
        <w:rPr/>
        <w:t xml:space="preserve">site </w:t>
      </w:r>
      <w:r w:rsidR="0BD5FDB0">
        <w:rPr/>
        <w:t>entity</w:t>
      </w:r>
      <w:r w:rsidR="2EB79AD8">
        <w:rPr/>
        <w:t xml:space="preserve"> to set a specific warehouse as the default that will be used for the override purposes (in this case, </w:t>
      </w:r>
      <w:r w:rsidR="2EB79AD8">
        <w:rPr/>
        <w:t>the ”Buda</w:t>
      </w:r>
      <w:r w:rsidR="2EB79AD8">
        <w:rPr/>
        <w:t xml:space="preserve">” warehouse.) </w:t>
      </w:r>
      <w:r w:rsidR="63F6BDAC">
        <w:rPr/>
        <w:t xml:space="preserve">Only one warehouse will be able to </w:t>
      </w:r>
      <w:r w:rsidR="63F6BDAC">
        <w:rPr/>
        <w:t>assigned</w:t>
      </w:r>
      <w:r w:rsidR="63F6BDAC">
        <w:rPr/>
        <w:t xml:space="preserve"> as the default warehouse (all other flags will be disabled when the flag is activated on a warehouse)</w:t>
      </w:r>
      <w:r w:rsidR="63F6BDAC">
        <w:rPr/>
        <w:t xml:space="preserve">. </w:t>
      </w:r>
      <w:r w:rsidR="2EB79AD8">
        <w:rPr/>
        <w:t xml:space="preserve"> </w:t>
      </w:r>
      <w:r w:rsidR="4416A67E">
        <w:rPr/>
        <w:t>When the</w:t>
      </w:r>
      <w:r w:rsidR="39B68034">
        <w:rPr/>
        <w:t xml:space="preserve"> default</w:t>
      </w:r>
      <w:r w:rsidR="4416A67E">
        <w:rPr/>
        <w:t xml:space="preserve"> warehouse override occurs, an </w:t>
      </w:r>
      <w:r w:rsidR="2EB79AD8">
        <w:rPr/>
        <w:t>order event will also</w:t>
      </w:r>
      <w:r w:rsidR="26BC1FB5">
        <w:rPr/>
        <w:t xml:space="preserve"> be created</w:t>
      </w:r>
      <w:r w:rsidR="4EACA55C">
        <w:rPr/>
        <w:t xml:space="preserve"> </w:t>
      </w:r>
      <w:r w:rsidR="2EB79AD8">
        <w:rPr/>
        <w:t>allowing the user to track when the</w:t>
      </w:r>
      <w:r w:rsidR="47FD8F9D">
        <w:rPr/>
        <w:t xml:space="preserve"> default warehouse</w:t>
      </w:r>
      <w:r w:rsidR="2EB79AD8">
        <w:rPr/>
        <w:t xml:space="preserve"> override </w:t>
      </w:r>
      <w:commentRangeStart w:id="41"/>
      <w:r w:rsidR="2EB79AD8">
        <w:rPr/>
        <w:t>occurs</w:t>
      </w:r>
      <w:commentRangeEnd w:id="41"/>
      <w:r>
        <w:rPr>
          <w:rStyle w:val="CommentReference"/>
        </w:rPr>
        <w:commentReference w:id="41"/>
      </w:r>
      <w:r w:rsidR="2EB79AD8">
        <w:rPr/>
        <w:t>.</w:t>
      </w:r>
    </w:p>
    <w:tbl>
      <w:tblPr>
        <w:tblStyle w:val="TableGrid"/>
        <w:tblW w:w="0" w:type="auto"/>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507"/>
        <w:gridCol w:w="7807"/>
      </w:tblGrid>
      <w:tr w:rsidR="29BA909D" w:rsidTr="241E1EAE" w14:paraId="09A4EC18" w14:textId="77777777">
        <w:trPr>
          <w:trHeight w:val="490"/>
        </w:trPr>
        <w:tc>
          <w:tcPr>
            <w:tcW w:w="15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29BA909D" w:rsidP="29BA909D" w:rsidRDefault="29BA909D" w14:paraId="1539FB44" w14:textId="77777777">
            <w:pPr>
              <w:pStyle w:val="TableHeadingWhiteLeft"/>
            </w:pPr>
            <w:r>
              <w:t>Req. #</w:t>
            </w:r>
          </w:p>
        </w:tc>
        <w:tc>
          <w:tcPr>
            <w:tcW w:w="78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29BA909D" w:rsidP="29BA909D" w:rsidRDefault="29BA909D" w14:paraId="45284331" w14:textId="15AE4CE8">
            <w:pPr>
              <w:pStyle w:val="TableHeadingWhiteLeft"/>
            </w:pPr>
            <w:r>
              <w:t>Requirement</w:t>
            </w:r>
          </w:p>
        </w:tc>
      </w:tr>
      <w:tr w:rsidR="29BA909D" w:rsidTr="241E1EAE" w14:paraId="0381AB60" w14:textId="77777777">
        <w:trPr>
          <w:trHeight w:val="243"/>
        </w:trPr>
        <w:tc>
          <w:tcPr>
            <w:tcW w:w="15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29BA909D" w:rsidP="00D303B3" w:rsidRDefault="29BA909D" w14:paraId="09D29FF2" w14:textId="77777777">
            <w:pPr>
              <w:pStyle w:val="IndentLevel1"/>
              <w:numPr>
                <w:ilvl w:val="0"/>
                <w:numId w:val="28"/>
              </w:numPr>
              <w:spacing w:line="240" w:lineRule="auto"/>
            </w:pPr>
          </w:p>
        </w:tc>
        <w:tc>
          <w:tcPr>
            <w:tcW w:w="78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29BA909D" w:rsidP="221F95E9" w:rsidRDefault="1CE41E2B" w14:paraId="45ACE4C9" w14:textId="2189C120">
            <w:pPr>
              <w:pStyle w:val="SingleLineSpacing"/>
              <w:spacing w:line="240" w:lineRule="auto"/>
            </w:pPr>
            <w:r w:rsidRPr="74C6B6FE" w:rsidR="32BA4C1F">
              <w:rPr>
                <w:b w:val="1"/>
                <w:bCs w:val="1"/>
              </w:rPr>
              <w:t>Description:</w:t>
            </w:r>
          </w:p>
          <w:p w:rsidR="29BA909D" w:rsidP="74C6B6FE" w:rsidRDefault="1CE41E2B" w14:paraId="3A84D8D8" w14:textId="75F56A52">
            <w:pPr>
              <w:pStyle w:val="SingleLineSpacing"/>
              <w:spacing w:line="240" w:lineRule="auto"/>
              <w:rPr>
                <w:b w:val="1"/>
                <w:bCs w:val="1"/>
              </w:rPr>
            </w:pPr>
          </w:p>
          <w:p w:rsidR="29BA909D" w:rsidP="221F95E9" w:rsidRDefault="1CE41E2B" w14:paraId="5C66987E" w14:textId="5E318037">
            <w:pPr>
              <w:pStyle w:val="SingleLineSpacing"/>
              <w:spacing w:line="240" w:lineRule="auto"/>
            </w:pPr>
            <w:r w:rsidR="2F4EB04D">
              <w:rPr>
                <w:b w:val="0"/>
                <w:bCs w:val="0"/>
              </w:rPr>
              <w:t>New</w:t>
            </w:r>
            <w:r w:rsidRPr="74C6B6FE" w:rsidR="32BA4C1F">
              <w:rPr>
                <w:b w:val="1"/>
                <w:bCs w:val="1"/>
              </w:rPr>
              <w:t xml:space="preserve"> </w:t>
            </w:r>
            <w:r w:rsidR="3CFCA471">
              <w:rPr/>
              <w:t>Ship Complete default warehouse flag</w:t>
            </w:r>
          </w:p>
          <w:p w:rsidR="74C6B6FE" w:rsidP="74C6B6FE" w:rsidRDefault="74C6B6FE" w14:paraId="4EDACE6B" w14:textId="5527F3DA">
            <w:pPr>
              <w:pStyle w:val="Normal"/>
            </w:pPr>
          </w:p>
          <w:p w:rsidR="17EE19A0" w:rsidP="74C6B6FE" w:rsidRDefault="17EE19A0" w14:paraId="26D9052C" w14:textId="5A09A54C">
            <w:pPr>
              <w:pStyle w:val="Normal"/>
              <w:rPr>
                <w:rFonts w:ascii="Arial" w:hAnsi="Arial" w:eastAsia="Arial" w:cs="Arial"/>
                <w:noProof w:val="0"/>
                <w:sz w:val="20"/>
                <w:szCs w:val="20"/>
                <w:lang w:val="en-US"/>
              </w:rPr>
            </w:pPr>
            <w:commentRangeStart w:id="1247567347"/>
            <w:r w:rsidR="17EE19A0">
              <w:rPr/>
              <w:t>Logic will be triggered by sales order confirmation job (</w:t>
            </w:r>
            <w:r w:rsidRPr="74C6B6FE" w:rsidR="17EE19A0">
              <w:rPr>
                <w:rFonts w:ascii="Arial" w:hAnsi="Arial" w:eastAsia="Arial" w:cs="Arial"/>
                <w:noProof w:val="0"/>
                <w:sz w:val="20"/>
                <w:szCs w:val="20"/>
                <w:lang w:val="en-US"/>
              </w:rPr>
              <w:t>SalesFormLetter_Confirm</w:t>
            </w:r>
            <w:r w:rsidRPr="74C6B6FE" w:rsidR="17EE19A0">
              <w:rPr>
                <w:rFonts w:ascii="Arial" w:hAnsi="Arial" w:eastAsia="Arial" w:cs="Arial"/>
                <w:noProof w:val="0"/>
                <w:sz w:val="20"/>
                <w:szCs w:val="20"/>
                <w:lang w:val="en-US"/>
              </w:rPr>
              <w:t xml:space="preserve">). If </w:t>
            </w:r>
            <w:r w:rsidRPr="74C6B6FE" w:rsidR="17EE19A0">
              <w:rPr>
                <w:rFonts w:ascii="Arial" w:hAnsi="Arial" w:eastAsia="Arial" w:cs="Arial"/>
                <w:noProof w:val="0"/>
                <w:sz w:val="20"/>
                <w:szCs w:val="20"/>
                <w:lang w:val="en-US"/>
              </w:rPr>
              <w:t>ship</w:t>
            </w:r>
            <w:r w:rsidRPr="74C6B6FE" w:rsidR="17EE19A0">
              <w:rPr>
                <w:rFonts w:ascii="Arial" w:hAnsi="Arial" w:eastAsia="Arial" w:cs="Arial"/>
                <w:noProof w:val="0"/>
                <w:sz w:val="20"/>
                <w:szCs w:val="20"/>
                <w:lang w:val="en-US"/>
              </w:rPr>
              <w:t xml:space="preserve"> </w:t>
            </w:r>
            <w:r w:rsidRPr="74C6B6FE" w:rsidR="17EE19A0">
              <w:rPr>
                <w:rFonts w:ascii="Arial" w:hAnsi="Arial" w:eastAsia="Arial" w:cs="Arial"/>
                <w:noProof w:val="0"/>
                <w:sz w:val="20"/>
                <w:szCs w:val="20"/>
                <w:lang w:val="en-US"/>
              </w:rPr>
              <w:t>complete</w:t>
            </w:r>
            <w:r w:rsidRPr="74C6B6FE" w:rsidR="17EE19A0">
              <w:rPr>
                <w:rFonts w:ascii="Arial" w:hAnsi="Arial" w:eastAsia="Arial" w:cs="Arial"/>
                <w:noProof w:val="0"/>
                <w:sz w:val="20"/>
                <w:szCs w:val="20"/>
                <w:lang w:val="en-US"/>
              </w:rPr>
              <w:t xml:space="preserve"> </w:t>
            </w:r>
            <w:r w:rsidRPr="74C6B6FE" w:rsidR="17EE19A0">
              <w:rPr>
                <w:rFonts w:ascii="Arial" w:hAnsi="Arial" w:eastAsia="Arial" w:cs="Arial"/>
                <w:noProof w:val="0"/>
                <w:sz w:val="20"/>
                <w:szCs w:val="20"/>
                <w:lang w:val="en-US"/>
              </w:rPr>
              <w:t>flag</w:t>
            </w:r>
            <w:r w:rsidRPr="74C6B6FE" w:rsidR="17EE19A0">
              <w:rPr>
                <w:rFonts w:ascii="Arial" w:hAnsi="Arial" w:eastAsia="Arial" w:cs="Arial"/>
                <w:noProof w:val="0"/>
                <w:sz w:val="20"/>
                <w:szCs w:val="20"/>
                <w:lang w:val="en-US"/>
              </w:rPr>
              <w:t xml:space="preserve"> is on and </w:t>
            </w:r>
            <w:r w:rsidRPr="74C6B6FE" w:rsidR="3A6DF52C">
              <w:rPr>
                <w:rFonts w:ascii="Arial" w:hAnsi="Arial" w:eastAsia="Arial" w:cs="Arial"/>
                <w:noProof w:val="0"/>
                <w:sz w:val="20"/>
                <w:szCs w:val="20"/>
                <w:lang w:val="en-US"/>
              </w:rPr>
              <w:t>multiple</w:t>
            </w:r>
            <w:r w:rsidRPr="74C6B6FE" w:rsidR="17EE19A0">
              <w:rPr>
                <w:rFonts w:ascii="Arial" w:hAnsi="Arial" w:eastAsia="Arial" w:cs="Arial"/>
                <w:noProof w:val="0"/>
                <w:sz w:val="20"/>
                <w:szCs w:val="20"/>
                <w:lang w:val="en-US"/>
              </w:rPr>
              <w:t xml:space="preserve"> warehouses </w:t>
            </w:r>
            <w:r w:rsidRPr="74C6B6FE" w:rsidR="17EE19A0">
              <w:rPr>
                <w:rFonts w:ascii="Arial" w:hAnsi="Arial" w:eastAsia="Arial" w:cs="Arial"/>
                <w:noProof w:val="0"/>
                <w:sz w:val="20"/>
                <w:szCs w:val="20"/>
                <w:lang w:val="en-US"/>
              </w:rPr>
              <w:t>on</w:t>
            </w:r>
            <w:r w:rsidRPr="74C6B6FE" w:rsidR="17EE19A0">
              <w:rPr>
                <w:rFonts w:ascii="Arial" w:hAnsi="Arial" w:eastAsia="Arial" w:cs="Arial"/>
                <w:noProof w:val="0"/>
                <w:sz w:val="20"/>
                <w:szCs w:val="20"/>
                <w:lang w:val="en-US"/>
              </w:rPr>
              <w:t xml:space="preserve"> sales order. Non-default warehouses will be </w:t>
            </w:r>
            <w:r w:rsidRPr="74C6B6FE" w:rsidR="6B9A2446">
              <w:rPr>
                <w:rFonts w:ascii="Arial" w:hAnsi="Arial" w:eastAsia="Arial" w:cs="Arial"/>
                <w:noProof w:val="0"/>
                <w:sz w:val="20"/>
                <w:szCs w:val="20"/>
                <w:lang w:val="en-US"/>
              </w:rPr>
              <w:t>overridden</w:t>
            </w:r>
            <w:r w:rsidRPr="74C6B6FE" w:rsidR="2F6B1E90">
              <w:rPr>
                <w:rFonts w:ascii="Arial" w:hAnsi="Arial" w:eastAsia="Arial" w:cs="Arial"/>
                <w:noProof w:val="0"/>
                <w:sz w:val="20"/>
                <w:szCs w:val="20"/>
                <w:lang w:val="en-US"/>
              </w:rPr>
              <w:t xml:space="preserve"> with default </w:t>
            </w:r>
            <w:r w:rsidRPr="74C6B6FE" w:rsidR="2F6B1E90">
              <w:rPr>
                <w:rFonts w:ascii="Arial" w:hAnsi="Arial" w:eastAsia="Arial" w:cs="Arial"/>
                <w:noProof w:val="0"/>
                <w:sz w:val="20"/>
                <w:szCs w:val="20"/>
                <w:lang w:val="en-US"/>
              </w:rPr>
              <w:t>warehouse</w:t>
            </w:r>
            <w:r w:rsidRPr="74C6B6FE" w:rsidR="2F6B1E90">
              <w:rPr>
                <w:rFonts w:ascii="Arial" w:hAnsi="Arial" w:eastAsia="Arial" w:cs="Arial"/>
                <w:noProof w:val="0"/>
                <w:sz w:val="20"/>
                <w:szCs w:val="20"/>
                <w:lang w:val="en-US"/>
              </w:rPr>
              <w:t xml:space="preserve">. </w:t>
            </w:r>
            <w:commentRangeEnd w:id="1247567347"/>
            <w:r>
              <w:rPr>
                <w:rStyle w:val="CommentReference"/>
              </w:rPr>
              <w:commentReference w:id="1247567347"/>
            </w:r>
          </w:p>
          <w:p w:rsidR="74C6B6FE" w:rsidP="74C6B6FE" w:rsidRDefault="74C6B6FE" w14:paraId="7EEC61F5" w14:textId="63EB0519">
            <w:pPr>
              <w:pStyle w:val="Normal"/>
            </w:pPr>
          </w:p>
          <w:p w:rsidR="29BA909D" w:rsidP="19A260B0" w:rsidRDefault="29BA909D" w14:paraId="60B2D982" w14:textId="4C28180F">
            <w:pPr>
              <w:spacing w:line="240" w:lineRule="auto"/>
            </w:pPr>
          </w:p>
          <w:p w:rsidR="29BA909D" w:rsidP="19A260B0" w:rsidRDefault="1CE41E2B" w14:paraId="109F4A85" w14:textId="31CA216F">
            <w:pPr>
              <w:pStyle w:val="SingleLineSpacing"/>
              <w:spacing w:line="240" w:lineRule="auto"/>
              <w:rPr>
                <w:b/>
                <w:bCs/>
              </w:rPr>
            </w:pPr>
            <w:r w:rsidRPr="19A260B0">
              <w:rPr>
                <w:b/>
                <w:bCs/>
              </w:rPr>
              <w:t xml:space="preserve">Menu Path/Navigation: </w:t>
            </w:r>
          </w:p>
          <w:p w:rsidR="29BA909D" w:rsidP="19A260B0" w:rsidRDefault="1CE41E2B" w14:paraId="03BF297F" w14:textId="2F46914D">
            <w:pPr>
              <w:spacing w:line="240" w:lineRule="auto"/>
            </w:pPr>
            <w:commentRangeStart w:id="43"/>
            <w:r>
              <w:t>Name of Field: rsmDefaultWarehouse</w:t>
            </w:r>
            <w:commentRangeEnd w:id="43"/>
            <w:r w:rsidR="29BA909D">
              <w:rPr>
                <w:rStyle w:val="CommentReference"/>
              </w:rPr>
              <w:commentReference w:id="43"/>
            </w:r>
          </w:p>
          <w:p w:rsidR="29BA909D" w:rsidP="19A260B0" w:rsidRDefault="1CE41E2B" w14:paraId="2299E3A3" w14:textId="567E2BC0">
            <w:pPr>
              <w:spacing w:line="240" w:lineRule="auto"/>
            </w:pPr>
            <w:r w:rsidR="63981F2D">
              <w:rPr/>
              <w:t xml:space="preserve">Data Type: </w:t>
            </w:r>
            <w:r w:rsidR="609F8F1C">
              <w:rPr/>
              <w:t xml:space="preserve">Enumerated list </w:t>
            </w:r>
            <w:r w:rsidR="5EC6F0B4">
              <w:rPr/>
              <w:t xml:space="preserve">(selection field from InventLocation) </w:t>
            </w:r>
          </w:p>
          <w:p w:rsidR="221F95E9" w:rsidP="241E1EAE" w:rsidRDefault="221F95E9" w14:paraId="73344854" w14:textId="7A099A2A">
            <w:pPr>
              <w:pStyle w:val="SingleLineSpacing"/>
              <w:spacing w:line="240" w:lineRule="auto"/>
            </w:pPr>
            <w:r w:rsidR="63981F2D">
              <w:rPr/>
              <w:t xml:space="preserve">Form Name: </w:t>
            </w:r>
            <w:r w:rsidR="586A7395">
              <w:rPr/>
              <w:t>Invent</w:t>
            </w:r>
            <w:r w:rsidR="5CBCD8A6">
              <w:rPr/>
              <w:t>Site</w:t>
            </w:r>
          </w:p>
          <w:p w:rsidR="29BA909D" w:rsidP="19A260B0" w:rsidRDefault="1CE41E2B" w14:paraId="2D83C598" w14:textId="0C77CD4B">
            <w:pPr>
              <w:spacing w:line="240" w:lineRule="auto"/>
            </w:pPr>
            <w:r w:rsidR="63981F2D">
              <w:rPr/>
              <w:t>Control Name:</w:t>
            </w:r>
            <w:r w:rsidR="13C9221C">
              <w:rPr/>
              <w:t xml:space="preserve"> General</w:t>
            </w:r>
          </w:p>
          <w:p w:rsidR="241E1EAE" w:rsidP="241E1EAE" w:rsidRDefault="241E1EAE" w14:paraId="78479BDB" w14:textId="2A239CC9">
            <w:pPr>
              <w:spacing w:line="240" w:lineRule="auto"/>
            </w:pPr>
          </w:p>
          <w:p w:rsidR="241E1EAE" w:rsidP="241E1EAE" w:rsidRDefault="241E1EAE" w14:paraId="797D8FCE" w14:textId="2E16BBBB">
            <w:pPr>
              <w:pStyle w:val="Normal"/>
              <w:spacing w:line="240" w:lineRule="auto"/>
            </w:pPr>
          </w:p>
          <w:p w:rsidR="29BA909D" w:rsidP="19A260B0" w:rsidRDefault="1CE41E2B" w14:paraId="07148A57" w14:textId="769B4FFB">
            <w:pPr>
              <w:spacing w:line="240" w:lineRule="auto"/>
            </w:pPr>
            <w:r>
              <w:t xml:space="preserve"> </w:t>
            </w:r>
            <w:r w:rsidRPr="19A260B0">
              <w:rPr>
                <w:b/>
              </w:rPr>
              <w:t>Screenshots:</w:t>
            </w:r>
          </w:p>
          <w:p w:rsidR="29BA909D" w:rsidP="19A260B0" w:rsidRDefault="29BA909D" w14:paraId="7DD8078C" w14:textId="2EFFA273"/>
          <w:p w:rsidR="29BA909D" w:rsidP="241E1EAE" w:rsidRDefault="39344A1C" w14:paraId="14E478A7" w14:textId="4E1A2820">
            <w:pPr>
              <w:pStyle w:val="Normal"/>
              <w:spacing w:line="240" w:lineRule="auto"/>
            </w:pPr>
            <w:r w:rsidR="32317BFC">
              <w:drawing>
                <wp:inline wp14:editId="31EF1965" wp14:anchorId="0F9CE1EC">
                  <wp:extent cx="4791076" cy="2057400"/>
                  <wp:effectExtent l="0" t="0" r="0" b="0"/>
                  <wp:docPr id="1380160440" name="" title=""/>
                  <wp:cNvGraphicFramePr>
                    <a:graphicFrameLocks noChangeAspect="1"/>
                  </wp:cNvGraphicFramePr>
                  <a:graphic>
                    <a:graphicData uri="http://schemas.openxmlformats.org/drawingml/2006/picture">
                      <pic:pic>
                        <pic:nvPicPr>
                          <pic:cNvPr id="0" name=""/>
                          <pic:cNvPicPr/>
                        </pic:nvPicPr>
                        <pic:blipFill>
                          <a:blip r:embed="R2dc07aa0463b4b1c">
                            <a:extLst>
                              <a:ext xmlns:a="http://schemas.openxmlformats.org/drawingml/2006/main" uri="{28A0092B-C50C-407E-A947-70E740481C1C}">
                                <a14:useLocalDpi val="0"/>
                              </a:ext>
                            </a:extLst>
                          </a:blip>
                          <a:stretch>
                            <a:fillRect/>
                          </a:stretch>
                        </pic:blipFill>
                        <pic:spPr>
                          <a:xfrm>
                            <a:off x="0" y="0"/>
                            <a:ext cx="4791076" cy="2057400"/>
                          </a:xfrm>
                          <a:prstGeom prst="rect">
                            <a:avLst/>
                          </a:prstGeom>
                        </pic:spPr>
                      </pic:pic>
                    </a:graphicData>
                  </a:graphic>
                </wp:inline>
              </w:drawing>
            </w:r>
          </w:p>
          <w:p w:rsidR="29BA909D" w:rsidP="29BA909D" w:rsidRDefault="29BA909D" w14:paraId="19AF1077" w14:textId="77777777">
            <w:pPr>
              <w:spacing w:line="240" w:lineRule="auto"/>
            </w:pPr>
          </w:p>
          <w:p w:rsidR="29BA909D" w:rsidP="29BA909D" w:rsidRDefault="29BA909D" w14:paraId="16DF649E" w14:textId="316EC7D4">
            <w:pPr>
              <w:spacing w:line="240" w:lineRule="auto"/>
            </w:pPr>
          </w:p>
        </w:tc>
      </w:tr>
      <w:tr w:rsidR="29BA909D" w:rsidTr="241E1EAE" w14:paraId="41F30A9C" w14:textId="77777777">
        <w:trPr>
          <w:trHeight w:val="243"/>
        </w:trPr>
        <w:tc>
          <w:tcPr>
            <w:tcW w:w="15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29BA909D" w:rsidP="29BA909D" w:rsidRDefault="29BA909D" w14:paraId="302BB365" w14:textId="6285DF68">
            <w:pPr>
              <w:pStyle w:val="IndentLevel1"/>
              <w:spacing w:line="240" w:lineRule="auto"/>
            </w:pPr>
          </w:p>
          <w:p w:rsidR="29BA909D" w:rsidRDefault="29BA909D" w14:paraId="6EFDB280" w14:textId="514D2358"/>
          <w:p w:rsidR="29BA909D" w:rsidP="221F95E9" w:rsidRDefault="29BA909D" w14:paraId="33487642" w14:textId="5D7A26A9">
            <w:pPr>
              <w:jc w:val="center"/>
            </w:pPr>
            <w:r>
              <w:t>2.</w:t>
            </w:r>
          </w:p>
        </w:tc>
        <w:tc>
          <w:tcPr>
            <w:tcW w:w="7807"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29BA909D" w:rsidP="29BA909D" w:rsidRDefault="29BA909D" w14:paraId="082AF882" w14:textId="7F64C147">
            <w:pPr>
              <w:pStyle w:val="SingleLineSpacing"/>
              <w:spacing w:line="240" w:lineRule="auto"/>
            </w:pPr>
          </w:p>
          <w:p w:rsidR="29BA909D" w:rsidP="29BA909D" w:rsidRDefault="29BA909D" w14:paraId="7EC96E51" w14:textId="3EC75A9D">
            <w:pPr>
              <w:pStyle w:val="SingleLineSpacing"/>
              <w:spacing w:line="240" w:lineRule="auto"/>
            </w:pPr>
          </w:p>
          <w:p w:rsidR="07E6B609" w:rsidP="74C6B6FE" w:rsidRDefault="07E6B609" w14:paraId="79C6E813" w14:textId="6C18EC49">
            <w:pPr>
              <w:pStyle w:val="SingleLineSpacing"/>
              <w:spacing w:line="240" w:lineRule="auto"/>
            </w:pPr>
            <w:r w:rsidRPr="74C6B6FE" w:rsidR="07E6B609">
              <w:rPr>
                <w:b w:val="1"/>
                <w:bCs w:val="1"/>
              </w:rPr>
              <w:t>Description:</w:t>
            </w:r>
            <w:r w:rsidRPr="74C6B6FE" w:rsidR="398671B9">
              <w:rPr>
                <w:b w:val="1"/>
                <w:bCs w:val="1"/>
              </w:rPr>
              <w:t xml:space="preserve"> </w:t>
            </w:r>
            <w:r w:rsidR="398671B9">
              <w:rPr>
                <w:b w:val="0"/>
                <w:bCs w:val="0"/>
              </w:rPr>
              <w:t>We</w:t>
            </w:r>
            <w:r w:rsidR="07E6B609">
              <w:rPr>
                <w:b w:val="0"/>
                <w:bCs w:val="0"/>
              </w:rPr>
              <w:t xml:space="preserve"> </w:t>
            </w:r>
            <w:r w:rsidR="08C5A6B4">
              <w:rPr>
                <w:b w:val="0"/>
                <w:bCs w:val="0"/>
              </w:rPr>
              <w:t>need a new order event called Default Warehouse.</w:t>
            </w:r>
          </w:p>
          <w:p w:rsidR="74C6B6FE" w:rsidP="74C6B6FE" w:rsidRDefault="74C6B6FE" w14:paraId="1532443F" w14:textId="73B6BAF9">
            <w:pPr>
              <w:pStyle w:val="SingleLineSpacing"/>
              <w:spacing w:line="240" w:lineRule="auto"/>
              <w:rPr>
                <w:b w:val="1"/>
                <w:bCs w:val="1"/>
              </w:rPr>
            </w:pPr>
          </w:p>
          <w:p w:rsidR="08C5A6B4" w:rsidP="74C6B6FE" w:rsidRDefault="08C5A6B4" w14:paraId="567D8DF2" w14:textId="2DAE2441">
            <w:pPr>
              <w:pStyle w:val="SingleLineSpacing"/>
              <w:spacing w:line="240" w:lineRule="auto"/>
            </w:pPr>
            <w:commentRangeStart w:id="1850145246"/>
            <w:r w:rsidR="08C5A6B4">
              <w:rPr/>
              <w:t>O</w:t>
            </w:r>
            <w:r w:rsidR="2C14C26D">
              <w:rPr/>
              <w:t xml:space="preserve">rder Event </w:t>
            </w:r>
            <w:r w:rsidR="19E4CDDC">
              <w:rPr/>
              <w:t>“</w:t>
            </w:r>
            <w:r w:rsidR="02A4FA3B">
              <w:rPr/>
              <w:t>Default Warehouse</w:t>
            </w:r>
            <w:r w:rsidR="02A4FA3B">
              <w:rPr/>
              <w:t>”</w:t>
            </w:r>
            <w:r w:rsidR="2C14C26D">
              <w:rPr/>
              <w:t>.</w:t>
            </w:r>
            <w:r w:rsidR="2C14C26D">
              <w:rPr/>
              <w:t xml:space="preserve"> Order event will be created if logic is </w:t>
            </w:r>
            <w:r w:rsidR="63C4FCA0">
              <w:rPr/>
              <w:t xml:space="preserve">triggered </w:t>
            </w:r>
            <w:r w:rsidR="2C14C26D">
              <w:rPr/>
              <w:t xml:space="preserve">by </w:t>
            </w:r>
            <w:r w:rsidR="6A3851C1">
              <w:rPr/>
              <w:t>sales order with multiple warehouses and default</w:t>
            </w:r>
            <w:r w:rsidR="7FEF39AF">
              <w:rPr/>
              <w:t xml:space="preserve">s </w:t>
            </w:r>
            <w:r w:rsidR="6A3851C1">
              <w:rPr/>
              <w:t xml:space="preserve">warehouses overrides individual warehouses on the sales order lines. </w:t>
            </w:r>
            <w:commentRangeEnd w:id="1850145246"/>
            <w:r>
              <w:rPr>
                <w:rStyle w:val="CommentReference"/>
              </w:rPr>
              <w:commentReference w:id="1850145246"/>
            </w:r>
          </w:p>
          <w:p w:rsidR="74C6B6FE" w:rsidP="74C6B6FE" w:rsidRDefault="74C6B6FE" w14:paraId="7BD0D256" w14:textId="7B332DF6">
            <w:pPr>
              <w:pStyle w:val="Normal"/>
            </w:pPr>
          </w:p>
          <w:p w:rsidR="29BA909D" w:rsidP="221F95E9" w:rsidRDefault="29BA909D" w14:paraId="5B5C4B4F" w14:textId="69C2027B">
            <w:pPr>
              <w:pStyle w:val="SingleLineSpacing"/>
              <w:spacing w:line="240" w:lineRule="auto"/>
              <w:rPr>
                <w:b/>
                <w:bCs/>
              </w:rPr>
            </w:pPr>
            <w:r w:rsidRPr="221F95E9">
              <w:rPr>
                <w:b/>
                <w:bCs/>
              </w:rPr>
              <w:t xml:space="preserve">Menu Path/Navigation: </w:t>
            </w:r>
          </w:p>
          <w:p w:rsidR="221F95E9" w:rsidP="221F95E9" w:rsidRDefault="221F95E9" w14:paraId="6DFAB0AA" w14:textId="6BC92D43"/>
          <w:p w:rsidR="29BA909D" w:rsidP="438E934C" w:rsidRDefault="29BA909D" w14:paraId="5D123F56" w14:textId="031EFF69">
            <w:pPr>
              <w:pStyle w:val="SingleLineSpacing"/>
              <w:spacing w:line="240" w:lineRule="auto"/>
            </w:pPr>
            <w:r>
              <w:t xml:space="preserve">Name of Form/Button: </w:t>
            </w:r>
            <w:r w:rsidR="3563552F">
              <w:t xml:space="preserve">Order Event </w:t>
            </w:r>
            <w:r w:rsidR="19F1C0BC">
              <w:t>“Default Warehouse”</w:t>
            </w:r>
          </w:p>
          <w:p w:rsidR="29BA909D" w:rsidP="438E934C" w:rsidRDefault="29BA909D" w14:paraId="285EF1B7" w14:textId="68996706">
            <w:pPr>
              <w:pStyle w:val="SingleLineSpacing"/>
              <w:spacing w:line="240" w:lineRule="auto"/>
            </w:pPr>
            <w:r>
              <w:t xml:space="preserve">Form Name: </w:t>
            </w:r>
            <w:r w:rsidR="4F89133A">
              <w:t>MCROrderEventTable</w:t>
            </w:r>
          </w:p>
          <w:p w:rsidR="29BA909D" w:rsidP="221F95E9" w:rsidRDefault="29BA909D" w14:paraId="5A7CB736" w14:textId="03CAA6D4">
            <w:pPr>
              <w:pStyle w:val="SingleLineSpacing"/>
              <w:spacing w:line="240" w:lineRule="auto"/>
            </w:pPr>
            <w:r>
              <w:t>Control Name:</w:t>
            </w:r>
            <w:r w:rsidR="5736B2D5">
              <w:t xml:space="preserve"> MCROrderEventTable_MCROrderEventType</w:t>
            </w:r>
          </w:p>
          <w:p w:rsidR="221F95E9" w:rsidP="221F95E9" w:rsidRDefault="221F95E9" w14:paraId="44593C10" w14:textId="568891EA"/>
          <w:p w:rsidR="29BA909D" w:rsidRDefault="29BA909D" w14:paraId="7A9D0325" w14:textId="384B48E8">
            <w:r>
              <w:t xml:space="preserve"> </w:t>
            </w:r>
            <w:r w:rsidRPr="221F95E9">
              <w:rPr>
                <w:b/>
              </w:rPr>
              <w:t>Screenshots:</w:t>
            </w:r>
          </w:p>
          <w:p w:rsidR="29BA909D" w:rsidP="221F95E9" w:rsidRDefault="29BA909D" w14:paraId="3358C57C" w14:textId="4937B042"/>
          <w:p w:rsidR="29BA909D" w:rsidP="221F95E9" w:rsidRDefault="29BA909D" w14:paraId="2D638CB3" w14:textId="5DC5DD6E"/>
          <w:p w:rsidR="00542743" w:rsidP="221F95E9" w:rsidRDefault="00542743" w14:paraId="6E46251E" w14:textId="77777777"/>
          <w:p w:rsidR="00542743" w:rsidP="221F95E9" w:rsidRDefault="00542743" w14:paraId="7E265B2D" w14:textId="4ABB624D"/>
          <w:p w:rsidR="00542743" w:rsidP="221F95E9" w:rsidRDefault="00542743" w14:paraId="23D6B47D" w14:textId="77777777"/>
          <w:p w:rsidR="00542743" w:rsidP="221F95E9" w:rsidRDefault="00542743" w14:paraId="23391219" w14:textId="5E6F643A"/>
          <w:p w:rsidR="00542743" w:rsidP="221F95E9" w:rsidRDefault="00542743" w14:paraId="1CF4FF86" w14:textId="0F949CA4">
            <w:r>
              <w:rPr>
                <w:noProof/>
              </w:rPr>
              <w:drawing>
                <wp:inline distT="0" distB="0" distL="0" distR="0" wp14:anchorId="5349E9D6" wp14:editId="559CA1AA">
                  <wp:extent cx="4360698" cy="2019965"/>
                  <wp:effectExtent l="0" t="0" r="0" b="0"/>
                  <wp:docPr id="891931478" name="Picture 89193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360698" cy="2019965"/>
                          </a:xfrm>
                          <a:prstGeom prst="rect">
                            <a:avLst/>
                          </a:prstGeom>
                        </pic:spPr>
                      </pic:pic>
                    </a:graphicData>
                  </a:graphic>
                </wp:inline>
              </w:drawing>
            </w:r>
          </w:p>
          <w:p w:rsidR="00542743" w:rsidP="221F95E9" w:rsidRDefault="00542743" w14:paraId="761B7353" w14:textId="10E7A2DD"/>
        </w:tc>
      </w:tr>
    </w:tbl>
    <w:p w:rsidR="00542743" w:rsidRDefault="00542743" w14:paraId="4ECE9F43" w14:textId="77777777">
      <w:pPr>
        <w:spacing w:after="0" w:line="240" w:lineRule="auto"/>
        <w:rPr>
          <w:rFonts w:hint="eastAsia" w:ascii="Arial Bold" w:hAnsi="Arial Bold"/>
          <w:b/>
          <w:bCs w:val="0"/>
          <w:noProof/>
          <w:snapToGrid w:val="0"/>
          <w:color w:val="FFFFFF"/>
          <w:sz w:val="24"/>
          <w:szCs w:val="24"/>
        </w:rPr>
      </w:pPr>
      <w:bookmarkStart w:name="_Toc161991912" w:id="45"/>
      <w:bookmarkStart w:name="_Toc167718274" w:id="46"/>
      <w:bookmarkStart w:name="_Toc169018321" w:id="47"/>
      <w:r>
        <w:rPr>
          <w:rFonts w:hint="eastAsia"/>
        </w:rPr>
        <w:br w:type="page"/>
      </w:r>
    </w:p>
    <w:p w:rsidR="006476CA" w:rsidP="005C296C" w:rsidRDefault="00AD38ED" w14:paraId="397E15A1" w14:textId="183F488A">
      <w:pPr>
        <w:pStyle w:val="Heading1"/>
        <w:pBdr>
          <w:top w:val="single" w:color="00153D" w:sz="48" w:space="31"/>
        </w:pBdr>
        <w:rPr>
          <w:rFonts w:hint="eastAsia"/>
        </w:rPr>
      </w:pPr>
      <w:r>
        <w:t>Proposed Process</w:t>
      </w:r>
      <w:bookmarkEnd w:id="45"/>
      <w:bookmarkEnd w:id="46"/>
      <w:bookmarkEnd w:id="47"/>
    </w:p>
    <w:p w:rsidR="0012579E" w:rsidP="0012579E" w:rsidRDefault="00AD38ED" w14:paraId="35108EE4" w14:textId="77777777">
      <w:pPr>
        <w:pStyle w:val="Heading2"/>
      </w:pPr>
      <w:bookmarkStart w:name="_Toc161991913" w:id="48"/>
      <w:bookmarkStart w:name="_Toc167718275" w:id="49"/>
      <w:bookmarkStart w:name="_Toc169018322" w:id="50"/>
      <w:r>
        <w:t>Proposed Process Description</w:t>
      </w:r>
      <w:bookmarkEnd w:id="48"/>
      <w:bookmarkEnd w:id="49"/>
      <w:bookmarkEnd w:id="50"/>
    </w:p>
    <w:sdt>
      <w:sdtPr>
        <w:rPr>
          <w:rStyle w:val="Arial10"/>
        </w:rPr>
        <w:id w:val="1519272532"/>
        <w:placeholder>
          <w:docPart w:val="2BF7E9B4FE4A4BFCB5EF166784A90EBA"/>
        </w:placeholder>
      </w:sdtPr>
      <w:sdtContent>
        <w:p w:rsidR="00AD38ED" w:rsidP="004B44CD" w:rsidRDefault="18062CD7" w14:paraId="2B99E295" w14:textId="37E332DD">
          <w:pPr>
            <w:rPr>
              <w:rStyle w:val="Arial10"/>
            </w:rPr>
          </w:pPr>
          <w:r w:rsidRPr="793AE1AB">
            <w:rPr>
              <w:rStyle w:val="Arial10"/>
            </w:rPr>
            <w:t xml:space="preserve">User activates Ship complete flag on the customer </w:t>
          </w:r>
          <w:r w:rsidRPr="793AE1AB" w:rsidR="4EBDE7B9">
            <w:rPr>
              <w:rStyle w:val="Arial10"/>
            </w:rPr>
            <w:t>record,</w:t>
          </w:r>
          <w:r w:rsidRPr="793AE1AB">
            <w:rPr>
              <w:rStyle w:val="Arial10"/>
            </w:rPr>
            <w:t xml:space="preserve"> and this drives logic to activate existing Ship complete </w:t>
          </w:r>
          <w:r w:rsidRPr="793AE1AB" w:rsidR="38CF045A">
            <w:rPr>
              <w:rStyle w:val="Arial10"/>
            </w:rPr>
            <w:t>flag</w:t>
          </w:r>
          <w:r w:rsidRPr="793AE1AB">
            <w:rPr>
              <w:rStyle w:val="Arial10"/>
            </w:rPr>
            <w:t xml:space="preserve"> on all </w:t>
          </w:r>
          <w:r w:rsidRPr="793AE1AB" w:rsidR="5B270FC1">
            <w:rPr>
              <w:rStyle w:val="Arial10"/>
            </w:rPr>
            <w:t xml:space="preserve">new </w:t>
          </w:r>
          <w:r w:rsidRPr="793AE1AB" w:rsidR="5BFDD4C1">
            <w:rPr>
              <w:rStyle w:val="Arial10"/>
            </w:rPr>
            <w:t xml:space="preserve">generated </w:t>
          </w:r>
          <w:r w:rsidRPr="793AE1AB">
            <w:rPr>
              <w:rStyle w:val="Arial10"/>
            </w:rPr>
            <w:t xml:space="preserve">sales orders for the customer. </w:t>
          </w:r>
          <w:commentRangeStart w:id="51"/>
          <w:commentRangeEnd w:id="51"/>
          <w:r w:rsidR="004B44CD">
            <w:rPr>
              <w:rStyle w:val="CommentReference"/>
            </w:rPr>
            <w:commentReference w:id="51"/>
          </w:r>
        </w:p>
        <w:sdt>
          <w:sdtPr>
            <w:rPr>
              <w:rStyle w:val="Arial10"/>
            </w:rPr>
            <w:id w:val="-1681805632"/>
            <w:placeholder>
              <w:docPart w:val="29B9A3B891A6403489A0FE479C41822D"/>
            </w:placeholder>
          </w:sdtPr>
          <w:sdtContent>
            <w:p w:rsidRPr="00300B33" w:rsidR="00E062FD" w:rsidP="00E062FD" w:rsidRDefault="131993B1" w14:paraId="36FC155C" w14:textId="5C7AB433">
              <w:pPr>
                <w:rPr>
                  <w:rStyle w:val="Arial10"/>
                  <w:color w:val="000000"/>
                </w:rPr>
              </w:pPr>
              <w:r w:rsidRPr="793AE1AB">
                <w:rPr>
                  <w:rStyle w:val="Arial10"/>
                </w:rPr>
                <w:t xml:space="preserve">User activates Prevent partial delivery flag on the customer record, and this drives logic to activate existing Prevent partial delivery </w:t>
              </w:r>
              <w:r w:rsidRPr="793AE1AB" w:rsidR="6DC70360">
                <w:rPr>
                  <w:rStyle w:val="Arial10"/>
                </w:rPr>
                <w:t>flag</w:t>
              </w:r>
              <w:r w:rsidRPr="793AE1AB">
                <w:rPr>
                  <w:rStyle w:val="Arial10"/>
                </w:rPr>
                <w:t xml:space="preserve"> on all new generated sales orders. </w:t>
              </w:r>
              <w:commentRangeStart w:id="52"/>
              <w:commentRangeEnd w:id="52"/>
              <w:r w:rsidR="00E062FD">
                <w:rPr>
                  <w:rStyle w:val="CommentReference"/>
                </w:rPr>
                <w:commentReference w:id="52"/>
              </w:r>
            </w:p>
          </w:sdtContent>
          <w:sdtEndPr>
            <w:rPr>
              <w:rStyle w:val="Arial10"/>
            </w:rPr>
          </w:sdtEndPr>
        </w:sdt>
        <w:p w:rsidR="564E0A40" w:rsidP="221F95E9" w:rsidRDefault="564E0A40" w14:paraId="184CCDB0" w14:textId="3BE87EC4">
          <w:pPr>
            <w:rPr>
              <w:rStyle w:val="Arial10"/>
            </w:rPr>
          </w:pPr>
          <w:r w:rsidRPr="221F95E9">
            <w:rPr>
              <w:rStyle w:val="Arial10"/>
            </w:rPr>
            <w:t xml:space="preserve">User confirms that error is generated when the address on the sales order header does not match atleast one address on a contained sales order line. A flag on the header is then triggered and user can view if error </w:t>
          </w:r>
          <w:r w:rsidRPr="221F95E9" w:rsidR="39878F7F">
            <w:rPr>
              <w:rStyle w:val="Arial10"/>
            </w:rPr>
            <w:t xml:space="preserve">was triggered on the all sales order table. </w:t>
          </w:r>
        </w:p>
        <w:p w:rsidR="39878F7F" w:rsidP="221F95E9" w:rsidRDefault="39878F7F" w14:paraId="1670CB99" w14:textId="58725B30">
          <w:pPr>
            <w:rPr>
              <w:rStyle w:val="Arial10"/>
            </w:rPr>
          </w:pPr>
          <w:r w:rsidRPr="221F95E9">
            <w:rPr>
              <w:rStyle w:val="Arial10"/>
            </w:rPr>
            <w:t xml:space="preserve">User selects a default warehouse with the ”Default warehouse” flag and confirms that when a sales order contains multiple sales order lines with </w:t>
          </w:r>
          <w:r w:rsidRPr="221F95E9" w:rsidR="5B9682B4">
            <w:rPr>
              <w:rStyle w:val="Arial10"/>
            </w:rPr>
            <w:t>different warehouses, that all warehouses are set to specified default warehouse.</w:t>
          </w:r>
        </w:p>
      </w:sdtContent>
      <w:sdtEndPr>
        <w:rPr>
          <w:rStyle w:val="Arial10"/>
        </w:rPr>
      </w:sdtEndPr>
    </w:sdt>
    <w:p w:rsidR="001F61E0" w:rsidP="007313D3" w:rsidRDefault="00AD38ED" w14:paraId="49964306" w14:textId="77777777">
      <w:pPr>
        <w:pStyle w:val="Heading2"/>
      </w:pPr>
      <w:bookmarkStart w:name="_Toc161991914" w:id="53"/>
      <w:bookmarkStart w:name="_Toc167718276" w:id="54"/>
      <w:bookmarkStart w:name="_Toc169018323" w:id="55"/>
      <w:r>
        <w:t>Proposed Process Flow Overview</w:t>
      </w:r>
      <w:bookmarkEnd w:id="53"/>
      <w:bookmarkEnd w:id="54"/>
      <w:bookmarkEnd w:id="55"/>
    </w:p>
    <w:sdt>
      <w:sdtPr>
        <w:rPr>
          <w:rStyle w:val="Arial10"/>
        </w:rPr>
        <w:id w:val="-1538737426"/>
        <w:placeholder>
          <w:docPart w:val="FB7CB8D7816348B0BC2D77A847B89E49"/>
        </w:placeholder>
      </w:sdtPr>
      <w:sdtEndPr>
        <w:rPr>
          <w:rStyle w:val="DefaultParagraphFont"/>
          <w:color w:val="000000"/>
        </w:rPr>
      </w:sdtEndPr>
      <w:sdtContent>
        <w:p w:rsidRPr="005C296C" w:rsidR="00AD38ED" w:rsidP="00386E25" w:rsidRDefault="005C296C" w14:paraId="00F38AC6" w14:textId="2CEF0FC1">
          <w:pPr>
            <w:rPr>
              <w:color w:val="auto"/>
            </w:rPr>
          </w:pPr>
          <w:r>
            <w:rPr>
              <w:rStyle w:val="Arial10"/>
            </w:rPr>
            <w:t>N/A</w:t>
          </w:r>
        </w:p>
      </w:sdtContent>
    </w:sdt>
    <w:p w:rsidR="009A705C" w:rsidP="009A705C" w:rsidRDefault="00AD38ED" w14:paraId="1A1F8A1A" w14:textId="77777777">
      <w:pPr>
        <w:pStyle w:val="Heading2"/>
      </w:pPr>
      <w:bookmarkStart w:name="_Toc161991915" w:id="56"/>
      <w:bookmarkStart w:name="_Toc167718277" w:id="57"/>
      <w:bookmarkStart w:name="_Toc169018324" w:id="58"/>
      <w:r>
        <w:t>Setup and Configuration</w:t>
      </w:r>
      <w:bookmarkEnd w:id="56"/>
      <w:bookmarkEnd w:id="57"/>
      <w:bookmarkEnd w:id="58"/>
    </w:p>
    <w:sdt>
      <w:sdtPr>
        <w:rPr>
          <w:rStyle w:val="Arial10"/>
        </w:rPr>
        <w:id w:val="30850446"/>
        <w:placeholder>
          <w:docPart w:val="B5263FF5F6CD465FBCDC9F33AE7D7D26"/>
        </w:placeholder>
      </w:sdtPr>
      <w:sdtEndPr>
        <w:rPr>
          <w:rStyle w:val="DefaultParagraphFont"/>
          <w:color w:val="000000"/>
        </w:rPr>
      </w:sdtEndPr>
      <w:sdtContent>
        <w:p w:rsidRPr="00300B33" w:rsidR="009573FB" w:rsidP="005C296C" w:rsidRDefault="005C296C" w14:paraId="04BBB0D3" w14:textId="53BED05F">
          <w:pPr>
            <w:rPr>
              <w:rStyle w:val="Arial10"/>
              <w:color w:val="000000"/>
            </w:rPr>
          </w:pPr>
          <w:r>
            <w:rPr>
              <w:rStyle w:val="Arial10"/>
            </w:rPr>
            <w:t>N/A</w:t>
          </w:r>
        </w:p>
      </w:sdtContent>
    </w:sdt>
    <w:p w:rsidR="00552DA9" w:rsidRDefault="00AD38ED" w14:paraId="2F7B32B2" w14:textId="77777777">
      <w:pPr>
        <w:pStyle w:val="Heading2"/>
      </w:pPr>
      <w:bookmarkStart w:name="_Toc161991916" w:id="59"/>
      <w:bookmarkStart w:name="_Toc167718278" w:id="60"/>
      <w:bookmarkStart w:name="_Toc169018325" w:id="61"/>
      <w:bookmarkEnd w:id="17"/>
      <w:r>
        <w:t>Demonstration</w:t>
      </w:r>
      <w:bookmarkEnd w:id="59"/>
      <w:bookmarkEnd w:id="60"/>
      <w:bookmarkEnd w:id="61"/>
    </w:p>
    <w:sdt>
      <w:sdtPr>
        <w:rPr>
          <w:rStyle w:val="Arial10"/>
        </w:rPr>
        <w:id w:val="-1757270321"/>
        <w:placeholder>
          <w:docPart w:val="A9786A7CCD094573A14246C3E1AD0FA2"/>
        </w:placeholder>
      </w:sdtPr>
      <w:sdtContent>
        <w:p w:rsidRPr="00300B33" w:rsidR="00AD38ED" w:rsidP="005C296C" w:rsidRDefault="005C296C" w14:paraId="017E843A" w14:textId="44EE624A">
          <w:pPr>
            <w:rPr>
              <w:color w:val="63666A" w:themeColor="text1"/>
              <w:u w:val="single"/>
            </w:rPr>
          </w:pPr>
          <w:r>
            <w:rPr>
              <w:rStyle w:val="Arial10"/>
            </w:rPr>
            <w:t>N/A</w:t>
          </w:r>
        </w:p>
      </w:sdtContent>
      <w:sdtEndPr>
        <w:rPr>
          <w:rStyle w:val="Arial10"/>
        </w:rPr>
      </w:sdtEndPr>
    </w:sdt>
    <w:p w:rsidRPr="00AD38ED" w:rsidR="009573FB" w:rsidP="00AD38ED" w:rsidRDefault="009573FB" w14:paraId="6DA36103" w14:textId="77777777">
      <w:pPr>
        <w:rPr>
          <w:color w:val="63666A" w:themeColor="text1"/>
        </w:rPr>
      </w:pPr>
    </w:p>
    <w:p w:rsidR="00542743" w:rsidRDefault="00542743" w14:paraId="236161EF" w14:textId="77777777">
      <w:pPr>
        <w:spacing w:after="0" w:line="240" w:lineRule="auto"/>
        <w:rPr>
          <w:rFonts w:hint="eastAsia" w:ascii="Arial Bold" w:hAnsi="Arial Bold"/>
          <w:b/>
          <w:bCs w:val="0"/>
          <w:noProof/>
          <w:snapToGrid w:val="0"/>
          <w:color w:val="FFFFFF"/>
          <w:sz w:val="24"/>
          <w:szCs w:val="24"/>
        </w:rPr>
      </w:pPr>
      <w:bookmarkStart w:name="_Toc161991917" w:id="62"/>
      <w:bookmarkStart w:name="_Toc167718279" w:id="63"/>
      <w:bookmarkStart w:name="_Toc169018326" w:id="64"/>
      <w:r>
        <w:rPr>
          <w:rFonts w:hint="eastAsia"/>
        </w:rPr>
        <w:br w:type="page"/>
      </w:r>
    </w:p>
    <w:p w:rsidR="006D40F0" w:rsidP="5CF9A095" w:rsidRDefault="00AD38ED" w14:paraId="2FCD95EB" w14:textId="74F2D850">
      <w:pPr>
        <w:pStyle w:val="Heading1"/>
        <w:rPr>
          <w:rFonts w:hint="eastAsia"/>
        </w:rPr>
      </w:pPr>
      <w:commentRangeStart w:id="65"/>
      <w:r>
        <w:t>Testing Scenarios</w:t>
      </w:r>
      <w:bookmarkEnd w:id="62"/>
      <w:bookmarkEnd w:id="63"/>
      <w:bookmarkEnd w:id="64"/>
      <w:commentRangeEnd w:id="65"/>
      <w:r>
        <w:rPr>
          <w:rStyle w:val="CommentReference"/>
        </w:rPr>
        <w:commentReference w:id="65"/>
      </w:r>
    </w:p>
    <w:bookmarkStart w:name="_Toc169018327" w:displacedByCustomXml="next" w:id="66"/>
    <w:bookmarkStart w:name="_Toc167718280" w:displacedByCustomXml="next" w:id="67"/>
    <w:bookmarkStart w:name="_Toc161991918" w:displacedByCustomXml="next" w:id="68"/>
    <w:bookmarkStart w:name="_Toc135810147" w:displacedByCustomXml="next" w:id="69"/>
    <w:sdt>
      <w:sdtPr>
        <w:rPr>
          <w:color w:val="2B579A"/>
          <w:shd w:val="clear" w:color="auto" w:fill="E6E6E6"/>
        </w:rPr>
        <w:id w:val="-1614270932"/>
        <w:placeholder>
          <w:docPart w:val="115991CE1E394D10941FE6500CD22EFD"/>
        </w:placeholder>
      </w:sdtPr>
      <w:sdtEndPr>
        <w:rPr>
          <w:color w:val="009CDE"/>
          <w:shd w:val="clear" w:color="auto" w:fill="auto"/>
        </w:rPr>
      </w:sdtEndPr>
      <w:sdtContent>
        <w:p w:rsidR="009A1D4B" w:rsidP="00851E51" w:rsidRDefault="009A1D4B" w14:paraId="20781914" w14:textId="0EC42EED">
          <w:pPr>
            <w:pStyle w:val="Heading2"/>
          </w:pPr>
          <w:r>
            <w:t>Update Ship Complete Flag on Customer and Generate Sales Order</w:t>
          </w:r>
          <w:bookmarkEnd w:id="67"/>
          <w:bookmarkEnd w:id="66"/>
        </w:p>
        <w:tbl>
          <w:tblPr>
            <w:tblStyle w:val="TableGrid"/>
            <w:tblW w:w="5000" w:type="pct"/>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9314"/>
          </w:tblGrid>
          <w:tr w:rsidR="009A1D4B" w:rsidTr="07B6F681" w14:paraId="1D22F6EF" w14:textId="77777777">
            <w:trPr>
              <w:trHeight w:val="490"/>
              <w:tblHeader/>
            </w:trPr>
            <w:tc>
              <w:tcPr>
                <w:tcW w:w="5000"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009A1D4B" w:rsidRDefault="009A1D4B" w14:paraId="045A740E" w14:textId="77777777">
                <w:pPr>
                  <w:pStyle w:val="TableHeadingWhiteLeft"/>
                </w:pPr>
                <w:r>
                  <w:t>Description</w:t>
                </w:r>
              </w:p>
            </w:tc>
          </w:tr>
          <w:tr w:rsidR="009A1D4B" w:rsidTr="07B6F681" w14:paraId="65C283C0" w14:textId="77777777">
            <w:trPr>
              <w:trHeight w:val="243"/>
            </w:trPr>
            <w:tc>
              <w:tcPr>
                <w:tcW w:w="5000"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25063C" w:rsidR="009A1D4B" w:rsidRDefault="009A1D4B" w14:paraId="6167EAFD" w14:textId="7C55C7AE">
                <w:pPr>
                  <w:tabs>
                    <w:tab w:val="num" w:pos="720"/>
                  </w:tabs>
                  <w:spacing w:after="0"/>
                  <w:ind w:left="720" w:hanging="720"/>
                  <w:rPr>
                    <w:rStyle w:val="Arial10"/>
                    <w:color w:val="auto"/>
                  </w:rPr>
                </w:pPr>
                <w:r w:rsidRPr="43CA7FC1" w:rsidR="009A1D4B">
                  <w:rPr>
                    <w:rStyle w:val="Arial10"/>
                    <w:b w:val="1"/>
                    <w:bCs w:val="1"/>
                    <w:color w:val="auto"/>
                  </w:rPr>
                  <w:t>Scenario</w:t>
                </w:r>
                <w:r w:rsidRPr="43CA7FC1" w:rsidR="4D934AE2">
                  <w:rPr>
                    <w:rStyle w:val="Arial10"/>
                    <w:b w:val="1"/>
                    <w:bCs w:val="1"/>
                    <w:color w:val="auto"/>
                  </w:rPr>
                  <w:t xml:space="preserve"> 1 </w:t>
                </w:r>
                <w:r w:rsidRPr="43CA7FC1" w:rsidR="009A1D4B">
                  <w:rPr>
                    <w:rStyle w:val="Arial10"/>
                    <w:b w:val="1"/>
                    <w:bCs w:val="1"/>
                    <w:color w:val="auto"/>
                  </w:rPr>
                  <w:t>:</w:t>
                </w:r>
                <w:r w:rsidRPr="43CA7FC1" w:rsidR="009A1D4B">
                  <w:rPr>
                    <w:rStyle w:val="Arial10"/>
                    <w:color w:val="auto"/>
                  </w:rPr>
                  <w:t xml:space="preserve"> </w:t>
                </w:r>
                <w:sdt>
                  <w:sdtPr>
                    <w:id w:val="1693651457"/>
                    <w:placeholder>
                      <w:docPart w:val="FD464D73304248309BBA6D3C08D7A907"/>
                    </w:placeholder>
                    <w:rPr>
                      <w:rStyle w:val="Arial10"/>
                      <w:color w:val="auto"/>
                    </w:rPr>
                  </w:sdtPr>
                  <w:sdtContent>
                    <w:r w:rsidRPr="43CA7FC1" w:rsidR="009A1D4B">
                      <w:rPr>
                        <w:rStyle w:val="Arial10"/>
                        <w:color w:val="auto"/>
                      </w:rPr>
                      <w:t>Update Ship Complete Default Flag on Customer</w:t>
                    </w:r>
                  </w:sdtContent>
                  <w:sdtEndPr>
                    <w:rPr>
                      <w:rStyle w:val="Arial10"/>
                      <w:color w:val="auto"/>
                    </w:rPr>
                  </w:sdtEndPr>
                </w:sdt>
                <w:r w:rsidRPr="43CA7FC1" w:rsidR="37EFE270">
                  <w:rPr>
                    <w:rStyle w:val="Arial10"/>
                    <w:color w:val="auto"/>
                  </w:rPr>
                  <w:t xml:space="preserve"> – Confirms defaulted on the header</w:t>
                </w:r>
              </w:p>
              <w:p w:rsidR="1930A1E2" w:rsidP="1930A1E2" w:rsidRDefault="1930A1E2" w14:paraId="0E708F23" w14:textId="51FBA8F3">
                <w:pPr>
                  <w:tabs>
                    <w:tab w:val="num" w:leader="none" w:pos="720"/>
                  </w:tabs>
                  <w:spacing w:after="0"/>
                  <w:ind w:left="720" w:hanging="720"/>
                  <w:rPr>
                    <w:rStyle w:val="Arial10"/>
                    <w:color w:val="auto"/>
                  </w:rPr>
                </w:pPr>
              </w:p>
              <w:p w:rsidRPr="0025063C" w:rsidR="009A1D4B" w:rsidP="1930A1E2" w:rsidRDefault="009A1D4B" w14:paraId="6AAEE6A4" w14:textId="77777777">
                <w:pPr>
                  <w:tabs>
                    <w:tab w:val="num" w:pos="720"/>
                  </w:tabs>
                  <w:spacing w:after="0"/>
                  <w:ind w:left="720" w:hanging="720"/>
                  <w:rPr>
                    <w:rStyle w:val="Arial10"/>
                    <w:b w:val="1"/>
                    <w:bCs w:val="1"/>
                    <w:color w:val="auto"/>
                  </w:rPr>
                </w:pPr>
                <w:r w:rsidRPr="1930A1E2" w:rsidR="009A1D4B">
                  <w:rPr>
                    <w:rStyle w:val="Arial10"/>
                    <w:b w:val="1"/>
                    <w:bCs w:val="1"/>
                    <w:color w:val="auto"/>
                  </w:rPr>
                  <w:t>Test Steps:</w:t>
                </w:r>
              </w:p>
              <w:p w:rsidR="009A1D4B" w:rsidP="00D303B3" w:rsidRDefault="009A1D4B" w14:paraId="52D30FA6" w14:textId="77777777">
                <w:pPr>
                  <w:pStyle w:val="ListParagraph"/>
                  <w:numPr>
                    <w:ilvl w:val="0"/>
                    <w:numId w:val="18"/>
                  </w:numPr>
                  <w:tabs>
                    <w:tab w:val="num" w:pos="720"/>
                  </w:tabs>
                  <w:spacing w:after="0" w:line="240" w:lineRule="auto"/>
                  <w:contextualSpacing w:val="0"/>
                  <w:rPr>
                    <w:rStyle w:val="Arial10"/>
                    <w:color w:val="auto"/>
                  </w:rPr>
                </w:pPr>
                <w:r>
                  <w:rPr>
                    <w:rStyle w:val="Arial10"/>
                    <w:color w:val="auto"/>
                  </w:rPr>
                  <w:t>User navigates to Accounts Receivable &gt; Customers &gt; All Customers</w:t>
                </w:r>
              </w:p>
              <w:p w:rsidR="009A1D4B" w:rsidP="00D303B3" w:rsidRDefault="009A1D4B" w14:paraId="060C26A1" w14:textId="77777777">
                <w:pPr>
                  <w:pStyle w:val="ListParagraph"/>
                  <w:numPr>
                    <w:ilvl w:val="0"/>
                    <w:numId w:val="18"/>
                  </w:numPr>
                  <w:tabs>
                    <w:tab w:val="num" w:pos="720"/>
                  </w:tabs>
                  <w:spacing w:after="0" w:line="240" w:lineRule="auto"/>
                  <w:contextualSpacing w:val="0"/>
                  <w:rPr>
                    <w:rStyle w:val="Arial10"/>
                    <w:color w:val="auto"/>
                  </w:rPr>
                </w:pPr>
                <w:r>
                  <w:rPr>
                    <w:rStyle w:val="Arial10"/>
                    <w:color w:val="auto"/>
                  </w:rPr>
                  <w:t>User selects a customer.</w:t>
                </w:r>
              </w:p>
              <w:p w:rsidR="009A1D4B" w:rsidP="00D303B3" w:rsidRDefault="009A1D4B" w14:paraId="1B32A15E" w14:textId="77777777">
                <w:pPr>
                  <w:pStyle w:val="ListParagraph"/>
                  <w:numPr>
                    <w:ilvl w:val="0"/>
                    <w:numId w:val="18"/>
                  </w:numPr>
                  <w:tabs>
                    <w:tab w:val="num" w:pos="720"/>
                  </w:tabs>
                  <w:spacing w:after="0" w:line="240" w:lineRule="auto"/>
                  <w:contextualSpacing w:val="0"/>
                  <w:rPr>
                    <w:rStyle w:val="Arial10"/>
                    <w:color w:val="auto"/>
                  </w:rPr>
                </w:pPr>
                <w:r>
                  <w:rPr>
                    <w:rStyle w:val="Arial10"/>
                    <w:color w:val="auto"/>
                  </w:rPr>
                  <w:t>User navigates to Sales Order Defaults Tab</w:t>
                </w:r>
              </w:p>
              <w:p w:rsidR="009A1D4B" w:rsidP="00D303B3" w:rsidRDefault="009A1D4B" w14:paraId="00655371" w14:textId="3AC01E11">
                <w:pPr>
                  <w:pStyle w:val="ListParagraph"/>
                  <w:numPr>
                    <w:ilvl w:val="0"/>
                    <w:numId w:val="18"/>
                  </w:numPr>
                  <w:tabs>
                    <w:tab w:val="num" w:pos="720"/>
                  </w:tabs>
                  <w:spacing w:after="0" w:line="240" w:lineRule="auto"/>
                  <w:rPr>
                    <w:rStyle w:val="Arial10"/>
                    <w:color w:val="auto"/>
                  </w:rPr>
                </w:pPr>
                <w:r w:rsidRPr="07B6F681" w:rsidR="009A1D4B">
                  <w:rPr>
                    <w:rStyle w:val="Arial10"/>
                    <w:color w:val="auto"/>
                  </w:rPr>
                  <w:t>User updates</w:t>
                </w:r>
                <w:r w:rsidRPr="07B6F681" w:rsidR="423B1EC3">
                  <w:rPr>
                    <w:rStyle w:val="Arial10"/>
                    <w:color w:val="auto"/>
                  </w:rPr>
                  <w:t xml:space="preserve"> or confirms </w:t>
                </w:r>
                <w:r w:rsidRPr="07B6F681" w:rsidR="423B1EC3">
                  <w:rPr>
                    <w:rStyle w:val="Arial10"/>
                    <w:color w:val="auto"/>
                  </w:rPr>
                  <w:t xml:space="preserve">that </w:t>
                </w:r>
                <w:r w:rsidRPr="07B6F681" w:rsidR="009A1D4B">
                  <w:rPr>
                    <w:rStyle w:val="Arial10"/>
                    <w:color w:val="auto"/>
                  </w:rPr>
                  <w:t xml:space="preserve"> “</w:t>
                </w:r>
                <w:r w:rsidRPr="07B6F681" w:rsidR="009A1D4B">
                  <w:rPr>
                    <w:rStyle w:val="Arial10"/>
                    <w:color w:val="auto"/>
                  </w:rPr>
                  <w:t xml:space="preserve">Ship Complete” flag </w:t>
                </w:r>
                <w:r w:rsidRPr="07B6F681" w:rsidR="1F50DABC">
                  <w:rPr>
                    <w:rStyle w:val="Arial10"/>
                    <w:color w:val="auto"/>
                  </w:rPr>
                  <w:t>is set to YES on</w:t>
                </w:r>
                <w:r w:rsidRPr="07B6F681" w:rsidR="009A1D4B">
                  <w:rPr>
                    <w:rStyle w:val="Arial10"/>
                    <w:color w:val="auto"/>
                  </w:rPr>
                  <w:t xml:space="preserve"> customer record.</w:t>
                </w:r>
                <w:r w:rsidRPr="07B6F681" w:rsidR="6CAA1AC4">
                  <w:rPr>
                    <w:rStyle w:val="Arial10"/>
                    <w:color w:val="auto"/>
                  </w:rPr>
                  <w:t xml:space="preserve"> Click edit first, if needing to update the ship complete flag. </w:t>
                </w:r>
              </w:p>
              <w:p w:rsidR="009A1D4B" w:rsidP="1930A1E2" w:rsidRDefault="009A1D4B" w14:paraId="044CAAAD" w14:textId="63709794">
                <w:pPr>
                  <w:pStyle w:val="ListParagraph"/>
                  <w:numPr>
                    <w:ilvl w:val="0"/>
                    <w:numId w:val="18"/>
                  </w:numPr>
                  <w:tabs>
                    <w:tab w:val="num" w:pos="720"/>
                  </w:tabs>
                  <w:spacing w:after="0" w:line="240" w:lineRule="auto"/>
                  <w:rPr>
                    <w:rStyle w:val="Arial10"/>
                    <w:color w:val="auto"/>
                  </w:rPr>
                </w:pPr>
                <w:r w:rsidRPr="1930A1E2" w:rsidR="009A1D4B">
                  <w:rPr>
                    <w:rStyle w:val="Arial10"/>
                    <w:color w:val="auto"/>
                  </w:rPr>
                  <w:t xml:space="preserve">User navigates to Retail and Commerce &gt; Customers &gt; </w:t>
                </w:r>
                <w:r w:rsidRPr="1930A1E2" w:rsidR="06E157CD">
                  <w:rPr>
                    <w:rStyle w:val="Arial10"/>
                    <w:color w:val="auto"/>
                  </w:rPr>
                  <w:t>Customer Service</w:t>
                </w:r>
              </w:p>
              <w:p w:rsidR="009A1D4B" w:rsidP="1930A1E2" w:rsidRDefault="009A1D4B" w14:paraId="377F9F53" w14:textId="32FA08E0">
                <w:pPr>
                  <w:pStyle w:val="ListParagraph"/>
                  <w:numPr>
                    <w:ilvl w:val="0"/>
                    <w:numId w:val="18"/>
                  </w:numPr>
                  <w:tabs>
                    <w:tab w:val="num" w:pos="720"/>
                  </w:tabs>
                  <w:spacing w:after="0" w:line="240" w:lineRule="auto"/>
                  <w:rPr>
                    <w:rStyle w:val="Arial10"/>
                    <w:color w:val="auto"/>
                  </w:rPr>
                </w:pPr>
                <w:r w:rsidRPr="07B6F681" w:rsidR="06E157CD">
                  <w:rPr>
                    <w:rStyle w:val="Arial10"/>
                    <w:color w:val="auto"/>
                  </w:rPr>
                  <w:t>User selects a customer (</w:t>
                </w:r>
                <w:r w:rsidRPr="07B6F681" w:rsidR="1C65FCCA">
                  <w:rPr>
                    <w:rStyle w:val="Arial10"/>
                    <w:color w:val="auto"/>
                  </w:rPr>
                  <w:t xml:space="preserve">ex. </w:t>
                </w:r>
                <w:r w:rsidRPr="07B6F681" w:rsidR="747C888C">
                  <w:rPr>
                    <w:rStyle w:val="Arial10"/>
                    <w:color w:val="auto"/>
                  </w:rPr>
                  <w:t xml:space="preserve">customer </w:t>
                </w:r>
                <w:r w:rsidRPr="07B6F681" w:rsidR="0E7116C2">
                  <w:rPr>
                    <w:rStyle w:val="Arial10"/>
                    <w:color w:val="auto"/>
                  </w:rPr>
                  <w:t>Dag Design</w:t>
                </w:r>
                <w:r w:rsidRPr="07B6F681" w:rsidR="6E6C6DCB">
                  <w:rPr>
                    <w:rStyle w:val="Arial10"/>
                    <w:color w:val="auto"/>
                  </w:rPr>
                  <w:t>s</w:t>
                </w:r>
                <w:r w:rsidRPr="07B6F681" w:rsidR="06E157CD">
                  <w:rPr>
                    <w:rStyle w:val="Arial10"/>
                    <w:color w:val="auto"/>
                  </w:rPr>
                  <w:t>)</w:t>
                </w:r>
              </w:p>
              <w:p w:rsidR="009A1D4B" w:rsidP="1930A1E2" w:rsidRDefault="009A1D4B" w14:paraId="4A3EC3AF" w14:textId="6AFA7F17">
                <w:pPr>
                  <w:pStyle w:val="ListParagraph"/>
                  <w:numPr>
                    <w:ilvl w:val="0"/>
                    <w:numId w:val="18"/>
                  </w:numPr>
                  <w:tabs>
                    <w:tab w:val="num" w:pos="720"/>
                  </w:tabs>
                  <w:spacing w:after="0" w:line="240" w:lineRule="auto"/>
                  <w:rPr>
                    <w:rStyle w:val="Arial10"/>
                    <w:color w:val="auto"/>
                  </w:rPr>
                </w:pPr>
                <w:r w:rsidRPr="1930A1E2" w:rsidR="009A1D4B">
                  <w:rPr>
                    <w:rStyle w:val="Arial10"/>
                    <w:color w:val="auto"/>
                  </w:rPr>
                  <w:t xml:space="preserve">User creates </w:t>
                </w:r>
                <w:r w:rsidRPr="1930A1E2" w:rsidR="009A1D4B">
                  <w:rPr>
                    <w:rStyle w:val="Arial10"/>
                    <w:color w:val="auto"/>
                  </w:rPr>
                  <w:t>new sales</w:t>
                </w:r>
                <w:r w:rsidRPr="1930A1E2" w:rsidR="009A1D4B">
                  <w:rPr>
                    <w:rStyle w:val="Arial10"/>
                    <w:color w:val="auto"/>
                  </w:rPr>
                  <w:t xml:space="preserve"> orde</w:t>
                </w:r>
                <w:r w:rsidRPr="1930A1E2" w:rsidR="009A1D4B">
                  <w:rPr>
                    <w:rStyle w:val="Arial10"/>
                    <w:color w:val="auto"/>
                  </w:rPr>
                  <w:t>r</w:t>
                </w:r>
              </w:p>
              <w:p w:rsidR="009A1D4B" w:rsidP="1930A1E2" w:rsidRDefault="009A1D4B" w14:paraId="29665F3F" w14:textId="12D7B83D">
                <w:pPr>
                  <w:pStyle w:val="ListParagraph"/>
                  <w:numPr>
                    <w:ilvl w:val="0"/>
                    <w:numId w:val="18"/>
                  </w:numPr>
                  <w:tabs>
                    <w:tab w:val="num" w:leader="none" w:pos="720"/>
                  </w:tabs>
                  <w:spacing w:after="0" w:line="240" w:lineRule="auto"/>
                  <w:rPr>
                    <w:rStyle w:val="Arial10"/>
                    <w:color w:val="auto"/>
                  </w:rPr>
                </w:pPr>
                <w:r w:rsidRPr="1930A1E2" w:rsidR="009A1D4B">
                  <w:rPr>
                    <w:rStyle w:val="Arial10"/>
                    <w:color w:val="auto"/>
                  </w:rPr>
                  <w:t xml:space="preserve">User adds </w:t>
                </w:r>
                <w:r w:rsidRPr="1930A1E2" w:rsidR="009A1D4B">
                  <w:rPr>
                    <w:rStyle w:val="Arial10"/>
                    <w:color w:val="auto"/>
                  </w:rPr>
                  <w:t>multiple</w:t>
                </w:r>
                <w:r w:rsidRPr="1930A1E2" w:rsidR="009A1D4B">
                  <w:rPr>
                    <w:rStyle w:val="Arial10"/>
                    <w:color w:val="auto"/>
                  </w:rPr>
                  <w:t xml:space="preserve"> sales order line</w:t>
                </w:r>
                <w:r w:rsidRPr="1930A1E2" w:rsidR="7D11823D">
                  <w:rPr>
                    <w:rStyle w:val="Arial10"/>
                    <w:color w:val="auto"/>
                  </w:rPr>
                  <w:t>s and adds item to those lines. (</w:t>
                </w:r>
                <w:r w:rsidRPr="1930A1E2" w:rsidR="7D11823D">
                  <w:rPr>
                    <w:rStyle w:val="Arial10"/>
                    <w:color w:val="auto"/>
                  </w:rPr>
                  <w:t>use</w:t>
                </w:r>
                <w:r w:rsidRPr="1930A1E2" w:rsidR="7D11823D">
                  <w:rPr>
                    <w:rStyle w:val="Arial10"/>
                    <w:color w:val="auto"/>
                  </w:rPr>
                  <w:t xml:space="preserve"> item </w:t>
                </w:r>
                <w:r w:rsidRPr="1930A1E2" w:rsidR="7D11823D">
                  <w:rPr>
                    <w:rStyle w:val="Arial10"/>
                    <w:color w:val="auto"/>
                  </w:rPr>
                  <w:t>100010-002)</w:t>
                </w:r>
              </w:p>
              <w:p w:rsidR="009A1D4B" w:rsidP="1930A1E2" w:rsidRDefault="009A1D4B" w14:paraId="612E3DC8" w14:textId="610C34E5">
                <w:pPr>
                  <w:pStyle w:val="ListParagraph"/>
                  <w:numPr>
                    <w:ilvl w:val="0"/>
                    <w:numId w:val="18"/>
                  </w:numPr>
                  <w:tabs>
                    <w:tab w:val="num" w:pos="720"/>
                  </w:tabs>
                  <w:spacing w:after="0" w:line="240" w:lineRule="auto"/>
                  <w:rPr>
                    <w:rStyle w:val="Arial10"/>
                    <w:color w:val="auto"/>
                  </w:rPr>
                </w:pPr>
                <w:r w:rsidRPr="1930A1E2" w:rsidR="009A1D4B">
                  <w:rPr>
                    <w:rStyle w:val="Arial10"/>
                    <w:color w:val="auto"/>
                  </w:rPr>
                  <w:t xml:space="preserve">User </w:t>
                </w:r>
                <w:r w:rsidRPr="1930A1E2" w:rsidR="11A83471">
                  <w:rPr>
                    <w:rStyle w:val="Arial10"/>
                    <w:color w:val="auto"/>
                  </w:rPr>
                  <w:t xml:space="preserve">navigates to Header and </w:t>
                </w:r>
                <w:r w:rsidRPr="1930A1E2" w:rsidR="009A1D4B">
                  <w:rPr>
                    <w:rStyle w:val="Arial10"/>
                    <w:color w:val="auto"/>
                  </w:rPr>
                  <w:t>confirms that ship complete flag is toggled-on for sales ord</w:t>
                </w:r>
                <w:r w:rsidRPr="1930A1E2" w:rsidR="4CE6A30E">
                  <w:rPr>
                    <w:rStyle w:val="Arial10"/>
                    <w:color w:val="auto"/>
                  </w:rPr>
                  <w:t>e</w:t>
                </w:r>
                <w:r w:rsidRPr="1930A1E2" w:rsidR="009A1D4B">
                  <w:rPr>
                    <w:rStyle w:val="Arial10"/>
                    <w:color w:val="auto"/>
                  </w:rPr>
                  <w:t>r</w:t>
                </w:r>
                <w:r w:rsidRPr="1930A1E2" w:rsidR="4CE6A30E">
                  <w:rPr>
                    <w:rStyle w:val="Arial10"/>
                    <w:color w:val="auto"/>
                  </w:rPr>
                  <w:t xml:space="preserve"> in </w:t>
                </w:r>
                <w:r w:rsidRPr="1930A1E2" w:rsidR="4CE6A30E">
                  <w:rPr>
                    <w:rStyle w:val="Arial10"/>
                    <w:color w:val="auto"/>
                  </w:rPr>
                  <w:t>the ”Delivery</w:t>
                </w:r>
                <w:r w:rsidRPr="1930A1E2" w:rsidR="4CE6A30E">
                  <w:rPr>
                    <w:rStyle w:val="Arial10"/>
                    <w:color w:val="auto"/>
                  </w:rPr>
                  <w:t>” tab</w:t>
                </w:r>
                <w:r w:rsidRPr="1930A1E2" w:rsidR="009A1D4B">
                  <w:rPr>
                    <w:rStyle w:val="Arial10"/>
                    <w:color w:val="auto"/>
                  </w:rPr>
                  <w:t>.</w:t>
                </w:r>
              </w:p>
              <w:p w:rsidRPr="00A97A91" w:rsidR="009A1D4B" w:rsidRDefault="009A1D4B" w14:paraId="21B2DC84" w14:textId="77777777">
                <w:pPr>
                  <w:pStyle w:val="ListParagraph"/>
                  <w:spacing w:after="0" w:line="240" w:lineRule="auto"/>
                  <w:contextualSpacing w:val="0"/>
                  <w:rPr>
                    <w:color w:val="auto"/>
                  </w:rPr>
                </w:pPr>
              </w:p>
            </w:tc>
          </w:tr>
          <w:tr w:rsidR="1930A1E2" w:rsidTr="07B6F681" w14:paraId="5880B28E">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75DF30B4" w:rsidP="1930A1E2" w:rsidRDefault="75DF30B4" w14:paraId="12327D12" w14:textId="1B334440">
                <w:pPr>
                  <w:pStyle w:val="Normal"/>
                  <w:rPr>
                    <w:rStyle w:val="Arial10"/>
                    <w:color w:val="auto"/>
                  </w:rPr>
                </w:pPr>
                <w:r w:rsidRPr="43CA7FC1" w:rsidR="75DF30B4">
                  <w:rPr>
                    <w:rStyle w:val="Arial10"/>
                    <w:b w:val="1"/>
                    <w:bCs w:val="1"/>
                    <w:color w:val="auto"/>
                  </w:rPr>
                  <w:t>Scenario</w:t>
                </w:r>
                <w:r w:rsidRPr="43CA7FC1" w:rsidR="4C07E37B">
                  <w:rPr>
                    <w:rStyle w:val="Arial10"/>
                    <w:b w:val="1"/>
                    <w:bCs w:val="1"/>
                    <w:color w:val="auto"/>
                  </w:rPr>
                  <w:t xml:space="preserve"> 2 </w:t>
                </w:r>
                <w:r w:rsidRPr="43CA7FC1" w:rsidR="75DF30B4">
                  <w:rPr>
                    <w:rStyle w:val="Arial10"/>
                    <w:b w:val="1"/>
                    <w:bCs w:val="1"/>
                    <w:color w:val="auto"/>
                  </w:rPr>
                  <w:t xml:space="preserve">: </w:t>
                </w:r>
                <w:r w:rsidRPr="43CA7FC1" w:rsidR="75DF30B4">
                  <w:rPr>
                    <w:rStyle w:val="Arial10"/>
                    <w:color w:val="auto"/>
                  </w:rPr>
                  <w:t xml:space="preserve">Confirm error to </w:t>
                </w:r>
                <w:r w:rsidRPr="43CA7FC1" w:rsidR="75DF30B4">
                  <w:rPr>
                    <w:rStyle w:val="Arial10"/>
                    <w:color w:val="auto"/>
                  </w:rPr>
                  <w:t>stop ”Generate</w:t>
                </w:r>
                <w:r w:rsidRPr="43CA7FC1" w:rsidR="75DF30B4">
                  <w:rPr>
                    <w:rStyle w:val="Arial10"/>
                    <w:color w:val="auto"/>
                  </w:rPr>
                  <w:t xml:space="preserve"> Pick List” for partial sales order when ship complete flag is activated on the header. </w:t>
                </w:r>
              </w:p>
              <w:p w:rsidR="4221DC1B" w:rsidP="1930A1E2" w:rsidRDefault="4221DC1B" w14:paraId="2C1CDB83" w14:textId="2E354E61">
                <w:pPr>
                  <w:pStyle w:val="Normal"/>
                  <w:rPr>
                    <w:rStyle w:val="Arial10"/>
                    <w:color w:val="auto"/>
                  </w:rPr>
                </w:pPr>
                <w:r w:rsidRPr="1930A1E2" w:rsidR="4221DC1B">
                  <w:rPr>
                    <w:rStyle w:val="Arial10"/>
                    <w:b w:val="1"/>
                    <w:bCs w:val="1"/>
                    <w:color w:val="auto"/>
                  </w:rPr>
                  <w:t>Test Steps:</w:t>
                </w:r>
              </w:p>
              <w:p w:rsidR="4221DC1B" w:rsidP="1930A1E2" w:rsidRDefault="4221DC1B" w14:paraId="66CEA037" w14:textId="63709794">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User navigates to Retail and Commerce &gt; Customers &gt; Customer Service</w:t>
                </w:r>
              </w:p>
              <w:p w:rsidR="4221DC1B" w:rsidP="1930A1E2" w:rsidRDefault="4221DC1B" w14:paraId="5968F20D" w14:textId="6E9484C6">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User selects a customer (use customer Nicole Roby Designs)</w:t>
                </w:r>
              </w:p>
              <w:p w:rsidR="4221DC1B" w:rsidP="1930A1E2" w:rsidRDefault="4221DC1B" w14:paraId="205F3478" w14:textId="6AFA7F17">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 xml:space="preserve">User creates </w:t>
                </w:r>
                <w:r w:rsidRPr="1930A1E2" w:rsidR="4221DC1B">
                  <w:rPr>
                    <w:rStyle w:val="Arial10"/>
                    <w:color w:val="auto"/>
                  </w:rPr>
                  <w:t>new sales</w:t>
                </w:r>
                <w:r w:rsidRPr="1930A1E2" w:rsidR="4221DC1B">
                  <w:rPr>
                    <w:rStyle w:val="Arial10"/>
                    <w:color w:val="auto"/>
                  </w:rPr>
                  <w:t xml:space="preserve"> order</w:t>
                </w:r>
              </w:p>
              <w:p w:rsidR="4221DC1B" w:rsidP="43CA7FC1" w:rsidRDefault="4221DC1B" w14:paraId="0A67B559" w14:textId="056C4CBB">
                <w:pPr>
                  <w:pStyle w:val="ListParagraph"/>
                  <w:numPr>
                    <w:ilvl w:val="0"/>
                    <w:numId w:val="29"/>
                  </w:numPr>
                  <w:tabs>
                    <w:tab w:val="num" w:leader="none" w:pos="720"/>
                  </w:tabs>
                  <w:spacing w:after="0" w:line="240" w:lineRule="auto"/>
                  <w:rPr>
                    <w:rStyle w:val="Arial10"/>
                    <w:color w:val="auto"/>
                  </w:rPr>
                </w:pPr>
                <w:r w:rsidRPr="07B6F681" w:rsidR="3A76AE8A">
                  <w:rPr>
                    <w:rStyle w:val="Arial10"/>
                    <w:color w:val="auto"/>
                  </w:rPr>
                  <w:t>User adds multiple sales order lines and adds item to those lines. (use item 100010-002)</w:t>
                </w:r>
              </w:p>
              <w:p w:rsidR="4221DC1B" w:rsidP="1930A1E2" w:rsidRDefault="4221DC1B" w14:paraId="671D8B5F" w14:textId="610C34E5">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 xml:space="preserve">User navigates to Header and confirms that ship complete flag is toggled-on for sales order in </w:t>
                </w:r>
                <w:r w:rsidRPr="1930A1E2" w:rsidR="4221DC1B">
                  <w:rPr>
                    <w:rStyle w:val="Arial10"/>
                    <w:color w:val="auto"/>
                  </w:rPr>
                  <w:t>the ”Delivery</w:t>
                </w:r>
                <w:r w:rsidRPr="1930A1E2" w:rsidR="4221DC1B">
                  <w:rPr>
                    <w:rStyle w:val="Arial10"/>
                    <w:color w:val="auto"/>
                  </w:rPr>
                  <w:t>” tab.</w:t>
                </w:r>
              </w:p>
              <w:p w:rsidR="4221DC1B" w:rsidP="1930A1E2" w:rsidRDefault="4221DC1B" w14:paraId="0B4C392A" w14:textId="19AE52B7">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 xml:space="preserve">User </w:t>
                </w:r>
                <w:r w:rsidRPr="1930A1E2" w:rsidR="4221DC1B">
                  <w:rPr>
                    <w:rStyle w:val="Arial10"/>
                    <w:color w:val="auto"/>
                  </w:rPr>
                  <w:t>clicks ”Complete</w:t>
                </w:r>
                <w:r w:rsidRPr="1930A1E2" w:rsidR="4221DC1B">
                  <w:rPr>
                    <w:rStyle w:val="Arial10"/>
                    <w:color w:val="auto"/>
                  </w:rPr>
                  <w:t>” in the action pane</w:t>
                </w:r>
              </w:p>
              <w:p w:rsidR="4221DC1B" w:rsidP="1930A1E2" w:rsidRDefault="4221DC1B" w14:paraId="19AFF990" w14:textId="04F9772E">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 xml:space="preserve">User </w:t>
                </w:r>
                <w:r w:rsidRPr="1930A1E2" w:rsidR="4221DC1B">
                  <w:rPr>
                    <w:rStyle w:val="Arial10"/>
                    <w:color w:val="auto"/>
                  </w:rPr>
                  <w:t>clicks ”add</w:t>
                </w:r>
                <w:r w:rsidRPr="1930A1E2" w:rsidR="4221DC1B">
                  <w:rPr>
                    <w:rStyle w:val="Arial10"/>
                    <w:color w:val="auto"/>
                  </w:rPr>
                  <w:t>” in the payments tab</w:t>
                </w:r>
              </w:p>
              <w:p w:rsidR="4221DC1B" w:rsidP="1930A1E2" w:rsidRDefault="4221DC1B" w14:paraId="5AF3A7A4" w14:textId="7FFF41E5">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User selects a payment method</w:t>
                </w:r>
              </w:p>
              <w:p w:rsidR="4221DC1B" w:rsidP="1930A1E2" w:rsidRDefault="4221DC1B" w14:paraId="096AE2AD" w14:textId="36BEE82B">
                <w:pPr>
                  <w:pStyle w:val="ListParagraph"/>
                  <w:numPr>
                    <w:ilvl w:val="0"/>
                    <w:numId w:val="29"/>
                  </w:numPr>
                  <w:tabs>
                    <w:tab w:val="num" w:leader="none" w:pos="720"/>
                  </w:tabs>
                  <w:spacing w:after="0" w:line="240" w:lineRule="auto"/>
                  <w:rPr>
                    <w:rStyle w:val="Arial10"/>
                    <w:color w:val="auto"/>
                  </w:rPr>
                </w:pPr>
                <w:r w:rsidRPr="0718D713" w:rsidR="4221DC1B">
                  <w:rPr>
                    <w:rStyle w:val="Arial10"/>
                    <w:color w:val="auto"/>
                  </w:rPr>
                  <w:t>User enters payment amount to satisfy balance</w:t>
                </w:r>
              </w:p>
              <w:p w:rsidR="2002AAB1" w:rsidP="0718D713" w:rsidRDefault="2002AAB1" w14:paraId="629C433E" w14:textId="029D09C7">
                <w:pPr>
                  <w:pStyle w:val="ListParagraph"/>
                  <w:numPr>
                    <w:ilvl w:val="0"/>
                    <w:numId w:val="29"/>
                  </w:numPr>
                  <w:tabs>
                    <w:tab w:val="num" w:leader="none" w:pos="720"/>
                  </w:tabs>
                  <w:spacing w:after="0" w:line="240" w:lineRule="auto"/>
                  <w:rPr>
                    <w:rStyle w:val="Arial10"/>
                    <w:color w:val="auto"/>
                  </w:rPr>
                </w:pPr>
                <w:r w:rsidRPr="0718D713" w:rsidR="2002AAB1">
                  <w:rPr>
                    <w:rStyle w:val="Arial10"/>
                    <w:color w:val="auto"/>
                  </w:rPr>
                  <w:t>User clicks ok</w:t>
                </w:r>
              </w:p>
              <w:p w:rsidR="4221DC1B" w:rsidP="1930A1E2" w:rsidRDefault="4221DC1B" w14:paraId="7A2B6874" w14:textId="3FFEA812">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User clicks submit</w:t>
                </w:r>
              </w:p>
              <w:p w:rsidR="4221DC1B" w:rsidP="1930A1E2" w:rsidRDefault="4221DC1B" w14:paraId="134B84F2" w14:textId="718F2318">
                <w:pPr>
                  <w:pStyle w:val="ListParagraph"/>
                  <w:numPr>
                    <w:ilvl w:val="0"/>
                    <w:numId w:val="29"/>
                  </w:numPr>
                  <w:tabs>
                    <w:tab w:val="num" w:leader="none" w:pos="720"/>
                  </w:tabs>
                  <w:spacing w:after="0" w:line="240" w:lineRule="auto"/>
                  <w:rPr>
                    <w:rStyle w:val="Arial10"/>
                    <w:color w:val="auto"/>
                  </w:rPr>
                </w:pPr>
                <w:r w:rsidRPr="31E71C92" w:rsidR="4221DC1B">
                  <w:rPr>
                    <w:rStyle w:val="Arial10"/>
                    <w:color w:val="auto"/>
                  </w:rPr>
                  <w:t>User navigates to action pane &gt; Sell &gt; Actions &gt; Confirm Now</w:t>
                </w:r>
              </w:p>
              <w:p w:rsidR="314B4790" w:rsidP="31E71C92" w:rsidRDefault="314B4790" w14:paraId="28753819" w14:textId="094D840E">
                <w:pPr>
                  <w:pStyle w:val="ListParagraph"/>
                  <w:numPr>
                    <w:ilvl w:val="0"/>
                    <w:numId w:val="29"/>
                  </w:numPr>
                  <w:tabs>
                    <w:tab w:val="num" w:leader="none" w:pos="720"/>
                  </w:tabs>
                  <w:spacing w:after="0" w:line="240" w:lineRule="auto"/>
                  <w:rPr>
                    <w:rStyle w:val="Arial10"/>
                    <w:color w:val="auto"/>
                  </w:rPr>
                </w:pPr>
                <w:r w:rsidRPr="31E71C92" w:rsidR="314B4790">
                  <w:rPr>
                    <w:rStyle w:val="Arial10"/>
                    <w:color w:val="auto"/>
                  </w:rPr>
                  <w:t>User selects sales order line, clicks inventory, reservation, reserve lot. *Repeat for each line.</w:t>
                </w:r>
              </w:p>
              <w:p w:rsidR="4221DC1B" w:rsidP="1930A1E2" w:rsidRDefault="4221DC1B" w14:paraId="4B0FDAC3">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 xml:space="preserve">User navigates to action pane &gt; Pick and </w:t>
                </w:r>
                <w:r w:rsidRPr="1930A1E2" w:rsidR="4221DC1B">
                  <w:rPr>
                    <w:rStyle w:val="Arial10"/>
                    <w:color w:val="auto"/>
                  </w:rPr>
                  <w:t>Pack  &gt;</w:t>
                </w:r>
                <w:r w:rsidRPr="1930A1E2" w:rsidR="4221DC1B">
                  <w:rPr>
                    <w:rStyle w:val="Arial10"/>
                    <w:color w:val="auto"/>
                  </w:rPr>
                  <w:t xml:space="preserve"> click Generate Picking List </w:t>
                </w:r>
              </w:p>
              <w:p w:rsidR="4221DC1B" w:rsidP="1930A1E2" w:rsidRDefault="4221DC1B" w14:paraId="0DDD8463" w14:textId="2BF3A992">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 xml:space="preserve">User selects and </w:t>
                </w:r>
                <w:r w:rsidRPr="1930A1E2" w:rsidR="4221DC1B">
                  <w:rPr>
                    <w:rStyle w:val="Arial10"/>
                    <w:color w:val="auto"/>
                  </w:rPr>
                  <w:t>deletes</w:t>
                </w:r>
                <w:r w:rsidRPr="1930A1E2" w:rsidR="4221DC1B">
                  <w:rPr>
                    <w:rStyle w:val="Arial10"/>
                    <w:color w:val="auto"/>
                  </w:rPr>
                  <w:t xml:space="preserve"> one of the item lines in </w:t>
                </w:r>
                <w:r w:rsidRPr="1930A1E2" w:rsidR="4221DC1B">
                  <w:rPr>
                    <w:rStyle w:val="Arial10"/>
                    <w:color w:val="auto"/>
                  </w:rPr>
                  <w:t>the ”Lines</w:t>
                </w:r>
                <w:r w:rsidRPr="1930A1E2" w:rsidR="4221DC1B">
                  <w:rPr>
                    <w:rStyle w:val="Arial10"/>
                    <w:color w:val="auto"/>
                  </w:rPr>
                  <w:t>” tab</w:t>
                </w:r>
              </w:p>
              <w:p w:rsidR="4221DC1B" w:rsidP="1930A1E2" w:rsidRDefault="4221DC1B" w14:paraId="1958D7F8" w14:textId="6456539A">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User Clicks OK</w:t>
                </w:r>
              </w:p>
              <w:p w:rsidR="4221DC1B" w:rsidP="1930A1E2" w:rsidRDefault="4221DC1B" w14:paraId="2F355425" w14:textId="2EDDD9B6">
                <w:pPr>
                  <w:pStyle w:val="ListParagraph"/>
                  <w:numPr>
                    <w:ilvl w:val="0"/>
                    <w:numId w:val="29"/>
                  </w:numPr>
                  <w:tabs>
                    <w:tab w:val="num" w:leader="none" w:pos="720"/>
                  </w:tabs>
                  <w:spacing w:after="0" w:line="240" w:lineRule="auto"/>
                  <w:rPr>
                    <w:rStyle w:val="Arial10"/>
                    <w:color w:val="auto"/>
                  </w:rPr>
                </w:pPr>
                <w:r w:rsidRPr="1930A1E2" w:rsidR="4221DC1B">
                  <w:rPr>
                    <w:rStyle w:val="Arial10"/>
                    <w:color w:val="auto"/>
                  </w:rPr>
                  <w:t>User is stopped by error.</w:t>
                </w:r>
              </w:p>
              <w:p w:rsidR="1930A1E2" w:rsidP="1930A1E2" w:rsidRDefault="1930A1E2" w14:paraId="7642B75E" w14:textId="21B9F969">
                <w:pPr>
                  <w:pStyle w:val="Normal"/>
                  <w:rPr>
                    <w:rStyle w:val="Arial10"/>
                    <w:color w:val="auto"/>
                  </w:rPr>
                </w:pPr>
              </w:p>
            </w:tc>
          </w:tr>
          <w:tr w:rsidR="009A1D4B" w:rsidTr="07B6F681" w14:paraId="53BEFFAD" w14:textId="77777777">
            <w:trPr>
              <w:trHeight w:val="243"/>
            </w:trPr>
            <w:tc>
              <w:tcPr>
                <w:tcW w:w="5000"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5A15E2" w:rsidR="009A1D4B" w:rsidRDefault="009A1D4B" w14:paraId="724547BF" w14:textId="25E84FE1">
                <w:pPr>
                  <w:tabs>
                    <w:tab w:val="num" w:pos="720"/>
                  </w:tabs>
                  <w:spacing w:after="0"/>
                  <w:ind w:left="720" w:hanging="720"/>
                  <w:rPr>
                    <w:rStyle w:val="Arial10"/>
                    <w:color w:val="auto"/>
                  </w:rPr>
                </w:pPr>
                <w:r w:rsidRPr="43CA7FC1" w:rsidR="009A1D4B">
                  <w:rPr>
                    <w:rStyle w:val="Arial10"/>
                    <w:b w:val="1"/>
                    <w:bCs w:val="1"/>
                    <w:color w:val="auto"/>
                  </w:rPr>
                  <w:t>Scenario</w:t>
                </w:r>
                <w:r w:rsidRPr="43CA7FC1" w:rsidR="4B3C3159">
                  <w:rPr>
                    <w:rStyle w:val="Arial10"/>
                    <w:b w:val="1"/>
                    <w:bCs w:val="1"/>
                    <w:color w:val="auto"/>
                  </w:rPr>
                  <w:t xml:space="preserve"> 3 </w:t>
                </w:r>
                <w:r w:rsidRPr="43CA7FC1" w:rsidR="009A1D4B">
                  <w:rPr>
                    <w:rStyle w:val="Arial10"/>
                    <w:b w:val="1"/>
                    <w:bCs w:val="1"/>
                    <w:color w:val="auto"/>
                  </w:rPr>
                  <w:t>:</w:t>
                </w:r>
                <w:r w:rsidRPr="43CA7FC1" w:rsidR="009A1D4B">
                  <w:rPr>
                    <w:rStyle w:val="Arial10"/>
                    <w:color w:val="auto"/>
                  </w:rPr>
                  <w:t xml:space="preserve"> Update Ship Complete Default Flag </w:t>
                </w:r>
                <w:r w:rsidRPr="43CA7FC1" w:rsidR="1FA28224">
                  <w:rPr>
                    <w:rStyle w:val="Arial10"/>
                    <w:color w:val="auto"/>
                  </w:rPr>
                  <w:t>to ”No</w:t>
                </w:r>
                <w:r w:rsidRPr="43CA7FC1" w:rsidR="1FA28224">
                  <w:rPr>
                    <w:rStyle w:val="Arial10"/>
                    <w:color w:val="auto"/>
                  </w:rPr>
                  <w:t xml:space="preserve">” </w:t>
                </w:r>
                <w:r w:rsidRPr="43CA7FC1" w:rsidR="009A1D4B">
                  <w:rPr>
                    <w:rStyle w:val="Arial10"/>
                    <w:color w:val="auto"/>
                  </w:rPr>
                  <w:t xml:space="preserve">on </w:t>
                </w:r>
                <w:r w:rsidRPr="43CA7FC1" w:rsidR="009A1D4B">
                  <w:rPr>
                    <w:rStyle w:val="Arial10"/>
                    <w:color w:val="auto"/>
                  </w:rPr>
                  <w:t>S</w:t>
                </w:r>
                <w:r w:rsidRPr="43CA7FC1" w:rsidR="009A1D4B">
                  <w:rPr>
                    <w:rStyle w:val="Arial10"/>
                    <w:color w:val="auto"/>
                  </w:rPr>
                  <w:t>ales order</w:t>
                </w:r>
                <w:r w:rsidRPr="43CA7FC1" w:rsidR="1605C204">
                  <w:rPr>
                    <w:rStyle w:val="Arial10"/>
                    <w:color w:val="auto"/>
                  </w:rPr>
                  <w:t xml:space="preserve"> Header – Confirm no error when generating picking list for part of a sales order</w:t>
                </w:r>
              </w:p>
              <w:p w:rsidRPr="005A15E2" w:rsidR="009A1D4B" w:rsidRDefault="009A1D4B" w14:paraId="66DE52E9" w14:textId="77777777">
                <w:pPr>
                  <w:tabs>
                    <w:tab w:val="num" w:pos="720"/>
                  </w:tabs>
                  <w:spacing w:after="0"/>
                  <w:ind w:left="720" w:hanging="720"/>
                  <w:rPr>
                    <w:rStyle w:val="Arial10"/>
                    <w:color w:val="auto"/>
                  </w:rPr>
                </w:pPr>
                <w:r w:rsidRPr="1930A1E2" w:rsidR="009A1D4B">
                  <w:rPr>
                    <w:rStyle w:val="Arial10"/>
                    <w:b w:val="1"/>
                    <w:bCs w:val="1"/>
                    <w:color w:val="auto"/>
                  </w:rPr>
                  <w:t>Test Steps</w:t>
                </w:r>
                <w:r w:rsidRPr="1930A1E2" w:rsidR="009A1D4B">
                  <w:rPr>
                    <w:rStyle w:val="Arial10"/>
                    <w:color w:val="auto"/>
                  </w:rPr>
                  <w:t>:</w:t>
                </w:r>
              </w:p>
              <w:p w:rsidRPr="0025063C" w:rsidR="009A1D4B" w:rsidP="1930A1E2" w:rsidRDefault="009A1D4B" w14:paraId="403CF8AA" w14:textId="59EED294">
                <w:pPr>
                  <w:pStyle w:val="ListParagraph"/>
                  <w:numPr>
                    <w:ilvl w:val="0"/>
                    <w:numId w:val="30"/>
                  </w:numPr>
                  <w:tabs>
                    <w:tab w:val="num" w:pos="720"/>
                  </w:tabs>
                  <w:spacing w:after="0"/>
                  <w:ind/>
                  <w:rPr>
                    <w:rStyle w:val="Arial10"/>
                    <w:color w:val="auto"/>
                  </w:rPr>
                </w:pPr>
                <w:r w:rsidRPr="1930A1E2" w:rsidR="575F33A6">
                  <w:rPr>
                    <w:rStyle w:val="Arial10"/>
                    <w:color w:val="auto"/>
                  </w:rPr>
                  <w:t>User navigates to Retail and Commerce &gt; Customers &gt; Customer Service</w:t>
                </w:r>
              </w:p>
              <w:p w:rsidRPr="0025063C" w:rsidR="009A1D4B" w:rsidP="1930A1E2" w:rsidRDefault="009A1D4B" w14:paraId="156DE3B1" w14:textId="6E9484C6">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selects a customer (use customer Nicole Roby Designs)</w:t>
                </w:r>
              </w:p>
              <w:p w:rsidRPr="0025063C" w:rsidR="009A1D4B" w:rsidP="1930A1E2" w:rsidRDefault="009A1D4B" w14:paraId="11161E2E" w14:textId="6AFA7F17">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creates new sales order</w:t>
                </w:r>
              </w:p>
              <w:p w:rsidRPr="0025063C" w:rsidR="009A1D4B" w:rsidP="1930A1E2" w:rsidRDefault="009A1D4B" w14:paraId="0FB9133C" w14:textId="12D7B83D">
                <w:pPr>
                  <w:pStyle w:val="ListParagraph"/>
                  <w:numPr>
                    <w:ilvl w:val="0"/>
                    <w:numId w:val="30"/>
                  </w:numPr>
                  <w:tabs>
                    <w:tab w:val="num" w:pos="720"/>
                  </w:tabs>
                  <w:spacing w:after="0" w:line="240" w:lineRule="auto"/>
                  <w:ind/>
                  <w:rPr>
                    <w:rStyle w:val="Arial10"/>
                    <w:color w:val="auto"/>
                  </w:rPr>
                </w:pPr>
                <w:r w:rsidRPr="716BD372" w:rsidR="5B49C58F">
                  <w:rPr>
                    <w:rStyle w:val="Arial10"/>
                    <w:color w:val="auto"/>
                  </w:rPr>
                  <w:t>User adds multiple sales order lines and adds item to those lines. (use item 100010-002)</w:t>
                </w:r>
              </w:p>
              <w:p w:rsidR="30EE6020" w:rsidP="716BD372" w:rsidRDefault="30EE6020" w14:paraId="27247A00" w14:textId="11664637">
                <w:pPr>
                  <w:pStyle w:val="ListParagraph"/>
                  <w:numPr>
                    <w:ilvl w:val="0"/>
                    <w:numId w:val="30"/>
                  </w:numPr>
                  <w:tabs>
                    <w:tab w:val="num" w:leader="none" w:pos="720"/>
                  </w:tabs>
                  <w:spacing w:after="0" w:line="240" w:lineRule="auto"/>
                  <w:rPr>
                    <w:rStyle w:val="Arial10"/>
                    <w:color w:val="auto"/>
                  </w:rPr>
                </w:pPr>
                <w:r w:rsidRPr="716BD372" w:rsidR="30EE6020">
                  <w:rPr>
                    <w:rStyle w:val="Arial10"/>
                    <w:color w:val="auto"/>
                  </w:rPr>
                  <w:t xml:space="preserve">Selecting each sales order line, user clicks Inventory &gt; </w:t>
                </w:r>
                <w:r w:rsidRPr="716BD372" w:rsidR="30EE6020">
                  <w:rPr>
                    <w:rStyle w:val="Arial10"/>
                    <w:color w:val="auto"/>
                  </w:rPr>
                  <w:t>Maintain</w:t>
                </w:r>
                <w:r w:rsidRPr="716BD372" w:rsidR="30EE6020">
                  <w:rPr>
                    <w:rStyle w:val="Arial10"/>
                    <w:color w:val="auto"/>
                  </w:rPr>
                  <w:t>, Reservation and Clicks Reserve Lot.</w:t>
                </w:r>
              </w:p>
              <w:p w:rsidRPr="0025063C" w:rsidR="009A1D4B" w:rsidP="1930A1E2" w:rsidRDefault="009A1D4B" w14:paraId="304C98C6" w14:textId="610C34E5">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 xml:space="preserve">User navigates to Header and confirms that ship complete flag is toggled-on for sales order in </w:t>
                </w:r>
                <w:r w:rsidRPr="1930A1E2" w:rsidR="575F33A6">
                  <w:rPr>
                    <w:rStyle w:val="Arial10"/>
                    <w:color w:val="auto"/>
                  </w:rPr>
                  <w:t>the ”Delivery</w:t>
                </w:r>
                <w:r w:rsidRPr="1930A1E2" w:rsidR="575F33A6">
                  <w:rPr>
                    <w:rStyle w:val="Arial10"/>
                    <w:color w:val="auto"/>
                  </w:rPr>
                  <w:t>” tab.</w:t>
                </w:r>
              </w:p>
              <w:p w:rsidRPr="0025063C" w:rsidR="009A1D4B" w:rsidP="1930A1E2" w:rsidRDefault="009A1D4B" w14:paraId="7F5EBFFD" w14:textId="2DFC9DCE">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 xml:space="preserve">User turns off the ship-complete flag on the </w:t>
                </w:r>
                <w:r w:rsidRPr="1930A1E2" w:rsidR="575F33A6">
                  <w:rPr>
                    <w:rStyle w:val="Arial10"/>
                    <w:color w:val="auto"/>
                  </w:rPr>
                  <w:t>header .</w:t>
                </w:r>
              </w:p>
              <w:p w:rsidRPr="0025063C" w:rsidR="009A1D4B" w:rsidP="1930A1E2" w:rsidRDefault="009A1D4B" w14:paraId="293BAC17" w14:textId="1ACB37F0">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clicks ”Save”</w:t>
                </w:r>
              </w:p>
              <w:p w:rsidRPr="0025063C" w:rsidR="009A1D4B" w:rsidP="1930A1E2" w:rsidRDefault="009A1D4B" w14:paraId="600D0E3F" w14:textId="19AE52B7">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clicks ”Complete” in the action pane</w:t>
                </w:r>
              </w:p>
              <w:p w:rsidRPr="0025063C" w:rsidR="009A1D4B" w:rsidP="1930A1E2" w:rsidRDefault="009A1D4B" w14:paraId="0F17B855" w14:textId="04F9772E">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clicks ”add” in the payments tab</w:t>
                </w:r>
              </w:p>
              <w:p w:rsidRPr="0025063C" w:rsidR="009A1D4B" w:rsidP="1930A1E2" w:rsidRDefault="009A1D4B" w14:paraId="0CD9DD92" w14:textId="7FFF41E5">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selects a payment method</w:t>
                </w:r>
              </w:p>
              <w:p w:rsidRPr="0025063C" w:rsidR="009A1D4B" w:rsidP="1930A1E2" w:rsidRDefault="009A1D4B" w14:paraId="7E156CA7" w14:textId="36BEE82B">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enters payment amount to satisfy balance</w:t>
                </w:r>
              </w:p>
              <w:p w:rsidRPr="0025063C" w:rsidR="009A1D4B" w:rsidP="1930A1E2" w:rsidRDefault="009A1D4B" w14:paraId="264B581A" w14:textId="3FFEA812">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clicks submit</w:t>
                </w:r>
              </w:p>
              <w:p w:rsidRPr="0025063C" w:rsidR="009A1D4B" w:rsidP="1930A1E2" w:rsidRDefault="009A1D4B" w14:paraId="17FE6590" w14:textId="3B4499BE">
                <w:pPr>
                  <w:pStyle w:val="ListParagraph"/>
                  <w:numPr>
                    <w:ilvl w:val="0"/>
                    <w:numId w:val="30"/>
                  </w:numPr>
                  <w:tabs>
                    <w:tab w:val="num" w:pos="720"/>
                  </w:tabs>
                  <w:spacing w:after="0" w:line="240" w:lineRule="auto"/>
                  <w:ind/>
                  <w:rPr>
                    <w:rStyle w:val="Arial10"/>
                    <w:color w:val="auto"/>
                  </w:rPr>
                </w:pPr>
                <w:r w:rsidRPr="31E71C92" w:rsidR="575F33A6">
                  <w:rPr>
                    <w:rStyle w:val="Arial10"/>
                    <w:color w:val="auto"/>
                  </w:rPr>
                  <w:t>User navigates to action pane &gt; Sell &gt; Actions &gt; Confirm Now</w:t>
                </w:r>
              </w:p>
              <w:p w:rsidR="438B13C5" w:rsidP="31E71C92" w:rsidRDefault="438B13C5" w14:paraId="7ABB7CDF" w14:textId="517D4FD6">
                <w:pPr>
                  <w:pStyle w:val="ListParagraph"/>
                  <w:numPr>
                    <w:ilvl w:val="0"/>
                    <w:numId w:val="30"/>
                  </w:numPr>
                  <w:tabs>
                    <w:tab w:val="num" w:leader="none" w:pos="720"/>
                  </w:tabs>
                  <w:spacing w:after="0" w:line="240" w:lineRule="auto"/>
                  <w:rPr>
                    <w:rStyle w:val="Arial10"/>
                    <w:color w:val="auto"/>
                  </w:rPr>
                </w:pPr>
                <w:r w:rsidRPr="31E71C92" w:rsidR="438B13C5">
                  <w:rPr>
                    <w:rStyle w:val="Arial10"/>
                    <w:color w:val="auto"/>
                  </w:rPr>
                  <w:t>ser selects sales order line, clicks inventory, reservation, reserve lot. *Repeat for each line.</w:t>
                </w:r>
              </w:p>
              <w:p w:rsidRPr="0025063C" w:rsidR="009A1D4B" w:rsidP="1930A1E2" w:rsidRDefault="009A1D4B" w14:paraId="60D31B2B" w14:textId="77777777">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 xml:space="preserve">User navigates to action pane &gt; Pick and Pack  &gt; click Generate Picking List </w:t>
                </w:r>
              </w:p>
              <w:p w:rsidRPr="0025063C" w:rsidR="009A1D4B" w:rsidP="1930A1E2" w:rsidRDefault="009A1D4B" w14:paraId="508EF126" w14:textId="2BF3A992">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selects and deletes one of the item lines in the ”Lines” tab</w:t>
                </w:r>
              </w:p>
              <w:p w:rsidRPr="0025063C" w:rsidR="009A1D4B" w:rsidP="1930A1E2" w:rsidRDefault="009A1D4B" w14:paraId="46F09497" w14:textId="6456539A">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User Clicks OK</w:t>
                </w:r>
              </w:p>
              <w:p w:rsidRPr="0025063C" w:rsidR="009A1D4B" w:rsidP="1930A1E2" w:rsidRDefault="009A1D4B" w14:paraId="15FDC9E1" w14:textId="04F78EE8">
                <w:pPr>
                  <w:pStyle w:val="ListParagraph"/>
                  <w:numPr>
                    <w:ilvl w:val="0"/>
                    <w:numId w:val="30"/>
                  </w:numPr>
                  <w:tabs>
                    <w:tab w:val="num" w:pos="720"/>
                  </w:tabs>
                  <w:spacing w:after="0" w:line="240" w:lineRule="auto"/>
                  <w:ind/>
                  <w:rPr>
                    <w:rStyle w:val="Arial10"/>
                    <w:color w:val="auto"/>
                  </w:rPr>
                </w:pPr>
                <w:r w:rsidRPr="1930A1E2" w:rsidR="575F33A6">
                  <w:rPr>
                    <w:rStyle w:val="Arial10"/>
                    <w:color w:val="auto"/>
                  </w:rPr>
                  <w:t xml:space="preserve">User is not stopped by an error. </w:t>
                </w:r>
              </w:p>
              <w:p w:rsidRPr="0025063C" w:rsidR="009A1D4B" w:rsidRDefault="009A1D4B" w14:paraId="764BC484" w14:textId="3ADD946F">
                <w:pPr>
                  <w:tabs>
                    <w:tab w:val="num" w:pos="720"/>
                  </w:tabs>
                  <w:spacing w:after="0"/>
                  <w:ind w:left="720" w:hanging="720"/>
                  <w:rPr>
                    <w:rStyle w:val="Arial10"/>
                    <w:color w:val="auto"/>
                  </w:rPr>
                </w:pPr>
              </w:p>
            </w:tc>
          </w:tr>
          <w:tr w:rsidR="4BAA52CE" w:rsidTr="07B6F681" w14:paraId="4E39072D" w14:textId="77777777">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3B2D3227" w:rsidP="4BAA52CE" w:rsidRDefault="3B2D3227" w14:paraId="646D6E43" w14:textId="7C62F424">
                <w:pPr>
                  <w:rPr>
                    <w:rStyle w:val="Arial10"/>
                    <w:color w:val="auto"/>
                  </w:rPr>
                </w:pPr>
                <w:r w:rsidRPr="43CA7FC1" w:rsidR="3B2D3227">
                  <w:rPr>
                    <w:rStyle w:val="Arial10"/>
                    <w:b w:val="1"/>
                    <w:bCs w:val="1"/>
                    <w:color w:val="auto"/>
                  </w:rPr>
                  <w:t>Scenario</w:t>
                </w:r>
                <w:r w:rsidRPr="43CA7FC1" w:rsidR="7079AE31">
                  <w:rPr>
                    <w:rStyle w:val="Arial10"/>
                    <w:b w:val="1"/>
                    <w:bCs w:val="1"/>
                    <w:color w:val="auto"/>
                  </w:rPr>
                  <w:t xml:space="preserve"> 4</w:t>
                </w:r>
                <w:r w:rsidRPr="43CA7FC1" w:rsidR="3B2D3227">
                  <w:rPr>
                    <w:rStyle w:val="Arial10"/>
                    <w:b w:val="1"/>
                    <w:bCs w:val="1"/>
                    <w:color w:val="auto"/>
                  </w:rPr>
                  <w:t>:</w:t>
                </w:r>
                <w:r w:rsidRPr="43CA7FC1" w:rsidR="3B2D3227">
                  <w:rPr>
                    <w:rStyle w:val="Arial10"/>
                    <w:color w:val="auto"/>
                  </w:rPr>
                  <w:t xml:space="preserve"> Generate ship complete error </w:t>
                </w:r>
                <w:r w:rsidRPr="43CA7FC1" w:rsidR="3E167E5A">
                  <w:rPr>
                    <w:rStyle w:val="Arial10"/>
                    <w:color w:val="auto"/>
                  </w:rPr>
                  <w:t xml:space="preserve">at </w:t>
                </w:r>
                <w:r w:rsidRPr="43CA7FC1" w:rsidR="4E8558A5">
                  <w:rPr>
                    <w:rStyle w:val="Arial10"/>
                    <w:color w:val="auto"/>
                  </w:rPr>
                  <w:t>order confirmation</w:t>
                </w:r>
                <w:r w:rsidRPr="43CA7FC1" w:rsidR="3E167E5A">
                  <w:rPr>
                    <w:rStyle w:val="Arial10"/>
                    <w:color w:val="auto"/>
                  </w:rPr>
                  <w:t xml:space="preserve"> </w:t>
                </w:r>
                <w:r w:rsidRPr="43CA7FC1" w:rsidR="3B2D3227">
                  <w:rPr>
                    <w:rStyle w:val="Arial10"/>
                    <w:color w:val="auto"/>
                  </w:rPr>
                  <w:t>if there is a mismatch of delivery addresses on sales order line and sales order header when ship complete flag is</w:t>
                </w:r>
                <w:r w:rsidRPr="43CA7FC1" w:rsidR="2F648EC7">
                  <w:rPr>
                    <w:rStyle w:val="Arial10"/>
                    <w:color w:val="auto"/>
                  </w:rPr>
                  <w:t xml:space="preserve"> toggled on.</w:t>
                </w:r>
              </w:p>
              <w:p w:rsidR="4BAA52CE" w:rsidP="1930A1E2" w:rsidRDefault="4BAA52CE" w14:paraId="7D199418" w14:textId="3A8F34E1">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navigates to Retail and Commerce &gt; Customers &gt; Customer Service</w:t>
                </w:r>
              </w:p>
              <w:p w:rsidR="4BAA52CE" w:rsidP="1930A1E2" w:rsidRDefault="4BAA52CE" w14:paraId="10BCE770" w14:textId="6E9484C6">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selects a customer (use customer Nicole Roby Designs)</w:t>
                </w:r>
              </w:p>
              <w:p w:rsidR="4BAA52CE" w:rsidP="1930A1E2" w:rsidRDefault="4BAA52CE" w14:paraId="4D81777C" w14:textId="6AFA7F17">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creates new sales order</w:t>
                </w:r>
              </w:p>
              <w:p w:rsidR="4BAA52CE" w:rsidP="1930A1E2" w:rsidRDefault="4BAA52CE" w14:paraId="2476EA42" w14:textId="12D7B83D">
                <w:pPr>
                  <w:pStyle w:val="ListParagraph"/>
                  <w:numPr>
                    <w:ilvl w:val="0"/>
                    <w:numId w:val="5"/>
                  </w:numPr>
                  <w:tabs>
                    <w:tab w:val="num" w:leader="none" w:pos="720"/>
                  </w:tabs>
                  <w:spacing w:after="0" w:line="240" w:lineRule="auto"/>
                  <w:rPr>
                    <w:rStyle w:val="Arial10"/>
                    <w:color w:val="auto"/>
                  </w:rPr>
                </w:pPr>
                <w:r w:rsidRPr="07B6F681" w:rsidR="59E21EA6">
                  <w:rPr>
                    <w:rStyle w:val="Arial10"/>
                    <w:color w:val="auto"/>
                  </w:rPr>
                  <w:t>User adds multiple sales order lines and adds item to those lines. (use item 100010-002)</w:t>
                </w:r>
              </w:p>
              <w:p w:rsidR="4BAA52CE" w:rsidP="1930A1E2" w:rsidRDefault="4BAA52CE" w14:paraId="1C60948B" w14:textId="6F84D173">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 xml:space="preserve">User </w:t>
                </w:r>
                <w:r w:rsidRPr="1930A1E2" w:rsidR="31847248">
                  <w:rPr>
                    <w:rStyle w:val="Arial10"/>
                    <w:color w:val="auto"/>
                  </w:rPr>
                  <w:t xml:space="preserve">navigates to Line Details ”Address” tab and </w:t>
                </w:r>
                <w:r w:rsidRPr="1930A1E2" w:rsidR="21AF7800">
                  <w:rPr>
                    <w:rStyle w:val="Arial10"/>
                    <w:color w:val="auto"/>
                  </w:rPr>
                  <w:t>updates delivery address on one of the sales order lines.</w:t>
                </w:r>
              </w:p>
              <w:p w:rsidR="4BAA52CE" w:rsidP="1930A1E2" w:rsidRDefault="4BAA52CE" w14:paraId="46772F8E" w14:textId="610C34E5">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navigates to Header and confirms that ship complete flag is toggled-on for sales order in the ”Delivery” tab.</w:t>
                </w:r>
              </w:p>
              <w:p w:rsidR="4BAA52CE" w:rsidP="1930A1E2" w:rsidRDefault="4BAA52CE" w14:paraId="52437690" w14:textId="19AE52B7">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clicks ”Complete” in the action pane</w:t>
                </w:r>
              </w:p>
              <w:p w:rsidR="4BAA52CE" w:rsidP="1930A1E2" w:rsidRDefault="4BAA52CE" w14:paraId="69BBE44F" w14:textId="04F9772E">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clicks ”add” in the payments tab</w:t>
                </w:r>
              </w:p>
              <w:p w:rsidR="4BAA52CE" w:rsidP="1930A1E2" w:rsidRDefault="4BAA52CE" w14:paraId="16A77E9B" w14:textId="7FFF41E5">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selects a payment method</w:t>
                </w:r>
              </w:p>
              <w:p w:rsidR="4BAA52CE" w:rsidP="1930A1E2" w:rsidRDefault="4BAA52CE" w14:paraId="63D3C7A4" w14:textId="36BEE82B">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enters payment amount to satisfy balance</w:t>
                </w:r>
              </w:p>
              <w:p w:rsidR="4BAA52CE" w:rsidP="1930A1E2" w:rsidRDefault="4BAA52CE" w14:paraId="664128DB" w14:textId="3FFEA812">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clicks submit</w:t>
                </w:r>
              </w:p>
              <w:p w:rsidR="4BAA52CE" w:rsidP="1930A1E2" w:rsidRDefault="4BAA52CE" w14:paraId="31623352" w14:textId="1E93A694">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navigates to action pane &gt; Sell &gt; Actions &gt; Confirm Now</w:t>
                </w:r>
              </w:p>
              <w:p w:rsidR="4BAA52CE" w:rsidP="1930A1E2" w:rsidRDefault="4BAA52CE" w14:paraId="621EBCC7" w14:textId="6636C8BF">
                <w:pPr>
                  <w:pStyle w:val="ListParagraph"/>
                  <w:numPr>
                    <w:ilvl w:val="0"/>
                    <w:numId w:val="5"/>
                  </w:numPr>
                  <w:tabs>
                    <w:tab w:val="num" w:leader="none" w:pos="720"/>
                  </w:tabs>
                  <w:spacing w:after="0" w:line="240" w:lineRule="auto"/>
                  <w:rPr>
                    <w:rStyle w:val="Arial10"/>
                    <w:color w:val="auto"/>
                  </w:rPr>
                </w:pPr>
                <w:r w:rsidRPr="1930A1E2" w:rsidR="21AF7800">
                  <w:rPr>
                    <w:rStyle w:val="Arial10"/>
                    <w:color w:val="auto"/>
                  </w:rPr>
                  <w:t>User Clicks OK</w:t>
                </w:r>
              </w:p>
              <w:p w:rsidR="4BAA52CE" w:rsidP="1930A1E2" w:rsidRDefault="4BAA52CE" w14:paraId="746C3B8B" w14:textId="161AB208">
                <w:pPr>
                  <w:pStyle w:val="ListParagraph"/>
                  <w:numPr>
                    <w:ilvl w:val="0"/>
                    <w:numId w:val="5"/>
                  </w:numPr>
                  <w:tabs>
                    <w:tab w:val="num" w:leader="none" w:pos="720"/>
                  </w:tabs>
                  <w:spacing w:after="0" w:line="240" w:lineRule="auto"/>
                  <w:rPr>
                    <w:noProof w:val="0"/>
                    <w:lang w:val="en-US"/>
                  </w:rPr>
                </w:pPr>
                <w:r w:rsidRPr="1930A1E2" w:rsidR="21AF7800">
                  <w:rPr>
                    <w:rStyle w:val="Arial10"/>
                    <w:color w:val="auto"/>
                  </w:rPr>
                  <w:t>User is stopped by error</w:t>
                </w:r>
                <w:r w:rsidRPr="1930A1E2" w:rsidR="70451B2A">
                  <w:rPr>
                    <w:rStyle w:val="Arial10"/>
                    <w:color w:val="auto"/>
                  </w:rPr>
                  <w:t xml:space="preserve"> ”</w:t>
                </w:r>
                <w:r w:rsidRPr="1930A1E2" w:rsidR="70451B2A">
                  <w:rPr>
                    <w:rFonts w:ascii="Segoe UI" w:hAnsi="Segoe UI" w:eastAsia="Segoe UI" w:cs="Segoe UI"/>
                    <w:b w:val="0"/>
                    <w:bCs w:val="0"/>
                    <w:i w:val="0"/>
                    <w:iCs w:val="0"/>
                    <w:caps w:val="0"/>
                    <w:smallCaps w:val="0"/>
                    <w:noProof w:val="0"/>
                    <w:color w:val="201F1E"/>
                    <w:sz w:val="18"/>
                    <w:szCs w:val="18"/>
                    <w:lang w:val="en-US"/>
                  </w:rPr>
                  <w:t xml:space="preserve"> Ship complete is not valid due to mulitple addresses.”</w:t>
                </w:r>
              </w:p>
            </w:tc>
          </w:tr>
          <w:tr w:rsidR="221F95E9" w:rsidTr="07B6F681" w14:paraId="29054773" w14:textId="77777777">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25492F8" w:rsidP="1930A1E2" w:rsidRDefault="025492F8" w14:paraId="2BA02D7C" w14:textId="5677B76A">
                <w:pPr>
                  <w:rPr>
                    <w:color w:val="auto"/>
                  </w:rPr>
                </w:pPr>
                <w:r w:rsidRPr="43CA7FC1" w:rsidR="025492F8">
                  <w:rPr>
                    <w:b w:val="1"/>
                    <w:bCs w:val="1"/>
                    <w:color w:val="auto"/>
                  </w:rPr>
                  <w:t>Scenario</w:t>
                </w:r>
                <w:r w:rsidRPr="43CA7FC1" w:rsidR="620F84E5">
                  <w:rPr>
                    <w:b w:val="1"/>
                    <w:bCs w:val="1"/>
                    <w:color w:val="auto"/>
                  </w:rPr>
                  <w:t xml:space="preserve"> 5</w:t>
                </w:r>
                <w:r w:rsidRPr="43CA7FC1" w:rsidR="025492F8">
                  <w:rPr>
                    <w:b w:val="1"/>
                    <w:bCs w:val="1"/>
                    <w:color w:val="auto"/>
                  </w:rPr>
                  <w:t xml:space="preserve">: </w:t>
                </w:r>
                <w:r w:rsidRPr="43CA7FC1" w:rsidR="025492F8">
                  <w:rPr>
                    <w:color w:val="auto"/>
                  </w:rPr>
                  <w:t>Generate ”default</w:t>
                </w:r>
                <w:r w:rsidRPr="43CA7FC1" w:rsidR="025492F8">
                  <w:rPr>
                    <w:color w:val="auto"/>
                  </w:rPr>
                  <w:t xml:space="preserve"> warehouse” order event by </w:t>
                </w:r>
                <w:r w:rsidRPr="43CA7FC1" w:rsidR="1DB7C517">
                  <w:rPr>
                    <w:color w:val="auto"/>
                  </w:rPr>
                  <w:t>activating ”Ship</w:t>
                </w:r>
                <w:r w:rsidRPr="43CA7FC1" w:rsidR="1DB7C517">
                  <w:rPr>
                    <w:color w:val="auto"/>
                  </w:rPr>
                  <w:t xml:space="preserve"> Complete” flag on the customer, </w:t>
                </w:r>
                <w:r w:rsidRPr="43CA7FC1" w:rsidR="025492F8">
                  <w:rPr>
                    <w:color w:val="auto"/>
                  </w:rPr>
                  <w:t>setting default warehouse flag on the warehou</w:t>
                </w:r>
                <w:r w:rsidRPr="43CA7FC1" w:rsidR="77B20724">
                  <w:rPr>
                    <w:color w:val="auto"/>
                  </w:rPr>
                  <w:t>s</w:t>
                </w:r>
                <w:r w:rsidRPr="43CA7FC1" w:rsidR="4773E565">
                  <w:rPr>
                    <w:color w:val="auto"/>
                  </w:rPr>
                  <w:t xml:space="preserve">e. Event is triggered when sales order lines </w:t>
                </w:r>
                <w:r w:rsidRPr="43CA7FC1" w:rsidR="4773E565">
                  <w:rPr>
                    <w:color w:val="auto"/>
                  </w:rPr>
                  <w:t>contain</w:t>
                </w:r>
                <w:r w:rsidRPr="43CA7FC1" w:rsidR="4773E565">
                  <w:rPr>
                    <w:color w:val="auto"/>
                  </w:rPr>
                  <w:t xml:space="preserve"> more than one warehouse. User confirms that warehouse</w:t>
                </w:r>
                <w:r w:rsidRPr="43CA7FC1" w:rsidR="248D2425">
                  <w:rPr>
                    <w:color w:val="auto"/>
                  </w:rPr>
                  <w:t xml:space="preserve"> is </w:t>
                </w:r>
                <w:r w:rsidRPr="43CA7FC1" w:rsidR="248D2425">
                  <w:rPr>
                    <w:color w:val="auto"/>
                  </w:rPr>
                  <w:t>defaulted</w:t>
                </w:r>
                <w:r w:rsidRPr="43CA7FC1" w:rsidR="248D2425">
                  <w:rPr>
                    <w:color w:val="auto"/>
                  </w:rPr>
                  <w:t xml:space="preserve"> and order event is created. </w:t>
                </w:r>
              </w:p>
              <w:p w:rsidR="00163B33" w:rsidP="241E1EAE" w:rsidRDefault="00163B33" w14:paraId="79C306A7" w14:textId="77F164B2">
                <w:pPr>
                  <w:pStyle w:val="ListParagraph"/>
                  <w:numPr>
                    <w:ilvl w:val="0"/>
                    <w:numId w:val="27"/>
                  </w:numPr>
                  <w:tabs>
                    <w:tab w:val="num" w:leader="none" w:pos="720"/>
                  </w:tabs>
                  <w:spacing w:after="0" w:line="240" w:lineRule="auto"/>
                  <w:rPr/>
                </w:pPr>
                <w:r w:rsidRPr="07B6F681" w:rsidR="00163B33">
                  <w:rPr>
                    <w:rStyle w:val="Arial10"/>
                    <w:color w:val="auto"/>
                  </w:rPr>
                  <w:t xml:space="preserve">User navigates to </w:t>
                </w:r>
                <w:r w:rsidRPr="07B6F681" w:rsidR="5DD69FF7">
                  <w:rPr>
                    <w:rStyle w:val="Arial10"/>
                    <w:color w:val="auto"/>
                  </w:rPr>
                  <w:t xml:space="preserve"> Inventory </w:t>
                </w:r>
                <w:r w:rsidRPr="07B6F681" w:rsidR="00163B33">
                  <w:rPr>
                    <w:rStyle w:val="Arial10"/>
                    <w:color w:val="auto"/>
                  </w:rPr>
                  <w:t xml:space="preserve">management &gt; </w:t>
                </w:r>
                <w:r w:rsidR="00163B33">
                  <w:rPr/>
                  <w:t xml:space="preserve">Setup </w:t>
                </w:r>
                <w:r w:rsidR="06558AB8">
                  <w:rPr/>
                  <w:t>&gt; Inventory Breakdown &gt; Sites</w:t>
                </w:r>
              </w:p>
              <w:p w:rsidR="00BA9877" w:rsidP="00D303B3" w:rsidRDefault="21DCE958" w14:paraId="5B2170FD" w14:textId="0E859618">
                <w:pPr>
                  <w:pStyle w:val="ListParagraph"/>
                  <w:numPr>
                    <w:ilvl w:val="0"/>
                    <w:numId w:val="27"/>
                  </w:numPr>
                  <w:tabs>
                    <w:tab w:val="num" w:pos="720"/>
                  </w:tabs>
                  <w:spacing w:after="0" w:line="240" w:lineRule="auto"/>
                  <w:rPr/>
                </w:pPr>
                <w:r w:rsidR="21DCE958">
                  <w:rPr/>
                  <w:t>User updates</w:t>
                </w:r>
                <w:r w:rsidR="7148CC5E">
                  <w:rPr/>
                  <w:t xml:space="preserve"> or </w:t>
                </w:r>
                <w:r w:rsidR="7148CC5E">
                  <w:rPr/>
                  <w:t>confirms</w:t>
                </w:r>
                <w:r w:rsidR="21DCE958">
                  <w:rPr/>
                  <w:t xml:space="preserve"> ”Default</w:t>
                </w:r>
                <w:r w:rsidR="21DCE958">
                  <w:rPr/>
                  <w:t xml:space="preserve"> warehouse” flag on the desired warehouse (”</w:t>
                </w:r>
                <w:r w:rsidR="79841A6E">
                  <w:rPr/>
                  <w:t>Austin</w:t>
                </w:r>
                <w:r w:rsidR="21DCE958">
                  <w:rPr/>
                  <w:t>”)</w:t>
                </w:r>
              </w:p>
              <w:p w:rsidR="71B78D51" w:rsidP="1930A1E2" w:rsidRDefault="71B78D51" w14:paraId="641E749D" w14:textId="02A70BF3">
                <w:pPr>
                  <w:pStyle w:val="ListParagraph"/>
                  <w:numPr>
                    <w:ilvl w:val="0"/>
                    <w:numId w:val="27"/>
                  </w:numPr>
                  <w:tabs>
                    <w:tab w:val="num" w:leader="none" w:pos="720"/>
                  </w:tabs>
                  <w:spacing w:after="0" w:line="240" w:lineRule="auto"/>
                  <w:rPr>
                    <w:rStyle w:val="Arial10"/>
                    <w:color w:val="auto"/>
                  </w:rPr>
                </w:pPr>
                <w:r w:rsidRPr="07B6F681" w:rsidR="4D1AB629">
                  <w:rPr>
                    <w:rStyle w:val="Arial10"/>
                    <w:color w:val="auto"/>
                  </w:rPr>
                  <w:t>zu</w:t>
                </w:r>
                <w:r w:rsidRPr="07B6F681" w:rsidR="71B78D51">
                  <w:rPr>
                    <w:rStyle w:val="Arial10"/>
                    <w:color w:val="auto"/>
                  </w:rPr>
                  <w:t>ser navigates to Retail and Commerce &gt; Customers &gt; Customer Service</w:t>
                </w:r>
              </w:p>
              <w:p w:rsidR="71B78D51" w:rsidP="1930A1E2" w:rsidRDefault="71B78D51" w14:paraId="2DD3D318" w14:textId="6E9484C6">
                <w:pPr>
                  <w:pStyle w:val="ListParagraph"/>
                  <w:numPr>
                    <w:ilvl w:val="0"/>
                    <w:numId w:val="27"/>
                  </w:numPr>
                  <w:tabs>
                    <w:tab w:val="num" w:leader="none" w:pos="720"/>
                  </w:tabs>
                  <w:spacing w:after="0" w:line="240" w:lineRule="auto"/>
                  <w:rPr>
                    <w:rStyle w:val="Arial10"/>
                    <w:color w:val="auto"/>
                  </w:rPr>
                </w:pPr>
                <w:r w:rsidRPr="1930A1E2" w:rsidR="71B78D51">
                  <w:rPr>
                    <w:rStyle w:val="Arial10"/>
                    <w:color w:val="auto"/>
                  </w:rPr>
                  <w:t>User selects a customer (use customer Nicole Roby Designs)</w:t>
                </w:r>
              </w:p>
              <w:p w:rsidR="71B78D51" w:rsidP="1930A1E2" w:rsidRDefault="71B78D51" w14:paraId="0F302A20" w14:textId="6AFA7F17">
                <w:pPr>
                  <w:pStyle w:val="ListParagraph"/>
                  <w:numPr>
                    <w:ilvl w:val="0"/>
                    <w:numId w:val="27"/>
                  </w:numPr>
                  <w:tabs>
                    <w:tab w:val="num" w:leader="none" w:pos="720"/>
                  </w:tabs>
                  <w:spacing w:after="0" w:line="240" w:lineRule="auto"/>
                  <w:rPr>
                    <w:rStyle w:val="Arial10"/>
                    <w:color w:val="auto"/>
                  </w:rPr>
                </w:pPr>
                <w:r w:rsidRPr="1930A1E2" w:rsidR="71B78D51">
                  <w:rPr>
                    <w:rStyle w:val="Arial10"/>
                    <w:color w:val="auto"/>
                  </w:rPr>
                  <w:t>User creates new sales order</w:t>
                </w:r>
              </w:p>
              <w:p w:rsidR="71B78D51" w:rsidP="1930A1E2" w:rsidRDefault="71B78D51" w14:paraId="0CEE0C4D" w14:textId="12D7B83D">
                <w:pPr>
                  <w:pStyle w:val="ListParagraph"/>
                  <w:numPr>
                    <w:ilvl w:val="0"/>
                    <w:numId w:val="27"/>
                  </w:numPr>
                  <w:tabs>
                    <w:tab w:val="num" w:leader="none" w:pos="720"/>
                  </w:tabs>
                  <w:spacing w:after="0" w:line="240" w:lineRule="auto"/>
                  <w:rPr>
                    <w:rStyle w:val="Arial10"/>
                    <w:color w:val="auto"/>
                  </w:rPr>
                </w:pPr>
                <w:r w:rsidRPr="07B6F681" w:rsidR="78DAA231">
                  <w:rPr>
                    <w:rStyle w:val="Arial10"/>
                    <w:color w:val="auto"/>
                  </w:rPr>
                  <w:t>User adds multiple sales order lines and adds item to those lines. (use item 100010-002)</w:t>
                </w:r>
              </w:p>
              <w:p w:rsidR="71B78D51" w:rsidP="07B6F681" w:rsidRDefault="71B78D51" w14:paraId="5FF18E5B" w14:textId="2AC92B61">
                <w:pPr>
                  <w:pStyle w:val="ListParagraph"/>
                  <w:numPr>
                    <w:ilvl w:val="0"/>
                    <w:numId w:val="27"/>
                  </w:numPr>
                  <w:tabs>
                    <w:tab w:val="num" w:leader="none" w:pos="720"/>
                  </w:tabs>
                  <w:spacing w:after="0" w:line="240" w:lineRule="auto"/>
                  <w:rPr>
                    <w:rStyle w:val="Arial10"/>
                    <w:color w:val="auto"/>
                  </w:rPr>
                </w:pPr>
                <w:r w:rsidRPr="07B6F681" w:rsidR="71B78D51">
                  <w:rPr>
                    <w:rStyle w:val="Arial10"/>
                    <w:color w:val="auto"/>
                  </w:rPr>
                  <w:t xml:space="preserve">User navigates </w:t>
                </w:r>
                <w:r w:rsidRPr="07B6F681" w:rsidR="71B78D51">
                  <w:rPr>
                    <w:rStyle w:val="Arial10"/>
                    <w:color w:val="auto"/>
                  </w:rPr>
                  <w:t>to ”Line</w:t>
                </w:r>
                <w:r w:rsidRPr="07B6F681" w:rsidR="71B78D51">
                  <w:rPr>
                    <w:rStyle w:val="Arial10"/>
                    <w:color w:val="auto"/>
                  </w:rPr>
                  <w:t xml:space="preserve"> Details”</w:t>
                </w:r>
                <w:r w:rsidRPr="07B6F681" w:rsidR="71B78D51">
                  <w:rPr>
                    <w:rStyle w:val="Arial10"/>
                    <w:color w:val="auto"/>
                  </w:rPr>
                  <w:t>, ”Product</w:t>
                </w:r>
                <w:r w:rsidRPr="07B6F681" w:rsidR="71B78D51">
                  <w:rPr>
                    <w:rStyle w:val="Arial10"/>
                    <w:color w:val="auto"/>
                  </w:rPr>
                  <w:t>” tab and updates the warehouse (</w:t>
                </w:r>
                <w:r w:rsidRPr="07B6F681" w:rsidR="71B78D51">
                  <w:rPr>
                    <w:rStyle w:val="Arial10"/>
                    <w:color w:val="auto"/>
                  </w:rPr>
                  <w:t>use ”Vegas</w:t>
                </w:r>
                <w:r w:rsidRPr="07B6F681" w:rsidR="71B78D51">
                  <w:rPr>
                    <w:rStyle w:val="Arial10"/>
                    <w:color w:val="auto"/>
                  </w:rPr>
                  <w:t>”)</w:t>
                </w:r>
                <w:r w:rsidRPr="07B6F681" w:rsidR="1B3F67F3">
                  <w:rPr>
                    <w:rStyle w:val="Arial10"/>
                    <w:color w:val="auto"/>
                  </w:rPr>
                  <w:t xml:space="preserve"> Make sure that all lines have a site warehouse and location in the product tab. =</w:t>
                </w:r>
              </w:p>
              <w:p w:rsidR="71B78D51" w:rsidP="1930A1E2" w:rsidRDefault="71B78D51" w14:paraId="00FC65B0" w14:textId="565D4D66">
                <w:pPr>
                  <w:pStyle w:val="ListParagraph"/>
                  <w:numPr>
                    <w:ilvl w:val="0"/>
                    <w:numId w:val="27"/>
                  </w:numPr>
                  <w:tabs>
                    <w:tab w:val="num" w:leader="none" w:pos="720"/>
                  </w:tabs>
                  <w:spacing w:after="0" w:line="240" w:lineRule="auto"/>
                  <w:rPr>
                    <w:rStyle w:val="Arial10"/>
                    <w:color w:val="auto"/>
                  </w:rPr>
                </w:pPr>
                <w:r w:rsidRPr="1930A1E2" w:rsidR="71B78D51">
                  <w:rPr>
                    <w:rStyle w:val="Arial10"/>
                    <w:color w:val="auto"/>
                  </w:rPr>
                  <w:t xml:space="preserve">User navigates to Header and confirms that ship complete flag is toggled-on for sales order in </w:t>
                </w:r>
                <w:r w:rsidRPr="1930A1E2" w:rsidR="71B78D51">
                  <w:rPr>
                    <w:rStyle w:val="Arial10"/>
                    <w:color w:val="auto"/>
                  </w:rPr>
                  <w:t>the ”Delivery</w:t>
                </w:r>
                <w:r w:rsidRPr="1930A1E2" w:rsidR="71B78D51">
                  <w:rPr>
                    <w:rStyle w:val="Arial10"/>
                    <w:color w:val="auto"/>
                  </w:rPr>
                  <w:t>” tab.</w:t>
                </w:r>
              </w:p>
              <w:p w:rsidR="60B9B0A1" w:rsidP="1930A1E2" w:rsidRDefault="60B9B0A1" w14:paraId="4B851386" w14:textId="1CF9F4E2">
                <w:pPr>
                  <w:pStyle w:val="ListParagraph"/>
                  <w:numPr>
                    <w:ilvl w:val="0"/>
                    <w:numId w:val="27"/>
                  </w:numPr>
                  <w:tabs>
                    <w:tab w:val="num" w:leader="none" w:pos="720"/>
                  </w:tabs>
                  <w:spacing w:after="0" w:line="240" w:lineRule="auto"/>
                  <w:rPr>
                    <w:rStyle w:val="Arial10"/>
                    <w:color w:val="auto"/>
                  </w:rPr>
                </w:pPr>
                <w:r w:rsidRPr="1930A1E2" w:rsidR="60B9B0A1">
                  <w:rPr>
                    <w:rStyle w:val="Arial10"/>
                    <w:color w:val="auto"/>
                  </w:rPr>
                  <w:t>User clicks ”Save”</w:t>
                </w:r>
              </w:p>
              <w:p w:rsidR="60B9B0A1" w:rsidP="1930A1E2" w:rsidRDefault="60B9B0A1" w14:paraId="720FE463" w14:textId="19AE52B7">
                <w:pPr>
                  <w:pStyle w:val="ListParagraph"/>
                  <w:numPr>
                    <w:ilvl w:val="0"/>
                    <w:numId w:val="27"/>
                  </w:numPr>
                  <w:tabs>
                    <w:tab w:val="num" w:leader="none" w:pos="720"/>
                  </w:tabs>
                  <w:spacing w:after="0" w:line="240" w:lineRule="auto"/>
                  <w:rPr>
                    <w:rStyle w:val="Arial10"/>
                    <w:color w:val="auto"/>
                  </w:rPr>
                </w:pPr>
                <w:r w:rsidRPr="1930A1E2" w:rsidR="60B9B0A1">
                  <w:rPr>
                    <w:rStyle w:val="Arial10"/>
                    <w:color w:val="auto"/>
                  </w:rPr>
                  <w:t>User clicks ”Complete” in the action pane</w:t>
                </w:r>
              </w:p>
              <w:p w:rsidR="60B9B0A1" w:rsidP="1930A1E2" w:rsidRDefault="60B9B0A1" w14:paraId="6DA1F5CF" w14:textId="04F9772E">
                <w:pPr>
                  <w:pStyle w:val="ListParagraph"/>
                  <w:numPr>
                    <w:ilvl w:val="0"/>
                    <w:numId w:val="27"/>
                  </w:numPr>
                  <w:tabs>
                    <w:tab w:val="num" w:leader="none" w:pos="720"/>
                  </w:tabs>
                  <w:spacing w:after="0" w:line="240" w:lineRule="auto"/>
                  <w:rPr>
                    <w:rStyle w:val="Arial10"/>
                    <w:color w:val="auto"/>
                  </w:rPr>
                </w:pPr>
                <w:r w:rsidRPr="1930A1E2" w:rsidR="60B9B0A1">
                  <w:rPr>
                    <w:rStyle w:val="Arial10"/>
                    <w:color w:val="auto"/>
                  </w:rPr>
                  <w:t>User clicks ”add” in the payments tab</w:t>
                </w:r>
              </w:p>
              <w:p w:rsidR="60B9B0A1" w:rsidP="1930A1E2" w:rsidRDefault="60B9B0A1" w14:paraId="456F7508" w14:textId="7FFF41E5">
                <w:pPr>
                  <w:pStyle w:val="ListParagraph"/>
                  <w:numPr>
                    <w:ilvl w:val="0"/>
                    <w:numId w:val="27"/>
                  </w:numPr>
                  <w:tabs>
                    <w:tab w:val="num" w:leader="none" w:pos="720"/>
                  </w:tabs>
                  <w:spacing w:after="0" w:line="240" w:lineRule="auto"/>
                  <w:rPr>
                    <w:rStyle w:val="Arial10"/>
                    <w:color w:val="auto"/>
                  </w:rPr>
                </w:pPr>
                <w:r w:rsidRPr="1930A1E2" w:rsidR="60B9B0A1">
                  <w:rPr>
                    <w:rStyle w:val="Arial10"/>
                    <w:color w:val="auto"/>
                  </w:rPr>
                  <w:t>User selects a payment method</w:t>
                </w:r>
              </w:p>
              <w:p w:rsidR="60B9B0A1" w:rsidP="1930A1E2" w:rsidRDefault="60B9B0A1" w14:paraId="20820B72" w14:textId="36BEE82B">
                <w:pPr>
                  <w:pStyle w:val="ListParagraph"/>
                  <w:numPr>
                    <w:ilvl w:val="0"/>
                    <w:numId w:val="27"/>
                  </w:numPr>
                  <w:tabs>
                    <w:tab w:val="num" w:leader="none" w:pos="720"/>
                  </w:tabs>
                  <w:spacing w:after="0" w:line="240" w:lineRule="auto"/>
                  <w:rPr>
                    <w:rStyle w:val="Arial10"/>
                    <w:color w:val="auto"/>
                  </w:rPr>
                </w:pPr>
                <w:r w:rsidRPr="1930A1E2" w:rsidR="60B9B0A1">
                  <w:rPr>
                    <w:rStyle w:val="Arial10"/>
                    <w:color w:val="auto"/>
                  </w:rPr>
                  <w:t>User enters payment amount to satisfy balance</w:t>
                </w:r>
              </w:p>
              <w:p w:rsidR="60B9B0A1" w:rsidP="07B6F681" w:rsidRDefault="60B9B0A1" w14:paraId="7D309EC7" w14:textId="7EAF0A6F">
                <w:pPr>
                  <w:pStyle w:val="ListParagraph"/>
                  <w:numPr>
                    <w:ilvl w:val="0"/>
                    <w:numId w:val="27"/>
                  </w:numPr>
                  <w:tabs>
                    <w:tab w:val="num" w:leader="none" w:pos="720"/>
                  </w:tabs>
                  <w:spacing w:after="0" w:line="240" w:lineRule="auto"/>
                  <w:rPr>
                    <w:rStyle w:val="Arial10"/>
                    <w:color w:val="auto"/>
                  </w:rPr>
                </w:pPr>
                <w:r w:rsidRPr="07B6F681" w:rsidR="60B9B0A1">
                  <w:rPr>
                    <w:rStyle w:val="Arial10"/>
                    <w:color w:val="auto"/>
                  </w:rPr>
                  <w:t>User clicks submit</w:t>
                </w:r>
              </w:p>
              <w:p w:rsidR="60B9B0A1" w:rsidP="1930A1E2" w:rsidRDefault="60B9B0A1" w14:paraId="6529F78A" w14:textId="3B4499BE">
                <w:pPr>
                  <w:pStyle w:val="ListParagraph"/>
                  <w:numPr>
                    <w:ilvl w:val="0"/>
                    <w:numId w:val="27"/>
                  </w:numPr>
                  <w:tabs>
                    <w:tab w:val="num" w:leader="none" w:pos="720"/>
                  </w:tabs>
                  <w:spacing w:after="0" w:line="240" w:lineRule="auto"/>
                  <w:rPr>
                    <w:rStyle w:val="Arial10"/>
                    <w:color w:val="auto"/>
                  </w:rPr>
                </w:pPr>
                <w:r w:rsidRPr="1930A1E2" w:rsidR="60B9B0A1">
                  <w:rPr>
                    <w:rStyle w:val="Arial10"/>
                    <w:color w:val="auto"/>
                  </w:rPr>
                  <w:t>User navigates to action pane &gt; Sell &gt; Actions &gt; Confirm Now</w:t>
                </w:r>
              </w:p>
              <w:p w:rsidR="60B9B0A1" w:rsidP="1930A1E2" w:rsidRDefault="60B9B0A1" w14:paraId="02C2B644" w14:textId="39F6543F">
                <w:pPr>
                  <w:pStyle w:val="ListParagraph"/>
                  <w:numPr>
                    <w:ilvl w:val="0"/>
                    <w:numId w:val="27"/>
                  </w:numPr>
                  <w:tabs>
                    <w:tab w:val="num" w:leader="none" w:pos="720"/>
                  </w:tabs>
                  <w:spacing w:after="0" w:line="240" w:lineRule="auto"/>
                  <w:rPr/>
                </w:pPr>
                <w:r w:rsidR="60B9B0A1">
                  <w:rPr/>
                  <w:t xml:space="preserve">User navigates </w:t>
                </w:r>
                <w:r w:rsidR="60B9B0A1">
                  <w:rPr/>
                  <w:t>to ”Line</w:t>
                </w:r>
                <w:r w:rsidR="60B9B0A1">
                  <w:rPr/>
                  <w:t xml:space="preserve"> Details”</w:t>
                </w:r>
                <w:r w:rsidR="60B9B0A1">
                  <w:rPr/>
                  <w:t>, ”Product</w:t>
                </w:r>
                <w:r w:rsidR="60B9B0A1">
                  <w:rPr/>
                  <w:t xml:space="preserve">” tab, field warehouse and confirms that value </w:t>
                </w:r>
                <w:r w:rsidR="60B9B0A1">
                  <w:rPr/>
                  <w:t>is ”Austin</w:t>
                </w:r>
                <w:r w:rsidR="60B9B0A1">
                  <w:rPr/>
                  <w:t>” for both items.</w:t>
                </w:r>
              </w:p>
              <w:p w:rsidR="60B9B0A1" w:rsidP="1930A1E2" w:rsidRDefault="60B9B0A1" w14:paraId="397EDB73" w14:textId="5B2E2B93">
                <w:pPr>
                  <w:pStyle w:val="ListParagraph"/>
                  <w:numPr>
                    <w:ilvl w:val="0"/>
                    <w:numId w:val="27"/>
                  </w:numPr>
                  <w:tabs>
                    <w:tab w:val="num" w:leader="none" w:pos="720"/>
                  </w:tabs>
                  <w:spacing w:after="0" w:line="240" w:lineRule="auto"/>
                  <w:rPr/>
                </w:pPr>
                <w:r w:rsidR="60B9B0A1">
                  <w:rPr/>
                  <w:t>User navigates to action pane Sales Order &gt; View &gt; Order Events</w:t>
                </w:r>
              </w:p>
              <w:p w:rsidR="6E0D18FC" w:rsidP="1930A1E2" w:rsidRDefault="6E0D18FC" w14:paraId="524C7F09" w14:textId="2964D5EC">
                <w:pPr>
                  <w:pStyle w:val="ListParagraph"/>
                  <w:numPr>
                    <w:ilvl w:val="0"/>
                    <w:numId w:val="27"/>
                  </w:numPr>
                  <w:tabs>
                    <w:tab w:val="num" w:leader="none" w:pos="720"/>
                  </w:tabs>
                  <w:spacing w:after="0" w:line="240" w:lineRule="auto"/>
                  <w:rPr/>
                </w:pPr>
                <w:r w:rsidR="6E0D18FC">
                  <w:rPr/>
                  <w:t>User confirms order event ”Default Warehouse”</w:t>
                </w:r>
              </w:p>
              <w:p w:rsidR="221F95E9" w:rsidP="221F95E9" w:rsidRDefault="221F95E9" w14:paraId="4970C16B" w14:textId="250893EE">
                <w:pPr>
                  <w:rPr>
                    <w:color w:val="auto"/>
                  </w:rPr>
                </w:pPr>
              </w:p>
            </w:tc>
          </w:tr>
          <w:tr w:rsidR="5CF9A095" w:rsidTr="07B6F681" w14:paraId="06274FB9" w14:textId="77777777">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2678DB4F" w:rsidP="1930A1E2" w:rsidRDefault="2678DB4F" w14:paraId="51F8A05A" w14:textId="380A4CFD">
                <w:pPr>
                  <w:rPr>
                    <w:color w:val="auto"/>
                  </w:rPr>
                </w:pPr>
                <w:r w:rsidRPr="43CA7FC1" w:rsidR="2678DB4F">
                  <w:rPr>
                    <w:b w:val="1"/>
                    <w:bCs w:val="1"/>
                    <w:color w:val="auto"/>
                  </w:rPr>
                  <w:t>Scenario</w:t>
                </w:r>
                <w:r w:rsidRPr="43CA7FC1" w:rsidR="1E07ADE9">
                  <w:rPr>
                    <w:b w:val="1"/>
                    <w:bCs w:val="1"/>
                    <w:color w:val="auto"/>
                  </w:rPr>
                  <w:t xml:space="preserve"> 6</w:t>
                </w:r>
                <w:r w:rsidRPr="43CA7FC1" w:rsidR="2678DB4F">
                  <w:rPr>
                    <w:b w:val="1"/>
                    <w:bCs w:val="1"/>
                    <w:color w:val="auto"/>
                  </w:rPr>
                  <w:t xml:space="preserve">: </w:t>
                </w:r>
                <w:r w:rsidRPr="43CA7FC1" w:rsidR="2678DB4F">
                  <w:rPr>
                    <w:color w:val="auto"/>
                  </w:rPr>
                  <w:t>User attempts to set default warehouse tab on multiple</w:t>
                </w:r>
                <w:r w:rsidRPr="43CA7FC1" w:rsidR="7A5474E3">
                  <w:rPr>
                    <w:color w:val="auto"/>
                  </w:rPr>
                  <w:t xml:space="preserve"> sites</w:t>
                </w:r>
                <w:r w:rsidRPr="43CA7FC1" w:rsidR="2678DB4F">
                  <w:rPr>
                    <w:color w:val="auto"/>
                  </w:rPr>
                  <w:t xml:space="preserve">. </w:t>
                </w:r>
              </w:p>
              <w:p w:rsidR="2678DB4F" w:rsidP="241E1EAE" w:rsidRDefault="2678DB4F" w14:paraId="02963730" w14:textId="695E5C5E">
                <w:pPr>
                  <w:pStyle w:val="ListParagraph"/>
                  <w:numPr>
                    <w:ilvl w:val="0"/>
                    <w:numId w:val="2"/>
                  </w:numPr>
                  <w:rPr/>
                </w:pPr>
                <w:r w:rsidRPr="07B6F681" w:rsidR="1DC5E92D">
                  <w:rPr>
                    <w:rStyle w:val="Arial10"/>
                    <w:color w:val="auto"/>
                  </w:rPr>
                  <w:t xml:space="preserve">User navigates to </w:t>
                </w:r>
                <w:r w:rsidRPr="07B6F681" w:rsidR="6DE95FC9">
                  <w:rPr>
                    <w:rStyle w:val="Arial10"/>
                    <w:color w:val="auto"/>
                  </w:rPr>
                  <w:t xml:space="preserve">Inventory </w:t>
                </w:r>
                <w:r w:rsidRPr="07B6F681" w:rsidR="1DC5E92D">
                  <w:rPr>
                    <w:rStyle w:val="Arial10"/>
                    <w:color w:val="auto"/>
                  </w:rPr>
                  <w:t xml:space="preserve">management &gt; </w:t>
                </w:r>
                <w:r w:rsidR="1DC5E92D">
                  <w:rPr/>
                  <w:t xml:space="preserve">Setup </w:t>
                </w:r>
                <w:r w:rsidR="310B2796">
                  <w:rPr/>
                  <w:t>&gt; Inventory Breakdown &gt; Sites</w:t>
                </w:r>
              </w:p>
              <w:p w:rsidR="2678DB4F" w:rsidP="5CF9A095" w:rsidRDefault="2678DB4F" w14:paraId="0FAD8588" w14:textId="3B6B4DAF">
                <w:pPr>
                  <w:pStyle w:val="ListParagraph"/>
                  <w:numPr>
                    <w:ilvl w:val="0"/>
                    <w:numId w:val="2"/>
                  </w:numPr>
                  <w:tabs>
                    <w:tab w:val="num" w:pos="720"/>
                  </w:tabs>
                  <w:spacing w:after="0" w:line="240" w:lineRule="auto"/>
                  <w:rPr/>
                </w:pPr>
                <w:r w:rsidR="2678DB4F">
                  <w:rPr/>
                  <w:t>User updates or confirms default warehouse flag on the desired warehouse (”</w:t>
                </w:r>
                <w:r w:rsidR="5B750A3E">
                  <w:rPr/>
                  <w:t>Austin</w:t>
                </w:r>
                <w:r w:rsidR="2678DB4F">
                  <w:rPr/>
                  <w:t>”)</w:t>
                </w:r>
              </w:p>
              <w:p w:rsidR="2678DB4F" w:rsidP="5CF9A095" w:rsidRDefault="2678DB4F" w14:paraId="266712FC" w14:textId="54B92CAC">
                <w:pPr>
                  <w:pStyle w:val="ListParagraph"/>
                  <w:numPr>
                    <w:ilvl w:val="0"/>
                    <w:numId w:val="2"/>
                  </w:numPr>
                  <w:rPr>
                    <w:color w:val="auto"/>
                  </w:rPr>
                </w:pPr>
                <w:r w:rsidRPr="5CF9A095">
                  <w:rPr>
                    <w:color w:val="auto"/>
                  </w:rPr>
                  <w:t>User attempts to update default warehouse on another warehouse</w:t>
                </w:r>
              </w:p>
              <w:p w:rsidR="2678DB4F" w:rsidP="5CF9A095" w:rsidRDefault="2678DB4F" w14:paraId="5330678B" w14:textId="6E1EE48F">
                <w:pPr>
                  <w:pStyle w:val="ListParagraph"/>
                  <w:numPr>
                    <w:ilvl w:val="0"/>
                    <w:numId w:val="2"/>
                  </w:numPr>
                  <w:rPr>
                    <w:color w:val="auto"/>
                  </w:rPr>
                </w:pPr>
                <w:r w:rsidRPr="1930A1E2" w:rsidR="2678DB4F">
                  <w:rPr>
                    <w:color w:val="auto"/>
                  </w:rPr>
                  <w:t xml:space="preserve">User confirms that default warehouse flag is </w:t>
                </w:r>
                <w:r w:rsidRPr="1930A1E2" w:rsidR="650AB69E">
                  <w:rPr>
                    <w:color w:val="auto"/>
                  </w:rPr>
                  <w:t>disabled</w:t>
                </w:r>
                <w:r w:rsidRPr="1930A1E2" w:rsidR="2678DB4F">
                  <w:rPr>
                    <w:color w:val="auto"/>
                  </w:rPr>
                  <w:t xml:space="preserve"> </w:t>
                </w:r>
                <w:r w:rsidRPr="1930A1E2" w:rsidR="2678DB4F">
                  <w:rPr>
                    <w:color w:val="auto"/>
                  </w:rPr>
                  <w:t>and cannot be selected</w:t>
                </w:r>
              </w:p>
            </w:tc>
          </w:tr>
          <w:tr w:rsidR="5CF9A095" w:rsidTr="07B6F681" w14:paraId="378EC232" w14:textId="77777777">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170319F9" w:rsidP="5CF9A095" w:rsidRDefault="170319F9" w14:paraId="6E1CE7FA" w14:textId="61E14B8C">
                <w:pPr>
                  <w:rPr>
                    <w:color w:val="2B579A"/>
                  </w:rPr>
                </w:pPr>
                <w:r w:rsidRPr="43CA7FC1" w:rsidR="170319F9">
                  <w:rPr>
                    <w:b w:val="1"/>
                    <w:bCs w:val="1"/>
                    <w:color w:val="auto"/>
                  </w:rPr>
                  <w:t>Scenario</w:t>
                </w:r>
                <w:r w:rsidRPr="43CA7FC1" w:rsidR="2BA2CBE2">
                  <w:rPr>
                    <w:b w:val="1"/>
                    <w:bCs w:val="1"/>
                    <w:color w:val="auto"/>
                  </w:rPr>
                  <w:t xml:space="preserve"> 7</w:t>
                </w:r>
                <w:r w:rsidRPr="43CA7FC1" w:rsidR="170319F9">
                  <w:rPr>
                    <w:b w:val="1"/>
                    <w:bCs w:val="1"/>
                    <w:color w:val="auto"/>
                  </w:rPr>
                  <w:t xml:space="preserve">: </w:t>
                </w:r>
                <w:r w:rsidRPr="43CA7FC1" w:rsidR="170319F9">
                  <w:rPr>
                    <w:color w:val="auto"/>
                  </w:rPr>
                  <w:t>User turns of</w:t>
                </w:r>
                <w:r w:rsidRPr="43CA7FC1" w:rsidR="216372B8">
                  <w:rPr>
                    <w:color w:val="auto"/>
                  </w:rPr>
                  <w:t>f</w:t>
                </w:r>
                <w:r w:rsidRPr="43CA7FC1" w:rsidR="170319F9">
                  <w:rPr>
                    <w:color w:val="auto"/>
                  </w:rPr>
                  <w:t xml:space="preserve"> ship complete flag on </w:t>
                </w:r>
                <w:r w:rsidRPr="43CA7FC1" w:rsidR="3405BC22">
                  <w:rPr>
                    <w:color w:val="auto"/>
                  </w:rPr>
                  <w:t>sales order header</w:t>
                </w:r>
                <w:r w:rsidRPr="43CA7FC1" w:rsidR="170319F9">
                  <w:rPr>
                    <w:color w:val="auto"/>
                  </w:rPr>
                  <w:t>. Address validation is not triggered</w:t>
                </w:r>
                <w:r w:rsidRPr="43CA7FC1" w:rsidR="0FB72E09">
                  <w:rPr>
                    <w:color w:val="auto"/>
                  </w:rPr>
                  <w:t xml:space="preserve"> when </w:t>
                </w:r>
                <w:r w:rsidRPr="43CA7FC1" w:rsidR="0FB72E09">
                  <w:rPr>
                    <w:color w:val="auto"/>
                  </w:rPr>
                  <w:t>attempting</w:t>
                </w:r>
                <w:r w:rsidRPr="43CA7FC1" w:rsidR="0FB72E09">
                  <w:rPr>
                    <w:color w:val="auto"/>
                  </w:rPr>
                  <w:t xml:space="preserve"> to pick and pack order. </w:t>
                </w:r>
              </w:p>
              <w:p w:rsidR="3AA81A42" w:rsidP="1930A1E2" w:rsidRDefault="3AA81A42" w14:paraId="6A5D7FA5" w14:textId="7E900919">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navigates to Retail and Commerce &gt; Customers &gt; Customer Service</w:t>
                </w:r>
              </w:p>
              <w:p w:rsidR="3AA81A42" w:rsidP="1930A1E2" w:rsidRDefault="3AA81A42" w14:paraId="33A9668C" w14:textId="6E9484C6">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selects a customer (use customer Nicole Roby Designs)</w:t>
                </w:r>
              </w:p>
              <w:p w:rsidR="3AA81A42" w:rsidP="1930A1E2" w:rsidRDefault="3AA81A42" w14:paraId="4BF1B030" w14:textId="6AFA7F17">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creates new sales order</w:t>
                </w:r>
              </w:p>
              <w:p w:rsidR="3AA81A42" w:rsidP="1930A1E2" w:rsidRDefault="3AA81A42" w14:paraId="22C764E7" w14:textId="12D7B83D">
                <w:pPr>
                  <w:pStyle w:val="ListParagraph"/>
                  <w:numPr>
                    <w:ilvl w:val="0"/>
                    <w:numId w:val="3"/>
                  </w:numPr>
                  <w:tabs>
                    <w:tab w:val="num" w:leader="none" w:pos="720"/>
                  </w:tabs>
                  <w:spacing w:after="0" w:line="240" w:lineRule="auto"/>
                  <w:rPr>
                    <w:rStyle w:val="Arial10"/>
                    <w:color w:val="auto"/>
                  </w:rPr>
                </w:pPr>
                <w:r w:rsidRPr="716BD372" w:rsidR="75DCD963">
                  <w:rPr>
                    <w:rStyle w:val="Arial10"/>
                    <w:color w:val="auto"/>
                  </w:rPr>
                  <w:t>User adds multiple sales order lines and adds item to those lines. (use item 100010-002)</w:t>
                </w:r>
              </w:p>
              <w:p w:rsidR="581E615E" w:rsidP="716BD372" w:rsidRDefault="581E615E" w14:paraId="30940EE4" w14:textId="6A6E09F9">
                <w:pPr>
                  <w:pStyle w:val="ListParagraph"/>
                  <w:numPr>
                    <w:ilvl w:val="0"/>
                    <w:numId w:val="3"/>
                  </w:numPr>
                  <w:tabs>
                    <w:tab w:val="num" w:leader="none" w:pos="720"/>
                  </w:tabs>
                  <w:spacing w:after="0" w:line="240" w:lineRule="auto"/>
                  <w:rPr>
                    <w:rStyle w:val="Arial10"/>
                    <w:color w:val="auto"/>
                  </w:rPr>
                </w:pPr>
                <w:r w:rsidRPr="716BD372" w:rsidR="581E615E">
                  <w:rPr>
                    <w:rStyle w:val="Arial10"/>
                    <w:color w:val="auto"/>
                  </w:rPr>
                  <w:t xml:space="preserve">Selecting each sales order line, user clicks Inventory &gt; </w:t>
                </w:r>
                <w:r w:rsidRPr="716BD372" w:rsidR="581E615E">
                  <w:rPr>
                    <w:rStyle w:val="Arial10"/>
                    <w:color w:val="auto"/>
                  </w:rPr>
                  <w:t>Maintain</w:t>
                </w:r>
                <w:r w:rsidRPr="716BD372" w:rsidR="581E615E">
                  <w:rPr>
                    <w:rStyle w:val="Arial10"/>
                    <w:color w:val="auto"/>
                  </w:rPr>
                  <w:t>, Reservation and Clicks Reserve Lot.</w:t>
                </w:r>
              </w:p>
              <w:p w:rsidR="3AA81A42" w:rsidP="1930A1E2" w:rsidRDefault="3AA81A42" w14:paraId="71F1241E" w14:textId="6F84D173">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navigates to Line Details ”Address” tab and updates delivery address on one of the sales order lines.</w:t>
                </w:r>
              </w:p>
              <w:p w:rsidR="3AA81A42" w:rsidP="1930A1E2" w:rsidRDefault="3AA81A42" w14:paraId="3D2EAF0D" w14:textId="610C34E5">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navigates to Header and confirms that ship complete flag is toggled-on for sales order in the ”Delivery” tab.</w:t>
                </w:r>
              </w:p>
              <w:p w:rsidR="3AA81A42" w:rsidP="1930A1E2" w:rsidRDefault="3AA81A42" w14:paraId="460C8B6C" w14:textId="67F2B897">
                <w:pPr>
                  <w:pStyle w:val="ListParagraph"/>
                  <w:numPr>
                    <w:ilvl w:val="0"/>
                    <w:numId w:val="3"/>
                  </w:numPr>
                  <w:tabs>
                    <w:tab w:val="num" w:leader="none" w:pos="720"/>
                  </w:tabs>
                  <w:spacing w:after="0" w:line="240" w:lineRule="auto"/>
                  <w:rPr/>
                </w:pPr>
                <w:r w:rsidR="3AA81A42">
                  <w:rPr/>
                  <w:t>User turns off ship complete</w:t>
                </w:r>
              </w:p>
              <w:p w:rsidR="3AA81A42" w:rsidP="1930A1E2" w:rsidRDefault="3AA81A42" w14:paraId="29D58A6E" w14:textId="01B22F1C">
                <w:pPr>
                  <w:pStyle w:val="ListParagraph"/>
                  <w:numPr>
                    <w:ilvl w:val="0"/>
                    <w:numId w:val="3"/>
                  </w:numPr>
                  <w:tabs>
                    <w:tab w:val="num" w:leader="none" w:pos="720"/>
                  </w:tabs>
                  <w:spacing w:after="0" w:line="240" w:lineRule="auto"/>
                  <w:rPr/>
                </w:pPr>
                <w:r w:rsidR="3AA81A42">
                  <w:rPr/>
                  <w:t>User clicks ”Save”</w:t>
                </w:r>
              </w:p>
              <w:p w:rsidR="3AA81A42" w:rsidP="1930A1E2" w:rsidRDefault="3AA81A42" w14:paraId="75704A47" w14:textId="37945CFF">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clicks ”Complete” in the action pane</w:t>
                </w:r>
              </w:p>
              <w:p w:rsidR="3AA81A42" w:rsidP="1930A1E2" w:rsidRDefault="3AA81A42" w14:paraId="34508D7F" w14:textId="04F9772E">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clicks ”add” in the payments tab</w:t>
                </w:r>
              </w:p>
              <w:p w:rsidR="3AA81A42" w:rsidP="1930A1E2" w:rsidRDefault="3AA81A42" w14:paraId="7C451DDF" w14:textId="7FFF41E5">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selects a payment method</w:t>
                </w:r>
              </w:p>
              <w:p w:rsidR="3AA81A42" w:rsidP="1930A1E2" w:rsidRDefault="3AA81A42" w14:paraId="1F7D2D9C" w14:textId="36BEE82B">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enters payment amount to satisfy balance</w:t>
                </w:r>
              </w:p>
              <w:p w:rsidR="3AA81A42" w:rsidP="1930A1E2" w:rsidRDefault="3AA81A42" w14:paraId="41493E34" w14:textId="3FFEA812">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clicks submit</w:t>
                </w:r>
              </w:p>
              <w:p w:rsidR="3AA81A42" w:rsidP="31E71C92" w:rsidRDefault="3AA81A42" w14:paraId="29CB2D1C" w14:textId="06982A28">
                <w:pPr>
                  <w:pStyle w:val="ListParagraph"/>
                  <w:numPr>
                    <w:ilvl w:val="0"/>
                    <w:numId w:val="3"/>
                  </w:numPr>
                  <w:tabs>
                    <w:tab w:val="num" w:leader="none" w:pos="720"/>
                  </w:tabs>
                  <w:spacing w:after="0" w:line="240" w:lineRule="auto"/>
                  <w:rPr>
                    <w:rStyle w:val="Arial10"/>
                    <w:color w:val="auto"/>
                  </w:rPr>
                </w:pPr>
                <w:r w:rsidRPr="31E71C92" w:rsidR="3AA81A42">
                  <w:rPr>
                    <w:rStyle w:val="Arial10"/>
                    <w:color w:val="auto"/>
                  </w:rPr>
                  <w:t>User navigates to action pane &gt; Sell &gt; Actions &gt; Confirm Now</w:t>
                </w:r>
              </w:p>
              <w:p w:rsidR="3AA81A42" w:rsidP="1930A1E2" w:rsidRDefault="3AA81A42" w14:paraId="59BA3463" w14:textId="6636C8BF">
                <w:pPr>
                  <w:pStyle w:val="ListParagraph"/>
                  <w:numPr>
                    <w:ilvl w:val="0"/>
                    <w:numId w:val="3"/>
                  </w:numPr>
                  <w:tabs>
                    <w:tab w:val="num" w:leader="none" w:pos="720"/>
                  </w:tabs>
                  <w:spacing w:after="0" w:line="240" w:lineRule="auto"/>
                  <w:rPr>
                    <w:rStyle w:val="Arial10"/>
                    <w:color w:val="auto"/>
                  </w:rPr>
                </w:pPr>
                <w:r w:rsidRPr="1930A1E2" w:rsidR="3AA81A42">
                  <w:rPr>
                    <w:rStyle w:val="Arial10"/>
                    <w:color w:val="auto"/>
                  </w:rPr>
                  <w:t>User Clicks OK</w:t>
                </w:r>
              </w:p>
              <w:p w:rsidR="3AA81A42" w:rsidP="1930A1E2" w:rsidRDefault="3AA81A42" w14:paraId="1507ACAC" w14:textId="44010644">
                <w:pPr>
                  <w:pStyle w:val="ListParagraph"/>
                  <w:numPr>
                    <w:ilvl w:val="0"/>
                    <w:numId w:val="3"/>
                  </w:numPr>
                  <w:tabs>
                    <w:tab w:val="num" w:leader="none" w:pos="720"/>
                  </w:tabs>
                  <w:spacing w:after="0" w:line="240" w:lineRule="auto"/>
                  <w:rPr/>
                </w:pPr>
                <w:r w:rsidR="3AA81A42">
                  <w:rPr/>
                  <w:t xml:space="preserve">User </w:t>
                </w:r>
                <w:r w:rsidR="3AA81A42">
                  <w:rPr/>
                  <w:t>is able to</w:t>
                </w:r>
                <w:r w:rsidR="3AA81A42">
                  <w:rPr/>
                  <w:t xml:space="preserve"> confirm order and is not stopped by an error</w:t>
                </w:r>
              </w:p>
              <w:p w:rsidR="5CF9A095" w:rsidP="5CF9A095" w:rsidRDefault="5CF9A095" w14:paraId="1FA5FD2C" w14:textId="1092229C">
                <w:pPr>
                  <w:rPr>
                    <w:color w:val="auto"/>
                  </w:rPr>
                </w:pPr>
              </w:p>
            </w:tc>
          </w:tr>
          <w:tr w:rsidR="5CF9A095" w:rsidTr="07B6F681" w14:paraId="11145D8C" w14:textId="77777777">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FB72E09" w:rsidP="5CF9A095" w:rsidRDefault="0FB72E09" w14:paraId="7F98A784" w14:textId="6CAF9C52">
                <w:pPr>
                  <w:rPr>
                    <w:color w:val="2B579A"/>
                  </w:rPr>
                </w:pPr>
                <w:r w:rsidRPr="43CA7FC1" w:rsidR="0FB72E09">
                  <w:rPr>
                    <w:b w:val="1"/>
                    <w:bCs w:val="1"/>
                    <w:color w:val="auto"/>
                  </w:rPr>
                  <w:t>Scenario</w:t>
                </w:r>
                <w:r w:rsidRPr="43CA7FC1" w:rsidR="4AAD5BE3">
                  <w:rPr>
                    <w:b w:val="1"/>
                    <w:bCs w:val="1"/>
                    <w:color w:val="auto"/>
                  </w:rPr>
                  <w:t xml:space="preserve"> 8</w:t>
                </w:r>
                <w:r w:rsidRPr="43CA7FC1" w:rsidR="0FB72E09">
                  <w:rPr>
                    <w:b w:val="1"/>
                    <w:bCs w:val="1"/>
                    <w:color w:val="auto"/>
                  </w:rPr>
                  <w:t>:</w:t>
                </w:r>
                <w:r w:rsidRPr="43CA7FC1" w:rsidR="0FB72E09">
                  <w:rPr>
                    <w:color w:val="auto"/>
                  </w:rPr>
                  <w:t xml:space="preserve"> User turns off ship complete flag on customer record. Warehouse default override is not triggered when </w:t>
                </w:r>
                <w:r w:rsidRPr="43CA7FC1" w:rsidR="0FB72E09">
                  <w:rPr>
                    <w:color w:val="auto"/>
                  </w:rPr>
                  <w:t>attempting</w:t>
                </w:r>
                <w:r w:rsidRPr="43CA7FC1" w:rsidR="0FB72E09">
                  <w:rPr>
                    <w:color w:val="auto"/>
                  </w:rPr>
                  <w:t xml:space="preserve"> to pick and pack order.</w:t>
                </w:r>
              </w:p>
              <w:p w:rsidR="0BEFED3B" w:rsidP="5CF9A095" w:rsidRDefault="0BEFED3B" w14:paraId="1768CD3D" w14:textId="59725575">
                <w:pPr>
                  <w:pStyle w:val="ListParagraph"/>
                  <w:numPr>
                    <w:ilvl w:val="0"/>
                    <w:numId w:val="1"/>
                  </w:numPr>
                  <w:tabs>
                    <w:tab w:val="num" w:pos="720"/>
                  </w:tabs>
                  <w:spacing w:after="0" w:line="240" w:lineRule="auto"/>
                  <w:rPr/>
                </w:pPr>
                <w:r w:rsidRPr="1930A1E2" w:rsidR="661EB319">
                  <w:rPr>
                    <w:rStyle w:val="Arial10"/>
                    <w:color w:val="auto"/>
                  </w:rPr>
                  <w:t xml:space="preserve">User navigates to Warehouse management &gt; </w:t>
                </w:r>
                <w:r w:rsidR="661EB319">
                  <w:rPr/>
                  <w:t>Setup &gt; Inventory Breakdown &gt; Sites</w:t>
                </w:r>
              </w:p>
              <w:p w:rsidR="0BEFED3B" w:rsidP="5CF9A095" w:rsidRDefault="0BEFED3B" w14:paraId="4B89031F" w14:textId="0E859618">
                <w:pPr>
                  <w:pStyle w:val="ListParagraph"/>
                  <w:numPr>
                    <w:ilvl w:val="0"/>
                    <w:numId w:val="1"/>
                  </w:numPr>
                  <w:tabs>
                    <w:tab w:val="num" w:pos="720"/>
                  </w:tabs>
                  <w:spacing w:after="0" w:line="240" w:lineRule="auto"/>
                  <w:rPr/>
                </w:pPr>
                <w:r w:rsidR="661EB319">
                  <w:rPr/>
                  <w:t>User updates or confirms ”Default warehouse” flag on the desired warehouse (”Austin”)</w:t>
                </w:r>
              </w:p>
              <w:p w:rsidR="0BEFED3B" w:rsidP="1930A1E2" w:rsidRDefault="0BEFED3B" w14:paraId="5CB98BC8" w14:textId="721507F7">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navigates to Retail and Commerce &gt; Customers &gt; Customer Service</w:t>
                </w:r>
              </w:p>
              <w:p w:rsidR="0BEFED3B" w:rsidP="1930A1E2" w:rsidRDefault="0BEFED3B" w14:paraId="2CC147DF" w14:textId="6E9484C6">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selects a customer (use customer Nicole Roby Designs)</w:t>
                </w:r>
              </w:p>
              <w:p w:rsidR="0BEFED3B" w:rsidP="1930A1E2" w:rsidRDefault="0BEFED3B" w14:paraId="0C223D64" w14:textId="6AFA7F17">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creates new sales order</w:t>
                </w:r>
              </w:p>
              <w:p w:rsidR="0BEFED3B" w:rsidP="1930A1E2" w:rsidRDefault="0BEFED3B" w14:paraId="6A2EF565" w14:textId="12D7B83D">
                <w:pPr>
                  <w:pStyle w:val="ListParagraph"/>
                  <w:numPr>
                    <w:ilvl w:val="0"/>
                    <w:numId w:val="1"/>
                  </w:numPr>
                  <w:tabs>
                    <w:tab w:val="num" w:pos="720"/>
                  </w:tabs>
                  <w:spacing w:after="0" w:line="240" w:lineRule="auto"/>
                  <w:rPr>
                    <w:rStyle w:val="Arial10"/>
                    <w:color w:val="auto"/>
                  </w:rPr>
                </w:pPr>
                <w:r w:rsidRPr="716BD372" w:rsidR="31D7A19B">
                  <w:rPr>
                    <w:rStyle w:val="Arial10"/>
                    <w:color w:val="auto"/>
                  </w:rPr>
                  <w:t>User adds multiple sales order lines and adds item to those lines. (use item 100010-002)</w:t>
                </w:r>
              </w:p>
              <w:p w:rsidR="70F8099E" w:rsidP="716BD372" w:rsidRDefault="70F8099E" w14:paraId="71204990" w14:textId="514D9957">
                <w:pPr>
                  <w:pStyle w:val="ListParagraph"/>
                  <w:numPr>
                    <w:ilvl w:val="0"/>
                    <w:numId w:val="1"/>
                  </w:numPr>
                  <w:tabs>
                    <w:tab w:val="num" w:leader="none" w:pos="720"/>
                  </w:tabs>
                  <w:spacing w:after="0" w:line="240" w:lineRule="auto"/>
                  <w:rPr>
                    <w:rStyle w:val="Arial10"/>
                    <w:color w:val="auto"/>
                  </w:rPr>
                </w:pPr>
                <w:r w:rsidRPr="716BD372" w:rsidR="70F8099E">
                  <w:rPr>
                    <w:rStyle w:val="Arial10"/>
                    <w:color w:val="auto"/>
                  </w:rPr>
                  <w:t xml:space="preserve">Selecting each sales order line, user clicks Inventory &gt; </w:t>
                </w:r>
                <w:r w:rsidRPr="716BD372" w:rsidR="70F8099E">
                  <w:rPr>
                    <w:rStyle w:val="Arial10"/>
                    <w:color w:val="auto"/>
                  </w:rPr>
                  <w:t>Maintain</w:t>
                </w:r>
                <w:r w:rsidRPr="716BD372" w:rsidR="70F8099E">
                  <w:rPr>
                    <w:rStyle w:val="Arial10"/>
                    <w:color w:val="auto"/>
                  </w:rPr>
                  <w:t>, Reservation and Clicks Reserve Lot.</w:t>
                </w:r>
              </w:p>
              <w:p w:rsidR="0BEFED3B" w:rsidP="1930A1E2" w:rsidRDefault="0BEFED3B" w14:paraId="21D0C067" w14:textId="75BF0F16">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navigates to ”Line Details”, ”Product” tab and updates the warehouse (use ”Vegas”)</w:t>
                </w:r>
              </w:p>
              <w:p w:rsidR="0BEFED3B" w:rsidP="1930A1E2" w:rsidRDefault="0BEFED3B" w14:paraId="4D46DB18" w14:textId="565D4D66">
                <w:pPr>
                  <w:pStyle w:val="ListParagraph"/>
                  <w:numPr>
                    <w:ilvl w:val="0"/>
                    <w:numId w:val="1"/>
                  </w:numPr>
                  <w:tabs>
                    <w:tab w:val="num" w:pos="720"/>
                  </w:tabs>
                  <w:spacing w:after="0" w:line="240" w:lineRule="auto"/>
                  <w:rPr>
                    <w:rStyle w:val="Arial10"/>
                    <w:color w:val="auto"/>
                  </w:rPr>
                </w:pPr>
                <w:r w:rsidRPr="1930A1E2" w:rsidR="661EB319">
                  <w:rPr>
                    <w:rStyle w:val="Arial10"/>
                    <w:color w:val="auto"/>
                  </w:rPr>
                  <w:t xml:space="preserve">User navigates to Header and confirms that ship complete flag is toggled-on for sales order in </w:t>
                </w:r>
                <w:r w:rsidRPr="1930A1E2" w:rsidR="661EB319">
                  <w:rPr>
                    <w:rStyle w:val="Arial10"/>
                    <w:color w:val="auto"/>
                  </w:rPr>
                  <w:t>the ”Delivery</w:t>
                </w:r>
                <w:r w:rsidRPr="1930A1E2" w:rsidR="661EB319">
                  <w:rPr>
                    <w:rStyle w:val="Arial10"/>
                    <w:color w:val="auto"/>
                  </w:rPr>
                  <w:t>” tab.</w:t>
                </w:r>
              </w:p>
              <w:p w:rsidR="0BEFED3B" w:rsidP="1930A1E2" w:rsidRDefault="0BEFED3B" w14:paraId="4BAB645F" w14:textId="7724CC6D">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turns off ship complete.</w:t>
                </w:r>
              </w:p>
              <w:p w:rsidR="0BEFED3B" w:rsidP="1930A1E2" w:rsidRDefault="0BEFED3B" w14:paraId="6DD2CC3F" w14:textId="1CF9F4E2">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clicks ”Save”</w:t>
                </w:r>
              </w:p>
              <w:p w:rsidR="0BEFED3B" w:rsidP="1930A1E2" w:rsidRDefault="0BEFED3B" w14:paraId="71E3413C" w14:textId="19AE52B7">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clicks ”Complete” in the action pane</w:t>
                </w:r>
              </w:p>
              <w:p w:rsidR="0BEFED3B" w:rsidP="1930A1E2" w:rsidRDefault="0BEFED3B" w14:paraId="6549DF95" w14:textId="04F9772E">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clicks ”add” in the payments tab</w:t>
                </w:r>
              </w:p>
              <w:p w:rsidR="0BEFED3B" w:rsidP="1930A1E2" w:rsidRDefault="0BEFED3B" w14:paraId="6ECAF50F" w14:textId="7FFF41E5">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selects a payment method</w:t>
                </w:r>
              </w:p>
              <w:p w:rsidR="0BEFED3B" w:rsidP="1930A1E2" w:rsidRDefault="0BEFED3B" w14:paraId="4F2A27AD" w14:textId="36BEE82B">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enters payment amount to satisfy balance</w:t>
                </w:r>
              </w:p>
              <w:p w:rsidR="0BEFED3B" w:rsidP="1930A1E2" w:rsidRDefault="0BEFED3B" w14:paraId="7342E036" w14:textId="3FFEA812">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clicks submit</w:t>
                </w:r>
              </w:p>
              <w:p w:rsidR="0BEFED3B" w:rsidP="1930A1E2" w:rsidRDefault="0BEFED3B" w14:paraId="6DC7F3F6" w14:textId="3B4499BE">
                <w:pPr>
                  <w:pStyle w:val="ListParagraph"/>
                  <w:numPr>
                    <w:ilvl w:val="0"/>
                    <w:numId w:val="1"/>
                  </w:numPr>
                  <w:tabs>
                    <w:tab w:val="num" w:pos="720"/>
                  </w:tabs>
                  <w:spacing w:after="0" w:line="240" w:lineRule="auto"/>
                  <w:rPr>
                    <w:rStyle w:val="Arial10"/>
                    <w:color w:val="auto"/>
                  </w:rPr>
                </w:pPr>
                <w:r w:rsidRPr="1930A1E2" w:rsidR="661EB319">
                  <w:rPr>
                    <w:rStyle w:val="Arial10"/>
                    <w:color w:val="auto"/>
                  </w:rPr>
                  <w:t>User navigates to action pane &gt; Sell &gt; Actions &gt; Confirm Now</w:t>
                </w:r>
              </w:p>
              <w:p w:rsidR="0BEFED3B" w:rsidP="5CF9A095" w:rsidRDefault="0BEFED3B" w14:paraId="7F22B481" w14:textId="44E36088">
                <w:pPr>
                  <w:pStyle w:val="ListParagraph"/>
                  <w:numPr>
                    <w:ilvl w:val="0"/>
                    <w:numId w:val="1"/>
                  </w:numPr>
                  <w:tabs>
                    <w:tab w:val="num" w:pos="720"/>
                  </w:tabs>
                  <w:spacing w:after="0" w:line="240" w:lineRule="auto"/>
                  <w:rPr/>
                </w:pPr>
                <w:r w:rsidR="661EB319">
                  <w:rPr/>
                  <w:t xml:space="preserve">User navigates </w:t>
                </w:r>
                <w:r w:rsidR="661EB319">
                  <w:rPr/>
                  <w:t>to ”Line</w:t>
                </w:r>
                <w:r w:rsidR="661EB319">
                  <w:rPr/>
                  <w:t xml:space="preserve"> Details”</w:t>
                </w:r>
                <w:r w:rsidR="661EB319">
                  <w:rPr/>
                  <w:t>, ”Product</w:t>
                </w:r>
                <w:r w:rsidR="661EB319">
                  <w:rPr/>
                  <w:t>” tab, field warehouse and confirms that values are unchanged</w:t>
                </w:r>
              </w:p>
              <w:p w:rsidR="0BEFED3B" w:rsidP="5CF9A095" w:rsidRDefault="0BEFED3B" w14:paraId="2505BF4E" w14:textId="5B2E2B93">
                <w:pPr>
                  <w:pStyle w:val="ListParagraph"/>
                  <w:numPr>
                    <w:ilvl w:val="0"/>
                    <w:numId w:val="1"/>
                  </w:numPr>
                  <w:tabs>
                    <w:tab w:val="num" w:pos="720"/>
                  </w:tabs>
                  <w:spacing w:after="0" w:line="240" w:lineRule="auto"/>
                  <w:rPr/>
                </w:pPr>
                <w:r w:rsidR="661EB319">
                  <w:rPr/>
                  <w:t>User navigates to action pane Sales Order &gt; View &gt; Order Events</w:t>
                </w:r>
              </w:p>
              <w:p w:rsidR="0BEFED3B" w:rsidP="5CF9A095" w:rsidRDefault="0BEFED3B" w14:paraId="37560396" w14:textId="7AE9BDF6">
                <w:pPr>
                  <w:pStyle w:val="ListParagraph"/>
                  <w:numPr>
                    <w:ilvl w:val="0"/>
                    <w:numId w:val="1"/>
                  </w:numPr>
                  <w:tabs>
                    <w:tab w:val="num" w:pos="720"/>
                  </w:tabs>
                  <w:spacing w:after="0" w:line="240" w:lineRule="auto"/>
                  <w:rPr/>
                </w:pPr>
                <w:r w:rsidR="661EB319">
                  <w:rPr/>
                  <w:t>User confirms no order event for ”Default Warehouse”</w:t>
                </w:r>
              </w:p>
            </w:tc>
          </w:tr>
          <w:tr w:rsidR="5CF9A095" w:rsidTr="07B6F681" w14:paraId="6C971723" w14:textId="77777777">
            <w:trPr>
              <w:trHeight w:val="243"/>
            </w:trPr>
            <w:tc>
              <w:tcPr>
                <w:tcW w:w="9314"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0FB72E09" w:rsidP="5CF9A095" w:rsidRDefault="0FB72E09" w14:paraId="7D23897A" w14:textId="55849B30">
                <w:pPr>
                  <w:rPr>
                    <w:color w:val="2B579A"/>
                  </w:rPr>
                </w:pPr>
                <w:r w:rsidRPr="43CA7FC1" w:rsidR="0FB72E09">
                  <w:rPr>
                    <w:b w:val="1"/>
                    <w:bCs w:val="1"/>
                    <w:color w:val="auto"/>
                  </w:rPr>
                  <w:t>Scenario</w:t>
                </w:r>
                <w:r w:rsidRPr="43CA7FC1" w:rsidR="558EDFAB">
                  <w:rPr>
                    <w:b w:val="1"/>
                    <w:bCs w:val="1"/>
                    <w:color w:val="auto"/>
                  </w:rPr>
                  <w:t xml:space="preserve"> 9</w:t>
                </w:r>
                <w:r w:rsidRPr="43CA7FC1" w:rsidR="0FB72E09">
                  <w:rPr>
                    <w:b w:val="1"/>
                    <w:bCs w:val="1"/>
                    <w:color w:val="auto"/>
                  </w:rPr>
                  <w:t xml:space="preserve">: </w:t>
                </w:r>
                <w:r w:rsidRPr="43CA7FC1" w:rsidR="0FB72E09">
                  <w:rPr>
                    <w:color w:val="auto"/>
                  </w:rPr>
                  <w:t xml:space="preserve">User turns on ship complete flag on the customer record. Cancels sales order lines on the sales order. Attempts to pick and pack </w:t>
                </w:r>
                <w:r w:rsidRPr="43CA7FC1" w:rsidR="0FB72E09">
                  <w:rPr>
                    <w:color w:val="auto"/>
                  </w:rPr>
                  <w:t>order</w:t>
                </w:r>
                <w:r w:rsidRPr="43CA7FC1" w:rsidR="0FB72E09">
                  <w:rPr>
                    <w:color w:val="auto"/>
                  </w:rPr>
                  <w:t xml:space="preserve"> and is able to select all active sales order lines and ship.</w:t>
                </w:r>
              </w:p>
              <w:p w:rsidR="5CF9A095" w:rsidP="1930A1E2" w:rsidRDefault="5CF9A095" w14:paraId="6C38950E" w14:textId="721507F7">
                <w:pPr>
                  <w:pStyle w:val="ListParagraph"/>
                  <w:numPr>
                    <w:ilvl w:val="0"/>
                    <w:numId w:val="31"/>
                  </w:numPr>
                  <w:tabs>
                    <w:tab w:val="num" w:pos="720"/>
                  </w:tabs>
                  <w:spacing w:after="0" w:line="240" w:lineRule="auto"/>
                  <w:ind/>
                  <w:rPr>
                    <w:rStyle w:val="Arial10"/>
                    <w:color w:val="auto"/>
                  </w:rPr>
                </w:pPr>
                <w:r w:rsidRPr="1930A1E2" w:rsidR="1A7A7211">
                  <w:rPr>
                    <w:rStyle w:val="Arial10"/>
                    <w:color w:val="auto"/>
                  </w:rPr>
                  <w:t>User navigates to Retail and Commerce &gt; Customers &gt; Customer Service</w:t>
                </w:r>
              </w:p>
              <w:p w:rsidR="5CF9A095" w:rsidP="1930A1E2" w:rsidRDefault="5CF9A095" w14:paraId="7E7BC46F" w14:textId="6E9484C6">
                <w:pPr>
                  <w:pStyle w:val="ListParagraph"/>
                  <w:numPr>
                    <w:ilvl w:val="0"/>
                    <w:numId w:val="31"/>
                  </w:numPr>
                  <w:tabs>
                    <w:tab w:val="num" w:pos="720"/>
                  </w:tabs>
                  <w:spacing w:after="0" w:line="240" w:lineRule="auto"/>
                  <w:ind/>
                  <w:rPr>
                    <w:rStyle w:val="Arial10"/>
                    <w:color w:val="auto"/>
                  </w:rPr>
                </w:pPr>
                <w:r w:rsidRPr="1930A1E2" w:rsidR="1A7A7211">
                  <w:rPr>
                    <w:rStyle w:val="Arial10"/>
                    <w:color w:val="auto"/>
                  </w:rPr>
                  <w:t>User selects a customer (use customer Nicole Roby Designs)</w:t>
                </w:r>
              </w:p>
              <w:p w:rsidR="5CF9A095" w:rsidP="1930A1E2" w:rsidRDefault="5CF9A095" w14:paraId="53BC0FDE" w14:textId="6AFA7F17">
                <w:pPr>
                  <w:pStyle w:val="ListParagraph"/>
                  <w:numPr>
                    <w:ilvl w:val="0"/>
                    <w:numId w:val="31"/>
                  </w:numPr>
                  <w:tabs>
                    <w:tab w:val="num" w:pos="720"/>
                  </w:tabs>
                  <w:spacing w:after="0" w:line="240" w:lineRule="auto"/>
                  <w:ind/>
                  <w:rPr>
                    <w:rStyle w:val="Arial10"/>
                    <w:color w:val="auto"/>
                  </w:rPr>
                </w:pPr>
                <w:r w:rsidRPr="1930A1E2" w:rsidR="1A7A7211">
                  <w:rPr>
                    <w:rStyle w:val="Arial10"/>
                    <w:color w:val="auto"/>
                  </w:rPr>
                  <w:t xml:space="preserve">User creates </w:t>
                </w:r>
                <w:r w:rsidRPr="1930A1E2" w:rsidR="1A7A7211">
                  <w:rPr>
                    <w:rStyle w:val="Arial10"/>
                    <w:color w:val="auto"/>
                  </w:rPr>
                  <w:t>new sales</w:t>
                </w:r>
                <w:r w:rsidRPr="1930A1E2" w:rsidR="1A7A7211">
                  <w:rPr>
                    <w:rStyle w:val="Arial10"/>
                    <w:color w:val="auto"/>
                  </w:rPr>
                  <w:t xml:space="preserve"> order</w:t>
                </w:r>
              </w:p>
              <w:p w:rsidR="6F256067" w:rsidP="716BD372" w:rsidRDefault="6F256067" w14:paraId="52C25B96" w14:textId="125CF3F4">
                <w:pPr>
                  <w:pStyle w:val="ListParagraph"/>
                  <w:numPr>
                    <w:ilvl w:val="0"/>
                    <w:numId w:val="31"/>
                  </w:numPr>
                  <w:tabs>
                    <w:tab w:val="num" w:leader="none" w:pos="720"/>
                  </w:tabs>
                  <w:spacing w:after="0" w:line="240" w:lineRule="auto"/>
                  <w:rPr>
                    <w:rStyle w:val="Arial10"/>
                    <w:color w:val="auto"/>
                  </w:rPr>
                </w:pPr>
                <w:r w:rsidRPr="07B6F681" w:rsidR="6F256067">
                  <w:rPr>
                    <w:rStyle w:val="Arial10"/>
                    <w:color w:val="auto"/>
                  </w:rPr>
                  <w:t>User adds multiple sales order lines and adds item to those lines. (use item 100010-002)</w:t>
                </w:r>
              </w:p>
              <w:p w:rsidR="1A7A7211" w:rsidP="1930A1E2" w:rsidRDefault="1A7A7211" w14:paraId="71FCD80D" w14:textId="322586E4">
                <w:pPr>
                  <w:pStyle w:val="ListParagraph"/>
                  <w:numPr>
                    <w:ilvl w:val="0"/>
                    <w:numId w:val="31"/>
                  </w:numPr>
                  <w:tabs>
                    <w:tab w:val="num" w:leader="none" w:pos="720"/>
                  </w:tabs>
                  <w:spacing w:after="0" w:line="240" w:lineRule="auto"/>
                  <w:rPr>
                    <w:rStyle w:val="Arial10"/>
                    <w:color w:val="auto"/>
                  </w:rPr>
                </w:pPr>
                <w:r w:rsidRPr="1930A1E2" w:rsidR="1A7A7211">
                  <w:rPr>
                    <w:rStyle w:val="Arial10"/>
                    <w:color w:val="auto"/>
                  </w:rPr>
                  <w:t>U</w:t>
                </w:r>
                <w:r w:rsidRPr="1930A1E2" w:rsidR="1A7A7211">
                  <w:rPr>
                    <w:rStyle w:val="Arial10"/>
                    <w:color w:val="auto"/>
                  </w:rPr>
                  <w:t xml:space="preserve">ser navigates to Header and confirms that ship complete flag is toggled-on for sales order in </w:t>
                </w:r>
                <w:r w:rsidRPr="1930A1E2" w:rsidR="1A7A7211">
                  <w:rPr>
                    <w:rStyle w:val="Arial10"/>
                    <w:color w:val="auto"/>
                  </w:rPr>
                  <w:t>the ”Delivery</w:t>
                </w:r>
                <w:r w:rsidRPr="1930A1E2" w:rsidR="1A7A7211">
                  <w:rPr>
                    <w:rStyle w:val="Arial10"/>
                    <w:color w:val="auto"/>
                  </w:rPr>
                  <w:t>” tab.</w:t>
                </w:r>
              </w:p>
              <w:p w:rsidR="05FB2B3B" w:rsidP="1930A1E2" w:rsidRDefault="05FB2B3B" w14:paraId="15504D8F" w14:textId="361EDB5C">
                <w:pPr>
                  <w:pStyle w:val="ListParagraph"/>
                  <w:numPr>
                    <w:ilvl w:val="0"/>
                    <w:numId w:val="31"/>
                  </w:numPr>
                  <w:tabs>
                    <w:tab w:val="num" w:leader="none" w:pos="720"/>
                  </w:tabs>
                  <w:spacing w:after="0" w:line="240" w:lineRule="auto"/>
                  <w:rPr>
                    <w:rStyle w:val="Arial10"/>
                    <w:color w:val="auto"/>
                  </w:rPr>
                </w:pPr>
                <w:r w:rsidRPr="1930A1E2" w:rsidR="05FB2B3B">
                  <w:rPr>
                    <w:rStyle w:val="Arial10"/>
                    <w:color w:val="auto"/>
                  </w:rPr>
                  <w:t xml:space="preserve">User clicks ”Save” </w:t>
                </w:r>
              </w:p>
              <w:p w:rsidR="05FB2B3B" w:rsidP="1930A1E2" w:rsidRDefault="05FB2B3B" w14:paraId="523AD02C" w14:textId="0D62CF34">
                <w:pPr>
                  <w:pStyle w:val="ListParagraph"/>
                  <w:numPr>
                    <w:ilvl w:val="0"/>
                    <w:numId w:val="31"/>
                  </w:numPr>
                  <w:tabs>
                    <w:tab w:val="num" w:leader="none" w:pos="720"/>
                  </w:tabs>
                  <w:spacing w:after="0" w:line="240" w:lineRule="auto"/>
                  <w:rPr>
                    <w:rStyle w:val="Arial10"/>
                    <w:color w:val="auto"/>
                  </w:rPr>
                </w:pPr>
                <w:r w:rsidRPr="1930A1E2" w:rsidR="05FB2B3B">
                  <w:rPr>
                    <w:rStyle w:val="Arial10"/>
                    <w:color w:val="auto"/>
                  </w:rPr>
                  <w:t>User selects one of the lines</w:t>
                </w:r>
              </w:p>
              <w:p w:rsidR="0A4C7472" w:rsidP="07B6F681" w:rsidRDefault="0A4C7472" w14:paraId="6126544F" w14:textId="558A8129">
                <w:pPr>
                  <w:pStyle w:val="ListParagraph"/>
                  <w:numPr>
                    <w:ilvl w:val="0"/>
                    <w:numId w:val="31"/>
                  </w:numPr>
                  <w:tabs>
                    <w:tab w:val="num" w:leader="none" w:pos="720"/>
                  </w:tabs>
                  <w:spacing w:after="0" w:line="240" w:lineRule="auto"/>
                  <w:rPr>
                    <w:rFonts w:ascii="Arial" w:hAnsi="Arial" w:eastAsia="Arial" w:cs="Arial"/>
                    <w:b w:val="0"/>
                    <w:bCs w:val="0"/>
                    <w:i w:val="0"/>
                    <w:iCs w:val="0"/>
                    <w:caps w:val="0"/>
                    <w:smallCaps w:val="0"/>
                    <w:noProof w:val="0"/>
                    <w:color w:val="000000"/>
                    <w:sz w:val="20"/>
                    <w:szCs w:val="20"/>
                    <w:lang w:val="en-US"/>
                  </w:rPr>
                </w:pPr>
                <w:r w:rsidRPr="07B6F681" w:rsidR="0A4C7472">
                  <w:rPr>
                    <w:rFonts w:ascii="Arial" w:hAnsi="Arial" w:eastAsia="Arial" w:cs="Arial"/>
                    <w:b w:val="0"/>
                    <w:bCs w:val="0"/>
                    <w:i w:val="0"/>
                    <w:iCs w:val="0"/>
                    <w:caps w:val="0"/>
                    <w:smallCaps w:val="0"/>
                    <w:noProof w:val="0"/>
                    <w:color w:val="000000"/>
                    <w:sz w:val="20"/>
                    <w:szCs w:val="20"/>
                    <w:lang w:val="en-US"/>
                  </w:rPr>
                  <w:t>User navigates Sales order lines toolbar &gt; Update line &gt; Deliver Remainder</w:t>
                </w:r>
              </w:p>
              <w:p w:rsidR="0A4C7472" w:rsidP="1930A1E2" w:rsidRDefault="0A4C7472" w14:paraId="3A109F28" w14:textId="70BDA258">
                <w:pPr>
                  <w:pStyle w:val="ListParagraph"/>
                  <w:numPr>
                    <w:ilvl w:val="0"/>
                    <w:numId w:val="31"/>
                  </w:numPr>
                  <w:spacing w:after="200" w:line="280" w:lineRule="exact"/>
                  <w:rPr>
                    <w:rFonts w:ascii="Arial" w:hAnsi="Arial" w:eastAsia="Arial" w:cs="Arial"/>
                    <w:b w:val="0"/>
                    <w:bCs w:val="0"/>
                    <w:i w:val="0"/>
                    <w:iCs w:val="0"/>
                    <w:caps w:val="0"/>
                    <w:smallCaps w:val="0"/>
                    <w:noProof w:val="0"/>
                    <w:color w:val="000000"/>
                    <w:sz w:val="20"/>
                    <w:szCs w:val="20"/>
                    <w:lang w:val="en-US"/>
                  </w:rPr>
                </w:pPr>
                <w:r w:rsidRPr="1930A1E2" w:rsidR="0A4C7472">
                  <w:rPr>
                    <w:rStyle w:val="Arial10"/>
                    <w:rFonts w:ascii="Arial" w:hAnsi="Arial" w:eastAsia="Arial" w:cs="Arial"/>
                    <w:b w:val="0"/>
                    <w:bCs w:val="0"/>
                    <w:i w:val="0"/>
                    <w:iCs w:val="0"/>
                    <w:caps w:val="0"/>
                    <w:smallCaps w:val="0"/>
                    <w:noProof w:val="0"/>
                    <w:color w:val="000000"/>
                    <w:sz w:val="20"/>
                    <w:szCs w:val="20"/>
                    <w:lang w:val="en-US"/>
                  </w:rPr>
                  <w:t>User enters a reason code</w:t>
                </w:r>
              </w:p>
              <w:p w:rsidR="0A4C7472" w:rsidP="1930A1E2" w:rsidRDefault="0A4C7472" w14:paraId="0454EDCF" w14:textId="7414603D">
                <w:pPr>
                  <w:pStyle w:val="ListParagraph"/>
                  <w:numPr>
                    <w:ilvl w:val="0"/>
                    <w:numId w:val="31"/>
                  </w:numPr>
                  <w:spacing w:after="200" w:line="280" w:lineRule="exact"/>
                  <w:rPr>
                    <w:rFonts w:ascii="Arial" w:hAnsi="Arial" w:eastAsia="Arial" w:cs="Arial"/>
                    <w:b w:val="0"/>
                    <w:bCs w:val="0"/>
                    <w:i w:val="0"/>
                    <w:iCs w:val="0"/>
                    <w:caps w:val="0"/>
                    <w:smallCaps w:val="0"/>
                    <w:noProof w:val="0"/>
                    <w:color w:val="000000"/>
                    <w:sz w:val="20"/>
                    <w:szCs w:val="20"/>
                    <w:lang w:val="en-US"/>
                  </w:rPr>
                </w:pPr>
                <w:r w:rsidRPr="1930A1E2" w:rsidR="0A4C7472">
                  <w:rPr>
                    <w:rFonts w:ascii="Arial" w:hAnsi="Arial" w:eastAsia="Arial" w:cs="Arial"/>
                    <w:b w:val="0"/>
                    <w:bCs w:val="0"/>
                    <w:i w:val="0"/>
                    <w:iCs w:val="0"/>
                    <w:caps w:val="0"/>
                    <w:smallCaps w:val="0"/>
                    <w:noProof w:val="0"/>
                    <w:color w:val="000000"/>
                    <w:sz w:val="20"/>
                    <w:szCs w:val="20"/>
                    <w:lang w:val="en-US"/>
                  </w:rPr>
                  <w:t>User clicks “Cancel Quantity”</w:t>
                </w:r>
              </w:p>
              <w:p w:rsidR="0A4C7472" w:rsidP="1930A1E2" w:rsidRDefault="0A4C7472" w14:paraId="39877FF0" w14:textId="78D99DF0">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 xml:space="preserve">User </w:t>
                </w:r>
                <w:r w:rsidRPr="1930A1E2" w:rsidR="0A4C7472">
                  <w:rPr>
                    <w:rStyle w:val="Arial10"/>
                    <w:color w:val="auto"/>
                  </w:rPr>
                  <w:t>clicks ”Complete</w:t>
                </w:r>
                <w:r w:rsidRPr="1930A1E2" w:rsidR="0A4C7472">
                  <w:rPr>
                    <w:rStyle w:val="Arial10"/>
                    <w:color w:val="auto"/>
                  </w:rPr>
                  <w:t>” in the action pane</w:t>
                </w:r>
              </w:p>
              <w:p w:rsidR="0A4C7472" w:rsidP="1930A1E2" w:rsidRDefault="0A4C7472" w14:paraId="535565FC" w14:textId="04F9772E">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clicks ”add” in the payments tab</w:t>
                </w:r>
              </w:p>
              <w:p w:rsidR="0A4C7472" w:rsidP="1930A1E2" w:rsidRDefault="0A4C7472" w14:paraId="4A01BC4B" w14:textId="7FFF41E5">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selects a payment method</w:t>
                </w:r>
              </w:p>
              <w:p w:rsidR="0A4C7472" w:rsidP="1930A1E2" w:rsidRDefault="0A4C7472" w14:paraId="0A302F2A" w14:textId="36BEE82B">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enters payment amount to satisfy balance</w:t>
                </w:r>
              </w:p>
              <w:p w:rsidR="0A4C7472" w:rsidP="1930A1E2" w:rsidRDefault="0A4C7472" w14:paraId="2F207BF7" w14:textId="3FFEA812">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clicks submit</w:t>
                </w:r>
              </w:p>
              <w:p w:rsidR="0A4C7472" w:rsidP="1930A1E2" w:rsidRDefault="0A4C7472" w14:paraId="62106C66" w14:textId="2148FC31">
                <w:pPr>
                  <w:pStyle w:val="ListParagraph"/>
                  <w:numPr>
                    <w:ilvl w:val="0"/>
                    <w:numId w:val="31"/>
                  </w:numPr>
                  <w:tabs>
                    <w:tab w:val="num" w:leader="none" w:pos="720"/>
                  </w:tabs>
                  <w:spacing w:after="0" w:line="240" w:lineRule="auto"/>
                  <w:rPr>
                    <w:rStyle w:val="Arial10"/>
                    <w:color w:val="auto"/>
                  </w:rPr>
                </w:pPr>
                <w:r w:rsidRPr="31E71C92" w:rsidR="0A4C7472">
                  <w:rPr>
                    <w:rStyle w:val="Arial10"/>
                    <w:color w:val="auto"/>
                  </w:rPr>
                  <w:t>User navigates to action pane &gt; Sell &gt; Actions &gt; Confirm Now</w:t>
                </w:r>
              </w:p>
              <w:p w:rsidR="5D2DF2D6" w:rsidP="31E71C92" w:rsidRDefault="5D2DF2D6" w14:paraId="4C64A5CB" w14:textId="37EF57FC">
                <w:pPr>
                  <w:pStyle w:val="ListParagraph"/>
                  <w:numPr>
                    <w:ilvl w:val="0"/>
                    <w:numId w:val="31"/>
                  </w:numPr>
                  <w:tabs>
                    <w:tab w:val="num" w:leader="none" w:pos="720"/>
                  </w:tabs>
                  <w:spacing w:after="0" w:line="240" w:lineRule="auto"/>
                  <w:rPr>
                    <w:rStyle w:val="Arial10"/>
                    <w:color w:val="auto"/>
                  </w:rPr>
                </w:pPr>
                <w:r w:rsidRPr="31E71C92" w:rsidR="5D2DF2D6">
                  <w:rPr>
                    <w:rStyle w:val="Arial10"/>
                    <w:color w:val="auto"/>
                  </w:rPr>
                  <w:t>User selects sales order line, clicks inventory, reservation, reserve lot. *Repeat for each line.</w:t>
                </w:r>
              </w:p>
              <w:p w:rsidR="0A4C7472" w:rsidP="1930A1E2" w:rsidRDefault="0A4C7472" w14:paraId="1658628D" w14:textId="3475AAB6">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navigates to action pane &gt; Pick and Pack  &gt; click Generate Picking List</w:t>
                </w:r>
              </w:p>
              <w:p w:rsidR="0A4C7472" w:rsidP="1930A1E2" w:rsidRDefault="0A4C7472" w14:paraId="6F370B26" w14:textId="35A23A1C">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confirms only active line displayed</w:t>
                </w:r>
              </w:p>
              <w:p w:rsidR="0A4C7472" w:rsidP="1930A1E2" w:rsidRDefault="0A4C7472" w14:paraId="03F09B70" w14:textId="122667FA">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 xml:space="preserve">User </w:t>
                </w:r>
                <w:r w:rsidRPr="1930A1E2" w:rsidR="0A4C7472">
                  <w:rPr>
                    <w:rStyle w:val="Arial10"/>
                    <w:color w:val="auto"/>
                  </w:rPr>
                  <w:t>clicks ”Ok</w:t>
                </w:r>
                <w:r w:rsidRPr="1930A1E2" w:rsidR="0A4C7472">
                  <w:rPr>
                    <w:rStyle w:val="Arial10"/>
                    <w:color w:val="auto"/>
                  </w:rPr>
                  <w:t xml:space="preserve">” </w:t>
                </w:r>
              </w:p>
              <w:p w:rsidR="0A4C7472" w:rsidP="1930A1E2" w:rsidRDefault="0A4C7472" w14:paraId="30D0CF99" w14:textId="1D6131AA">
                <w:pPr>
                  <w:pStyle w:val="ListParagraph"/>
                  <w:numPr>
                    <w:ilvl w:val="0"/>
                    <w:numId w:val="31"/>
                  </w:numPr>
                  <w:tabs>
                    <w:tab w:val="num" w:leader="none" w:pos="720"/>
                  </w:tabs>
                  <w:spacing w:after="0" w:line="240" w:lineRule="auto"/>
                  <w:rPr>
                    <w:rStyle w:val="Arial10"/>
                    <w:color w:val="auto"/>
                  </w:rPr>
                </w:pPr>
                <w:r w:rsidRPr="1930A1E2" w:rsidR="0A4C7472">
                  <w:rPr>
                    <w:rStyle w:val="Arial10"/>
                    <w:color w:val="auto"/>
                  </w:rPr>
                  <w:t>User confirms no error (related to ship complete)</w:t>
                </w:r>
              </w:p>
              <w:p w:rsidR="5CF9A095" w:rsidP="5CF9A095" w:rsidRDefault="5CF9A095" w14:paraId="2AB19CF6" w14:textId="548DD13D">
                <w:pPr>
                  <w:rPr>
                    <w:color w:val="auto"/>
                  </w:rPr>
                </w:pPr>
              </w:p>
            </w:tc>
          </w:tr>
        </w:tbl>
        <w:p w:rsidRPr="009A1D4B" w:rsidR="009A1D4B" w:rsidP="009A1D4B" w:rsidRDefault="009A1D4B" w14:paraId="4A0B21F2" w14:textId="77777777">
          <w:pPr>
            <w:rPr>
              <w:lang w:eastAsia="en-US"/>
            </w:rPr>
          </w:pPr>
        </w:p>
        <w:p w:rsidR="00960DE7" w:rsidP="00851E51" w:rsidRDefault="00226ED2" w14:paraId="7CFD380D" w14:textId="2D106703">
          <w:pPr>
            <w:pStyle w:val="Heading2"/>
            <w:rPr>
              <w:noProof/>
              <w:lang w:eastAsia="en-US"/>
            </w:rPr>
          </w:pPr>
          <w:bookmarkStart w:name="_Toc167718281" w:id="70"/>
          <w:bookmarkStart w:name="_Toc169018328" w:id="71"/>
          <w:r>
            <w:t xml:space="preserve">Update </w:t>
          </w:r>
          <w:r w:rsidR="009A1D4B">
            <w:t>Prevent partial delivery flag</w:t>
          </w:r>
          <w:r>
            <w:t xml:space="preserve"> on </w:t>
          </w:r>
          <w:r w:rsidR="009A1D4B">
            <w:t>AR parameters</w:t>
          </w:r>
          <w:r>
            <w:t xml:space="preserve"> and Generate Sales Order</w:t>
          </w:r>
        </w:p>
      </w:sdtContent>
    </w:sdt>
    <w:bookmarkEnd w:displacedByCustomXml="prev" w:id="71"/>
    <w:bookmarkEnd w:displacedByCustomXml="prev" w:id="70"/>
    <w:bookmarkEnd w:displacedByCustomXml="prev" w:id="68"/>
    <w:bookmarkEnd w:displacedByCustomXml="prev" w:id="69"/>
    <w:tbl>
      <w:tblPr>
        <w:tblStyle w:val="TableGrid"/>
        <w:tblW w:w="5000" w:type="pct"/>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9314"/>
      </w:tblGrid>
      <w:tr w:rsidR="0025063C" w:rsidTr="07B6F681" w14:paraId="04711ABF" w14:textId="77777777">
        <w:trPr>
          <w:trHeight w:val="490"/>
          <w:tblHeader/>
        </w:trPr>
        <w:tc>
          <w:tcPr>
            <w:tcW w:w="5000"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Mar/>
            <w:vAlign w:val="center"/>
          </w:tcPr>
          <w:p w:rsidR="0025063C" w:rsidP="00851E51" w:rsidRDefault="0025063C" w14:paraId="195C4934" w14:textId="77777777">
            <w:pPr>
              <w:pStyle w:val="TableHeadingWhiteLeft"/>
            </w:pPr>
            <w:r>
              <w:t>Description</w:t>
            </w:r>
          </w:p>
        </w:tc>
      </w:tr>
      <w:tr w:rsidRPr="000E278D" w:rsidR="002B5F8B" w:rsidTr="07B6F681" w14:paraId="66C1E372" w14:textId="77777777">
        <w:trPr>
          <w:trHeight w:val="243"/>
        </w:trPr>
        <w:tc>
          <w:tcPr>
            <w:tcW w:w="5000"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25063C" w:rsidR="002B5F8B" w:rsidP="002B5F8B" w:rsidRDefault="002B5F8B" w14:paraId="417152F8" w14:textId="074B1F29">
            <w:pPr>
              <w:tabs>
                <w:tab w:val="num" w:pos="720"/>
              </w:tabs>
              <w:spacing w:after="0"/>
              <w:ind w:left="720" w:hanging="720"/>
              <w:rPr>
                <w:rStyle w:val="Arial10"/>
                <w:color w:val="auto"/>
              </w:rPr>
            </w:pPr>
            <w:r w:rsidRPr="43CA7FC1" w:rsidR="002B5F8B">
              <w:rPr>
                <w:rStyle w:val="Arial10"/>
                <w:b w:val="1"/>
                <w:bCs w:val="1"/>
                <w:color w:val="auto"/>
              </w:rPr>
              <w:t>Scenario</w:t>
            </w:r>
            <w:r w:rsidRPr="43CA7FC1" w:rsidR="4BDA393D">
              <w:rPr>
                <w:rStyle w:val="Arial10"/>
                <w:b w:val="1"/>
                <w:bCs w:val="1"/>
                <w:color w:val="auto"/>
              </w:rPr>
              <w:t xml:space="preserve"> 10</w:t>
            </w:r>
            <w:r w:rsidRPr="43CA7FC1" w:rsidR="002B5F8B">
              <w:rPr>
                <w:rStyle w:val="Arial10"/>
                <w:b w:val="1"/>
                <w:bCs w:val="1"/>
                <w:color w:val="auto"/>
              </w:rPr>
              <w:t xml:space="preserve">: </w:t>
            </w:r>
            <w:sdt>
              <w:sdtPr>
                <w:id w:val="1096855"/>
                <w:placeholder>
                  <w:docPart w:val="2758F883BE014BE9B9CAE3DB1E355BC1"/>
                </w:placeholder>
                <w:rPr>
                  <w:rStyle w:val="Arial10"/>
                  <w:color w:val="auto"/>
                </w:rPr>
              </w:sdtPr>
              <w:sdtContent>
                <w:r w:rsidRPr="43CA7FC1" w:rsidR="002B5F8B">
                  <w:rPr>
                    <w:rStyle w:val="Arial10"/>
                    <w:color w:val="auto"/>
                  </w:rPr>
                  <w:t xml:space="preserve">Update </w:t>
                </w:r>
                <w:r w:rsidRPr="43CA7FC1" w:rsidR="009A1D4B">
                  <w:rPr>
                    <w:rStyle w:val="Arial10"/>
                    <w:color w:val="auto"/>
                  </w:rPr>
                  <w:t>P</w:t>
                </w:r>
                <w:r w:rsidRPr="43CA7FC1" w:rsidR="009A1D4B">
                  <w:rPr>
                    <w:rStyle w:val="Arial10"/>
                    <w:color w:val="auto"/>
                  </w:rPr>
                  <w:t>revent Partial Delivery</w:t>
                </w:r>
                <w:r w:rsidRPr="43CA7FC1" w:rsidR="002B5F8B">
                  <w:rPr>
                    <w:rStyle w:val="Arial10"/>
                    <w:color w:val="auto"/>
                  </w:rPr>
                  <w:t xml:space="preserve"> Flag on </w:t>
                </w:r>
                <w:r w:rsidRPr="43CA7FC1" w:rsidR="009A1D4B">
                  <w:rPr>
                    <w:rStyle w:val="Arial10"/>
                    <w:color w:val="auto"/>
                  </w:rPr>
                  <w:t>A</w:t>
                </w:r>
                <w:r w:rsidRPr="43CA7FC1" w:rsidR="009A1D4B">
                  <w:rPr>
                    <w:rStyle w:val="Arial10"/>
                    <w:color w:val="auto"/>
                  </w:rPr>
                  <w:t>R parameter</w:t>
                </w:r>
                <w:r w:rsidRPr="43CA7FC1" w:rsidR="009A1D4B">
                  <w:rPr>
                    <w:rStyle w:val="Arial10"/>
                    <w:color w:val="auto"/>
                  </w:rPr>
                  <w:t>s</w:t>
                </w:r>
              </w:sdtContent>
              <w:sdtEndPr>
                <w:rPr>
                  <w:rStyle w:val="Arial10"/>
                  <w:color w:val="auto"/>
                </w:rPr>
              </w:sdtEndPr>
            </w:sdt>
          </w:p>
          <w:p w:rsidRPr="0025063C" w:rsidR="002B5F8B" w:rsidP="002B5F8B" w:rsidRDefault="002B5F8B" w14:paraId="3388DE9B" w14:textId="77777777">
            <w:pPr>
              <w:tabs>
                <w:tab w:val="num" w:pos="720"/>
              </w:tabs>
              <w:spacing w:after="0"/>
              <w:ind w:left="720" w:hanging="720"/>
              <w:rPr>
                <w:rStyle w:val="Arial10"/>
                <w:color w:val="auto"/>
              </w:rPr>
            </w:pPr>
            <w:r w:rsidRPr="0025063C">
              <w:rPr>
                <w:rStyle w:val="Arial10"/>
                <w:color w:val="auto"/>
              </w:rPr>
              <w:t>Test Steps:</w:t>
            </w:r>
          </w:p>
          <w:p w:rsidRPr="009A1D4B" w:rsidR="009A1D4B" w:rsidP="00D303B3" w:rsidRDefault="002B5F8B" w14:paraId="6495477F" w14:textId="77777777">
            <w:pPr>
              <w:pStyle w:val="ListParagraph"/>
              <w:numPr>
                <w:ilvl w:val="0"/>
                <w:numId w:val="24"/>
              </w:numPr>
              <w:spacing w:after="0" w:line="240" w:lineRule="auto"/>
              <w:rPr>
                <w:color w:val="auto"/>
              </w:rPr>
            </w:pPr>
            <w:r w:rsidRPr="007E0C20">
              <w:t xml:space="preserve">User navigates to </w:t>
            </w:r>
            <w:r w:rsidRPr="009A1D4B" w:rsidR="009A1D4B">
              <w:rPr>
                <w:color w:val="auto"/>
              </w:rPr>
              <w:t>Accounts Receivable &gt; Setup &gt; Accounts receivable parameters</w:t>
            </w:r>
          </w:p>
          <w:p w:rsidRPr="001923BF" w:rsidR="002B5F8B" w:rsidP="00D303B3" w:rsidRDefault="002B5F8B" w14:paraId="74CA4943" w14:textId="5B0E7B56">
            <w:pPr>
              <w:pStyle w:val="ListParagraph"/>
              <w:numPr>
                <w:ilvl w:val="0"/>
                <w:numId w:val="24"/>
              </w:numPr>
              <w:tabs>
                <w:tab w:val="num" w:pos="720"/>
              </w:tabs>
              <w:spacing w:after="0" w:line="240" w:lineRule="auto"/>
              <w:contextualSpacing w:val="0"/>
              <w:rPr/>
            </w:pPr>
            <w:r w:rsidR="33926958">
              <w:rPr/>
              <w:t>User</w:t>
            </w:r>
            <w:r w:rsidR="009A1D4B">
              <w:rPr/>
              <w:t xml:space="preserve"> </w:t>
            </w:r>
            <w:r w:rsidRPr="1930A1E2" w:rsidR="009A1D4B">
              <w:rPr>
                <w:color w:val="auto"/>
              </w:rPr>
              <w:t xml:space="preserve">goes to </w:t>
            </w:r>
            <w:r w:rsidRPr="1930A1E2" w:rsidR="633C1135">
              <w:rPr>
                <w:color w:val="auto"/>
              </w:rPr>
              <w:t>Sales defaults</w:t>
            </w:r>
            <w:r w:rsidRPr="1930A1E2" w:rsidR="633C1135">
              <w:rPr>
                <w:color w:val="auto"/>
              </w:rPr>
              <w:t xml:space="preserve"> fast tab and sets “Prevent partial delivery” flag to Yes</w:t>
            </w:r>
          </w:p>
          <w:p w:rsidR="6993A9B8" w:rsidP="1930A1E2" w:rsidRDefault="6993A9B8" w14:paraId="6CC12E1E" w14:textId="57D9A0C1">
            <w:pPr>
              <w:pStyle w:val="ListParagraph"/>
              <w:numPr>
                <w:ilvl w:val="0"/>
                <w:numId w:val="24"/>
              </w:numPr>
              <w:tabs>
                <w:tab w:val="num" w:leader="none" w:pos="720"/>
              </w:tabs>
              <w:spacing w:after="0" w:line="240" w:lineRule="auto"/>
              <w:rPr>
                <w:rStyle w:val="Arial10"/>
                <w:color w:val="auto"/>
              </w:rPr>
            </w:pPr>
            <w:r w:rsidRPr="1930A1E2" w:rsidR="6993A9B8">
              <w:rPr>
                <w:rStyle w:val="Arial10"/>
                <w:color w:val="auto"/>
              </w:rPr>
              <w:t>User navigates to Retail and Commerce &gt; Customers &gt; Customer Service</w:t>
            </w:r>
          </w:p>
          <w:p w:rsidR="6993A9B8" w:rsidP="1930A1E2" w:rsidRDefault="6993A9B8" w14:paraId="2ECE12ED" w14:textId="6E9484C6">
            <w:pPr>
              <w:pStyle w:val="ListParagraph"/>
              <w:numPr>
                <w:ilvl w:val="0"/>
                <w:numId w:val="24"/>
              </w:numPr>
              <w:tabs>
                <w:tab w:val="num" w:leader="none" w:pos="720"/>
              </w:tabs>
              <w:spacing w:after="0" w:line="240" w:lineRule="auto"/>
              <w:rPr>
                <w:rStyle w:val="Arial10"/>
                <w:color w:val="auto"/>
              </w:rPr>
            </w:pPr>
            <w:r w:rsidRPr="1930A1E2" w:rsidR="6993A9B8">
              <w:rPr>
                <w:rStyle w:val="Arial10"/>
                <w:color w:val="auto"/>
              </w:rPr>
              <w:t>User selects a customer (use customer Nicole Roby Designs)</w:t>
            </w:r>
          </w:p>
          <w:p w:rsidR="6993A9B8" w:rsidP="1930A1E2" w:rsidRDefault="6993A9B8" w14:paraId="069D97B0" w14:textId="6AFA7F17">
            <w:pPr>
              <w:pStyle w:val="ListParagraph"/>
              <w:numPr>
                <w:ilvl w:val="0"/>
                <w:numId w:val="24"/>
              </w:numPr>
              <w:tabs>
                <w:tab w:val="num" w:leader="none" w:pos="720"/>
              </w:tabs>
              <w:spacing w:after="0" w:line="240" w:lineRule="auto"/>
              <w:rPr>
                <w:rStyle w:val="Arial10"/>
                <w:color w:val="auto"/>
              </w:rPr>
            </w:pPr>
            <w:r w:rsidRPr="1930A1E2" w:rsidR="6993A9B8">
              <w:rPr>
                <w:rStyle w:val="Arial10"/>
                <w:color w:val="auto"/>
              </w:rPr>
              <w:t>User creates new sales order</w:t>
            </w:r>
          </w:p>
          <w:p w:rsidR="6993A9B8" w:rsidP="1930A1E2" w:rsidRDefault="6993A9B8" w14:paraId="0716A0BD" w14:textId="317D9CEF">
            <w:pPr>
              <w:pStyle w:val="ListParagraph"/>
              <w:numPr>
                <w:ilvl w:val="0"/>
                <w:numId w:val="24"/>
              </w:numPr>
              <w:tabs>
                <w:tab w:val="num" w:leader="none" w:pos="720"/>
              </w:tabs>
              <w:spacing w:after="0" w:line="240" w:lineRule="auto"/>
              <w:rPr>
                <w:rStyle w:val="Arial10"/>
                <w:color w:val="auto"/>
              </w:rPr>
            </w:pPr>
            <w:r w:rsidRPr="716BD372" w:rsidR="6993A9B8">
              <w:rPr>
                <w:rStyle w:val="Arial10"/>
                <w:color w:val="auto"/>
              </w:rPr>
              <w:t>User adds multiple sales order lines and adds item to those lines. (use item 100010-002)</w:t>
            </w:r>
          </w:p>
          <w:p w:rsidR="79CD63F0" w:rsidP="716BD372" w:rsidRDefault="79CD63F0" w14:paraId="2C4EF87C" w14:textId="5A4ED5D3">
            <w:pPr>
              <w:pStyle w:val="ListParagraph"/>
              <w:numPr>
                <w:ilvl w:val="0"/>
                <w:numId w:val="24"/>
              </w:numPr>
              <w:tabs>
                <w:tab w:val="num" w:leader="none" w:pos="720"/>
              </w:tabs>
              <w:spacing w:after="0" w:line="240" w:lineRule="auto"/>
              <w:rPr>
                <w:rStyle w:val="Arial10"/>
                <w:color w:val="000000"/>
              </w:rPr>
            </w:pPr>
            <w:r w:rsidRPr="716BD372" w:rsidR="79CD63F0">
              <w:rPr>
                <w:rStyle w:val="Arial10"/>
                <w:color w:val="000000"/>
              </w:rPr>
              <w:t>User updates to the quantity on the lines to 5</w:t>
            </w:r>
          </w:p>
          <w:p w:rsidR="79CD63F0" w:rsidP="716BD372" w:rsidRDefault="79CD63F0" w14:paraId="0596E321" w14:textId="35537FD5">
            <w:pPr>
              <w:pStyle w:val="ListParagraph"/>
              <w:numPr>
                <w:ilvl w:val="0"/>
                <w:numId w:val="24"/>
              </w:numPr>
              <w:tabs>
                <w:tab w:val="num" w:leader="none" w:pos="720"/>
              </w:tabs>
              <w:spacing w:after="0" w:line="240" w:lineRule="auto"/>
              <w:rPr>
                <w:rStyle w:val="Arial10"/>
                <w:color w:val="auto"/>
              </w:rPr>
            </w:pPr>
            <w:r w:rsidRPr="716BD372" w:rsidR="79CD63F0">
              <w:rPr>
                <w:rStyle w:val="Arial10"/>
                <w:color w:val="auto"/>
              </w:rPr>
              <w:t xml:space="preserve">Selecting each sales order line, user clicks Inventory &gt; </w:t>
            </w:r>
            <w:r w:rsidRPr="716BD372" w:rsidR="79CD63F0">
              <w:rPr>
                <w:rStyle w:val="Arial10"/>
                <w:color w:val="auto"/>
              </w:rPr>
              <w:t>Maintain</w:t>
            </w:r>
            <w:r w:rsidRPr="716BD372" w:rsidR="79CD63F0">
              <w:rPr>
                <w:rStyle w:val="Arial10"/>
                <w:color w:val="auto"/>
              </w:rPr>
              <w:t>, Reservation and Clicks Reserve Lot.</w:t>
            </w:r>
          </w:p>
          <w:p w:rsidR="000E278D" w:rsidP="1930A1E2" w:rsidRDefault="000E278D" w14:paraId="6C8BCC42" w14:textId="6E940B40">
            <w:pPr>
              <w:pStyle w:val="ListParagraph"/>
              <w:numPr>
                <w:ilvl w:val="0"/>
                <w:numId w:val="24"/>
              </w:numPr>
              <w:tabs>
                <w:tab w:val="num" w:pos="720"/>
              </w:tabs>
              <w:spacing w:after="0" w:line="240" w:lineRule="auto"/>
              <w:rPr>
                <w:rStyle w:val="Arial10"/>
                <w:color w:val="000000"/>
              </w:rPr>
            </w:pPr>
            <w:r w:rsidRPr="1930A1E2" w:rsidR="54D2C768">
              <w:rPr>
                <w:rStyle w:val="Arial10"/>
                <w:color w:val="000000"/>
              </w:rPr>
              <w:t xml:space="preserve">User </w:t>
            </w:r>
            <w:r w:rsidRPr="1930A1E2" w:rsidR="30857E47">
              <w:rPr>
                <w:rStyle w:val="Arial10"/>
                <w:color w:val="000000"/>
              </w:rPr>
              <w:t>navigates to “Line Details</w:t>
            </w:r>
            <w:r w:rsidRPr="1930A1E2" w:rsidR="30857E47">
              <w:rPr>
                <w:rStyle w:val="Arial10"/>
                <w:color w:val="000000"/>
              </w:rPr>
              <w:t>”,</w:t>
            </w:r>
            <w:r w:rsidRPr="1930A1E2" w:rsidR="30857E47">
              <w:rPr>
                <w:rStyle w:val="Arial10"/>
                <w:color w:val="000000"/>
              </w:rPr>
              <w:t xml:space="preserve"> “General” tab and </w:t>
            </w:r>
            <w:r w:rsidRPr="1930A1E2" w:rsidR="54D2C768">
              <w:rPr>
                <w:rStyle w:val="Arial10"/>
                <w:color w:val="000000"/>
              </w:rPr>
              <w:t>verifies that “Prevent partial delivery” flag is set to Yes</w:t>
            </w:r>
            <w:r w:rsidRPr="1930A1E2" w:rsidR="55C965B5">
              <w:rPr>
                <w:rStyle w:val="Arial10"/>
                <w:color w:val="000000"/>
              </w:rPr>
              <w:t xml:space="preserve"> for each sales order line</w:t>
            </w:r>
          </w:p>
          <w:p w:rsidR="0826145C" w:rsidP="1930A1E2" w:rsidRDefault="0826145C" w14:paraId="35247F71" w14:textId="063CC59F">
            <w:pPr>
              <w:pStyle w:val="ListParagraph"/>
              <w:numPr>
                <w:ilvl w:val="0"/>
                <w:numId w:val="24"/>
              </w:numPr>
              <w:tabs>
                <w:tab w:val="num" w:leader="none" w:pos="720"/>
              </w:tabs>
              <w:spacing w:after="0" w:line="240" w:lineRule="auto"/>
              <w:rPr>
                <w:rStyle w:val="Arial10"/>
                <w:color w:val="auto"/>
              </w:rPr>
            </w:pPr>
            <w:r w:rsidRPr="1930A1E2" w:rsidR="0826145C">
              <w:rPr>
                <w:rStyle w:val="Arial10"/>
                <w:color w:val="auto"/>
              </w:rPr>
              <w:t>User clicks ”Complete” in the action pane</w:t>
            </w:r>
          </w:p>
          <w:p w:rsidR="0826145C" w:rsidP="1930A1E2" w:rsidRDefault="0826145C" w14:paraId="476E7040" w14:textId="04F9772E">
            <w:pPr>
              <w:pStyle w:val="ListParagraph"/>
              <w:numPr>
                <w:ilvl w:val="0"/>
                <w:numId w:val="24"/>
              </w:numPr>
              <w:tabs>
                <w:tab w:val="num" w:leader="none" w:pos="720"/>
              </w:tabs>
              <w:spacing w:after="0" w:line="240" w:lineRule="auto"/>
              <w:rPr>
                <w:rStyle w:val="Arial10"/>
                <w:color w:val="auto"/>
              </w:rPr>
            </w:pPr>
            <w:r w:rsidRPr="1930A1E2" w:rsidR="0826145C">
              <w:rPr>
                <w:rStyle w:val="Arial10"/>
                <w:color w:val="auto"/>
              </w:rPr>
              <w:t>User clicks ”add” in the payments tab</w:t>
            </w:r>
          </w:p>
          <w:p w:rsidR="0826145C" w:rsidP="1930A1E2" w:rsidRDefault="0826145C" w14:paraId="5E197B71" w14:textId="7FFF41E5">
            <w:pPr>
              <w:pStyle w:val="ListParagraph"/>
              <w:numPr>
                <w:ilvl w:val="0"/>
                <w:numId w:val="24"/>
              </w:numPr>
              <w:tabs>
                <w:tab w:val="num" w:leader="none" w:pos="720"/>
              </w:tabs>
              <w:spacing w:after="0" w:line="240" w:lineRule="auto"/>
              <w:rPr>
                <w:rStyle w:val="Arial10"/>
                <w:color w:val="auto"/>
              </w:rPr>
            </w:pPr>
            <w:r w:rsidRPr="1930A1E2" w:rsidR="0826145C">
              <w:rPr>
                <w:rStyle w:val="Arial10"/>
                <w:color w:val="auto"/>
              </w:rPr>
              <w:t>User selects a payment method</w:t>
            </w:r>
          </w:p>
          <w:p w:rsidR="0826145C" w:rsidP="1930A1E2" w:rsidRDefault="0826145C" w14:paraId="47EDDB9C" w14:textId="36BEE82B">
            <w:pPr>
              <w:pStyle w:val="ListParagraph"/>
              <w:numPr>
                <w:ilvl w:val="0"/>
                <w:numId w:val="24"/>
              </w:numPr>
              <w:tabs>
                <w:tab w:val="num" w:leader="none" w:pos="720"/>
              </w:tabs>
              <w:spacing w:after="0" w:line="240" w:lineRule="auto"/>
              <w:rPr>
                <w:rStyle w:val="Arial10"/>
                <w:color w:val="auto"/>
              </w:rPr>
            </w:pPr>
            <w:r w:rsidRPr="1930A1E2" w:rsidR="0826145C">
              <w:rPr>
                <w:rStyle w:val="Arial10"/>
                <w:color w:val="auto"/>
              </w:rPr>
              <w:t>User enters payment amount to satisfy balance</w:t>
            </w:r>
          </w:p>
          <w:p w:rsidR="0826145C" w:rsidP="1930A1E2" w:rsidRDefault="0826145C" w14:paraId="1914AD6C" w14:textId="3FFEA812">
            <w:pPr>
              <w:pStyle w:val="ListParagraph"/>
              <w:numPr>
                <w:ilvl w:val="0"/>
                <w:numId w:val="24"/>
              </w:numPr>
              <w:tabs>
                <w:tab w:val="num" w:leader="none" w:pos="720"/>
              </w:tabs>
              <w:spacing w:after="0" w:line="240" w:lineRule="auto"/>
              <w:rPr>
                <w:rStyle w:val="Arial10"/>
                <w:color w:val="auto"/>
              </w:rPr>
            </w:pPr>
            <w:r w:rsidRPr="1930A1E2" w:rsidR="0826145C">
              <w:rPr>
                <w:rStyle w:val="Arial10"/>
                <w:color w:val="auto"/>
              </w:rPr>
              <w:t>User clicks submit</w:t>
            </w:r>
          </w:p>
          <w:p w:rsidR="0826145C" w:rsidP="1930A1E2" w:rsidRDefault="0826145C" w14:paraId="1110DE96" w14:textId="2C624532">
            <w:pPr>
              <w:pStyle w:val="ListParagraph"/>
              <w:numPr>
                <w:ilvl w:val="0"/>
                <w:numId w:val="24"/>
              </w:numPr>
              <w:tabs>
                <w:tab w:val="num" w:leader="none" w:pos="720"/>
              </w:tabs>
              <w:spacing w:after="0" w:line="240" w:lineRule="auto"/>
              <w:rPr>
                <w:rStyle w:val="Arial10"/>
                <w:color w:val="auto"/>
              </w:rPr>
            </w:pPr>
            <w:r w:rsidRPr="31E71C92" w:rsidR="64E66C30">
              <w:rPr>
                <w:rStyle w:val="Arial10"/>
                <w:color w:val="auto"/>
              </w:rPr>
              <w:t>User navigates to action pane &gt; Sell &gt; Actions &gt; Confirm Now</w:t>
            </w:r>
          </w:p>
          <w:p w:rsidR="318AD553" w:rsidP="31E71C92" w:rsidRDefault="318AD553" w14:paraId="7248B6CF" w14:textId="68E809F7">
            <w:pPr>
              <w:pStyle w:val="ListParagraph"/>
              <w:numPr>
                <w:ilvl w:val="0"/>
                <w:numId w:val="24"/>
              </w:numPr>
              <w:tabs>
                <w:tab w:val="num" w:leader="none" w:pos="720"/>
              </w:tabs>
              <w:spacing w:after="0" w:line="240" w:lineRule="auto"/>
              <w:rPr>
                <w:rStyle w:val="Arial10"/>
                <w:color w:val="auto"/>
              </w:rPr>
            </w:pPr>
            <w:r w:rsidRPr="31E71C92" w:rsidR="318AD553">
              <w:rPr>
                <w:rStyle w:val="Arial10"/>
                <w:color w:val="auto"/>
              </w:rPr>
              <w:t>User selects sales order line, clicks inventory, reservation, reserve lot. *Repeat for each line.</w:t>
            </w:r>
          </w:p>
          <w:p w:rsidR="0826145C" w:rsidP="1930A1E2" w:rsidRDefault="0826145C" w14:paraId="58ED9956" w14:textId="3475AAB6">
            <w:pPr>
              <w:pStyle w:val="ListParagraph"/>
              <w:numPr>
                <w:ilvl w:val="0"/>
                <w:numId w:val="24"/>
              </w:numPr>
              <w:tabs>
                <w:tab w:val="num" w:leader="none" w:pos="720"/>
              </w:tabs>
              <w:spacing w:after="0" w:line="240" w:lineRule="auto"/>
              <w:rPr>
                <w:rStyle w:val="Arial10"/>
                <w:color w:val="auto"/>
              </w:rPr>
            </w:pPr>
            <w:r w:rsidRPr="1930A1E2" w:rsidR="0826145C">
              <w:rPr>
                <w:rStyle w:val="Arial10"/>
                <w:color w:val="auto"/>
              </w:rPr>
              <w:t>User navigates to action pane &gt; Pick and Pack  &gt; click Generate Picking List</w:t>
            </w:r>
          </w:p>
          <w:p w:rsidR="0826145C" w:rsidP="1930A1E2" w:rsidRDefault="0826145C" w14:paraId="76F5E647" w14:textId="52A76F13">
            <w:pPr>
              <w:pStyle w:val="ListParagraph"/>
              <w:numPr>
                <w:ilvl w:val="0"/>
                <w:numId w:val="24"/>
              </w:numPr>
              <w:suppressLineNumbers w:val="0"/>
              <w:tabs>
                <w:tab w:val="num" w:leader="none" w:pos="720"/>
              </w:tabs>
              <w:bidi w:val="0"/>
              <w:spacing w:before="0" w:beforeAutospacing="off" w:after="0" w:afterAutospacing="off" w:line="240" w:lineRule="auto"/>
              <w:ind w:left="720" w:right="0" w:hanging="360"/>
              <w:jc w:val="left"/>
              <w:rPr>
                <w:rStyle w:val="Arial10"/>
                <w:color w:val="000000"/>
              </w:rPr>
            </w:pPr>
            <w:r w:rsidRPr="1930A1E2" w:rsidR="0826145C">
              <w:rPr>
                <w:rStyle w:val="Arial10"/>
                <w:color w:val="auto"/>
              </w:rPr>
              <w:t xml:space="preserve">User updates the </w:t>
            </w:r>
            <w:r w:rsidRPr="1930A1E2" w:rsidR="55C965B5">
              <w:rPr>
                <w:rStyle w:val="Arial10"/>
                <w:color w:val="000000"/>
              </w:rPr>
              <w:t xml:space="preserve">quantity </w:t>
            </w:r>
            <w:r w:rsidRPr="1930A1E2" w:rsidR="1506A22C">
              <w:rPr>
                <w:rStyle w:val="Arial10"/>
                <w:color w:val="000000"/>
              </w:rPr>
              <w:t>of a line to “2” in the lines grid</w:t>
            </w:r>
          </w:p>
          <w:p w:rsidR="1506A22C" w:rsidP="1930A1E2" w:rsidRDefault="1506A22C" w14:paraId="4E60AEDD" w14:textId="705DB4B2">
            <w:pPr>
              <w:pStyle w:val="ListParagraph"/>
              <w:numPr>
                <w:ilvl w:val="0"/>
                <w:numId w:val="24"/>
              </w:numPr>
              <w:suppressLineNumbers w:val="0"/>
              <w:tabs>
                <w:tab w:val="num" w:leader="none" w:pos="720"/>
              </w:tabs>
              <w:bidi w:val="0"/>
              <w:spacing w:before="0" w:beforeAutospacing="off" w:after="0" w:afterAutospacing="off" w:line="240" w:lineRule="auto"/>
              <w:ind w:left="720" w:right="0" w:hanging="360"/>
              <w:jc w:val="left"/>
              <w:rPr>
                <w:rStyle w:val="Arial10"/>
                <w:color w:val="000000"/>
              </w:rPr>
            </w:pPr>
            <w:r w:rsidRPr="1930A1E2" w:rsidR="1506A22C">
              <w:rPr>
                <w:rStyle w:val="Arial10"/>
                <w:color w:val="000000"/>
              </w:rPr>
              <w:t>User clicks “ok”</w:t>
            </w:r>
          </w:p>
          <w:p w:rsidRPr="000E278D" w:rsidR="00675C21" w:rsidP="00D303B3" w:rsidRDefault="00675C21" w14:paraId="5603B19E" w14:textId="4E1F3D64">
            <w:pPr>
              <w:pStyle w:val="ListParagraph"/>
              <w:numPr>
                <w:ilvl w:val="0"/>
                <w:numId w:val="24"/>
              </w:numPr>
              <w:tabs>
                <w:tab w:val="num" w:pos="720"/>
              </w:tabs>
              <w:spacing w:after="0" w:line="240" w:lineRule="auto"/>
              <w:contextualSpacing w:val="0"/>
              <w:rPr>
                <w:rStyle w:val="Arial10"/>
                <w:color w:val="000000"/>
              </w:rPr>
            </w:pPr>
            <w:r>
              <w:rPr>
                <w:rStyle w:val="Arial10"/>
                <w:color w:val="000000"/>
              </w:rPr>
              <w:t xml:space="preserve">User is stopped by error </w:t>
            </w:r>
            <w:r w:rsidR="006C1F1F">
              <w:rPr>
                <w:rStyle w:val="Arial10"/>
                <w:color w:val="000000"/>
              </w:rPr>
              <w:t>saying that Line must be delivered in total</w:t>
            </w:r>
          </w:p>
        </w:tc>
      </w:tr>
      <w:tr w:rsidR="002B5F8B" w:rsidTr="07B6F681" w14:paraId="2D90A1F4" w14:textId="77777777">
        <w:trPr>
          <w:trHeight w:val="243"/>
        </w:trPr>
        <w:tc>
          <w:tcPr>
            <w:tcW w:w="5000"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Mar/>
          </w:tcPr>
          <w:p w:rsidRPr="005A15E2" w:rsidR="002B5F8B" w:rsidP="002B5F8B" w:rsidRDefault="30DD75B1" w14:paraId="525893B6" w14:textId="4B8DA8BF">
            <w:pPr>
              <w:tabs>
                <w:tab w:val="num" w:pos="720"/>
              </w:tabs>
              <w:spacing w:after="0"/>
              <w:ind w:left="720" w:hanging="720"/>
              <w:rPr>
                <w:rStyle w:val="Arial10"/>
                <w:color w:val="auto"/>
              </w:rPr>
            </w:pPr>
            <w:r w:rsidRPr="43CA7FC1" w:rsidR="30DD75B1">
              <w:rPr>
                <w:rStyle w:val="Arial10"/>
                <w:b w:val="1"/>
                <w:bCs w:val="1"/>
                <w:color w:val="auto"/>
              </w:rPr>
              <w:t>Scenario</w:t>
            </w:r>
            <w:r w:rsidRPr="43CA7FC1" w:rsidR="1ECE05D2">
              <w:rPr>
                <w:rStyle w:val="Arial10"/>
                <w:b w:val="1"/>
                <w:bCs w:val="1"/>
                <w:color w:val="auto"/>
              </w:rPr>
              <w:t xml:space="preserve"> 11</w:t>
            </w:r>
            <w:r w:rsidRPr="43CA7FC1" w:rsidR="30DD75B1">
              <w:rPr>
                <w:rStyle w:val="Arial10"/>
                <w:b w:val="1"/>
                <w:bCs w:val="1"/>
                <w:color w:val="auto"/>
              </w:rPr>
              <w:t>:</w:t>
            </w:r>
            <w:r w:rsidRPr="43CA7FC1" w:rsidR="30DD75B1">
              <w:rPr>
                <w:rStyle w:val="Arial10"/>
                <w:color w:val="auto"/>
              </w:rPr>
              <w:t xml:space="preserve"> Update </w:t>
            </w:r>
            <w:r w:rsidRPr="43CA7FC1" w:rsidR="17E1EC0D">
              <w:rPr>
                <w:rStyle w:val="Arial10"/>
                <w:color w:val="auto"/>
              </w:rPr>
              <w:t>Prevent Partial Delivery Flag on Sales order</w:t>
            </w:r>
            <w:r w:rsidRPr="43CA7FC1" w:rsidR="05EBE770">
              <w:rPr>
                <w:rStyle w:val="Arial10"/>
                <w:color w:val="auto"/>
              </w:rPr>
              <w:t xml:space="preserve"> line</w:t>
            </w:r>
          </w:p>
          <w:p w:rsidRPr="005A15E2" w:rsidR="002B5F8B" w:rsidP="002B5F8B" w:rsidRDefault="002B5F8B" w14:paraId="2B279BA3" w14:textId="77777777">
            <w:pPr>
              <w:tabs>
                <w:tab w:val="num" w:pos="720"/>
              </w:tabs>
              <w:spacing w:after="0"/>
              <w:ind w:left="720" w:hanging="720"/>
              <w:rPr>
                <w:rStyle w:val="Arial10"/>
                <w:color w:val="auto"/>
              </w:rPr>
            </w:pPr>
            <w:r w:rsidRPr="1930A1E2" w:rsidR="33926958">
              <w:rPr>
                <w:rStyle w:val="Arial10"/>
                <w:color w:val="auto"/>
              </w:rPr>
              <w:t>Test Steps:</w:t>
            </w:r>
          </w:p>
          <w:p w:rsidRPr="00B2557E" w:rsidR="002B5F8B" w:rsidP="1930A1E2" w:rsidRDefault="00C94D51" w14:paraId="6C120EAB" w14:textId="35415C3F">
            <w:pPr>
              <w:pStyle w:val="ListParagraph"/>
              <w:numPr>
                <w:ilvl w:val="0"/>
                <w:numId w:val="26"/>
              </w:numPr>
              <w:spacing w:after="0" w:line="240" w:lineRule="auto"/>
              <w:rPr>
                <w:color w:val="auto"/>
              </w:rPr>
            </w:pPr>
            <w:r w:rsidR="5993838C">
              <w:rPr/>
              <w:t xml:space="preserve">User navigates to </w:t>
            </w:r>
            <w:r w:rsidRPr="1930A1E2" w:rsidR="5993838C">
              <w:rPr>
                <w:color w:val="auto"/>
              </w:rPr>
              <w:t>Accounts Receivable &gt; Setup &gt; Accounts receivable parameters</w:t>
            </w:r>
          </w:p>
          <w:p w:rsidRPr="00B2557E" w:rsidR="002B5F8B" w:rsidP="1930A1E2" w:rsidRDefault="00C94D51" w14:paraId="43D6FC12" w14:textId="5B0E7B56">
            <w:pPr>
              <w:pStyle w:val="ListParagraph"/>
              <w:numPr>
                <w:ilvl w:val="0"/>
                <w:numId w:val="26"/>
              </w:numPr>
              <w:tabs>
                <w:tab w:val="num" w:leader="none" w:pos="720"/>
              </w:tabs>
              <w:spacing w:after="0" w:line="240" w:lineRule="auto"/>
              <w:rPr/>
            </w:pPr>
            <w:r w:rsidR="5993838C">
              <w:rPr/>
              <w:t xml:space="preserve">User </w:t>
            </w:r>
            <w:r w:rsidRPr="1930A1E2" w:rsidR="5993838C">
              <w:rPr>
                <w:color w:val="auto"/>
              </w:rPr>
              <w:t>goes to Sales defaults fast tab and sets “Prevent partial delivery” flag to Yes</w:t>
            </w:r>
          </w:p>
          <w:p w:rsidRPr="00B2557E" w:rsidR="002B5F8B" w:rsidP="1930A1E2" w:rsidRDefault="00C94D51" w14:paraId="5AB87870" w14:textId="57D9A0C1">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navigates to Retail and Commerce &gt; Customers &gt; Customer Service</w:t>
            </w:r>
          </w:p>
          <w:p w:rsidRPr="00B2557E" w:rsidR="002B5F8B" w:rsidP="1930A1E2" w:rsidRDefault="00C94D51" w14:paraId="0F8EB02A" w14:textId="6E9484C6">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selects a customer (use customer Nicole Roby Designs)</w:t>
            </w:r>
          </w:p>
          <w:p w:rsidRPr="00B2557E" w:rsidR="002B5F8B" w:rsidP="1930A1E2" w:rsidRDefault="00C94D51" w14:paraId="1F209720" w14:textId="6AFA7F17">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creates new sales order</w:t>
            </w:r>
          </w:p>
          <w:p w:rsidRPr="00B2557E" w:rsidR="002B5F8B" w:rsidP="1930A1E2" w:rsidRDefault="00C94D51" w14:paraId="1303774C" w14:textId="317D9CEF">
            <w:pPr>
              <w:pStyle w:val="ListParagraph"/>
              <w:numPr>
                <w:ilvl w:val="0"/>
                <w:numId w:val="26"/>
              </w:numPr>
              <w:tabs>
                <w:tab w:val="num" w:leader="none" w:pos="720"/>
              </w:tabs>
              <w:spacing w:after="0" w:line="240" w:lineRule="auto"/>
              <w:rPr>
                <w:rStyle w:val="Arial10"/>
                <w:color w:val="auto"/>
              </w:rPr>
            </w:pPr>
            <w:r w:rsidRPr="716BD372" w:rsidR="5993838C">
              <w:rPr>
                <w:rStyle w:val="Arial10"/>
                <w:color w:val="auto"/>
              </w:rPr>
              <w:t>User adds multiple sales order lines and adds item to those lines. (use item 100010-002)</w:t>
            </w:r>
          </w:p>
          <w:p w:rsidR="0F11EBD5" w:rsidP="716BD372" w:rsidRDefault="0F11EBD5" w14:paraId="71B3B767" w14:textId="5D4F707F">
            <w:pPr>
              <w:pStyle w:val="ListParagraph"/>
              <w:numPr>
                <w:ilvl w:val="0"/>
                <w:numId w:val="26"/>
              </w:numPr>
              <w:tabs>
                <w:tab w:val="num" w:leader="none" w:pos="720"/>
              </w:tabs>
              <w:spacing w:after="0" w:line="240" w:lineRule="auto"/>
              <w:rPr>
                <w:rStyle w:val="Arial10"/>
                <w:color w:val="000000"/>
              </w:rPr>
            </w:pPr>
            <w:r w:rsidRPr="07B6F681" w:rsidR="33AB3D9F">
              <w:rPr>
                <w:rStyle w:val="Arial10"/>
                <w:color w:val="000000"/>
              </w:rPr>
              <w:t>User updates to the quantity on the lines to 5</w:t>
            </w:r>
          </w:p>
          <w:p w:rsidRPr="00B2557E" w:rsidR="002B5F8B" w:rsidP="1930A1E2" w:rsidRDefault="00C94D51" w14:paraId="6D4592CC" w14:textId="6E940B40">
            <w:pPr>
              <w:pStyle w:val="ListParagraph"/>
              <w:numPr>
                <w:ilvl w:val="0"/>
                <w:numId w:val="26"/>
              </w:numPr>
              <w:tabs>
                <w:tab w:val="num" w:leader="none" w:pos="720"/>
              </w:tabs>
              <w:spacing w:after="0" w:line="240" w:lineRule="auto"/>
              <w:rPr>
                <w:rStyle w:val="Arial10"/>
                <w:color w:val="000000"/>
              </w:rPr>
            </w:pPr>
            <w:r w:rsidRPr="1930A1E2" w:rsidR="5993838C">
              <w:rPr>
                <w:rStyle w:val="Arial10"/>
                <w:color w:val="000000"/>
              </w:rPr>
              <w:t>User navigates to “Line Details</w:t>
            </w:r>
            <w:r w:rsidRPr="1930A1E2" w:rsidR="5993838C">
              <w:rPr>
                <w:rStyle w:val="Arial10"/>
                <w:color w:val="000000"/>
              </w:rPr>
              <w:t>”,</w:t>
            </w:r>
            <w:r w:rsidRPr="1930A1E2" w:rsidR="5993838C">
              <w:rPr>
                <w:rStyle w:val="Arial10"/>
                <w:color w:val="000000"/>
              </w:rPr>
              <w:t xml:space="preserve"> “General” tab and verifies that “Prevent partial delivery” flag is set to Yes for each sales order line</w:t>
            </w:r>
          </w:p>
          <w:p w:rsidRPr="00B2557E" w:rsidR="002B5F8B" w:rsidP="1930A1E2" w:rsidRDefault="00C94D51" w14:paraId="2A39A2A5" w14:textId="05AF46F2">
            <w:pPr>
              <w:pStyle w:val="ListParagraph"/>
              <w:numPr>
                <w:ilvl w:val="0"/>
                <w:numId w:val="26"/>
              </w:numPr>
              <w:tabs>
                <w:tab w:val="num" w:leader="none" w:pos="720"/>
              </w:tabs>
              <w:spacing w:after="0" w:line="240" w:lineRule="auto"/>
              <w:rPr>
                <w:rStyle w:val="Arial10"/>
                <w:color w:val="000000"/>
              </w:rPr>
            </w:pPr>
            <w:r w:rsidRPr="1930A1E2" w:rsidR="5993838C">
              <w:rPr>
                <w:rStyle w:val="Arial10"/>
                <w:color w:val="000000"/>
              </w:rPr>
              <w:t>User sets the “prevent partial delivery” flag to “No” for all lines</w:t>
            </w:r>
          </w:p>
          <w:p w:rsidRPr="00B2557E" w:rsidR="002B5F8B" w:rsidP="1930A1E2" w:rsidRDefault="00C94D51" w14:paraId="765B2C34" w14:textId="063CC59F">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clicks ”Complete” in the action pane</w:t>
            </w:r>
          </w:p>
          <w:p w:rsidRPr="00B2557E" w:rsidR="002B5F8B" w:rsidP="1930A1E2" w:rsidRDefault="00C94D51" w14:paraId="7BDAC937" w14:textId="04F9772E">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clicks ”add” in the payments tab</w:t>
            </w:r>
          </w:p>
          <w:p w:rsidRPr="00B2557E" w:rsidR="002B5F8B" w:rsidP="1930A1E2" w:rsidRDefault="00C94D51" w14:paraId="41B58DEB" w14:textId="7FFF41E5">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selects a payment method</w:t>
            </w:r>
          </w:p>
          <w:p w:rsidRPr="00B2557E" w:rsidR="002B5F8B" w:rsidP="1930A1E2" w:rsidRDefault="00C94D51" w14:paraId="6A17256F" w14:textId="36BEE82B">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enters payment amount to satisfy balance</w:t>
            </w:r>
          </w:p>
          <w:p w:rsidRPr="00B2557E" w:rsidR="002B5F8B" w:rsidP="1930A1E2" w:rsidRDefault="00C94D51" w14:paraId="7D4B48D9" w14:textId="3FFEA812">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clicks submit</w:t>
            </w:r>
          </w:p>
          <w:p w:rsidRPr="00B2557E" w:rsidR="002B5F8B" w:rsidP="1930A1E2" w:rsidRDefault="00C94D51" w14:paraId="1B172CF0" w14:textId="2C624532">
            <w:pPr>
              <w:pStyle w:val="ListParagraph"/>
              <w:numPr>
                <w:ilvl w:val="0"/>
                <w:numId w:val="26"/>
              </w:numPr>
              <w:tabs>
                <w:tab w:val="num" w:leader="none" w:pos="720"/>
              </w:tabs>
              <w:spacing w:after="0" w:line="240" w:lineRule="auto"/>
              <w:rPr>
                <w:rStyle w:val="Arial10"/>
                <w:color w:val="auto"/>
              </w:rPr>
            </w:pPr>
            <w:r w:rsidRPr="31E71C92" w:rsidR="485759DF">
              <w:rPr>
                <w:rStyle w:val="Arial10"/>
                <w:color w:val="auto"/>
              </w:rPr>
              <w:t>User navigates to action pane &gt; Sell &gt; Actions &gt; Confirm Now</w:t>
            </w:r>
          </w:p>
          <w:p w:rsidR="70E1C392" w:rsidP="31E71C92" w:rsidRDefault="70E1C392" w14:paraId="64E3B03A" w14:textId="79FB5A75">
            <w:pPr>
              <w:pStyle w:val="ListParagraph"/>
              <w:numPr>
                <w:ilvl w:val="0"/>
                <w:numId w:val="26"/>
              </w:numPr>
              <w:tabs>
                <w:tab w:val="num" w:leader="none" w:pos="720"/>
              </w:tabs>
              <w:spacing w:after="0" w:line="240" w:lineRule="auto"/>
              <w:rPr>
                <w:rStyle w:val="Arial10"/>
                <w:color w:val="auto"/>
              </w:rPr>
            </w:pPr>
            <w:r w:rsidRPr="31E71C92" w:rsidR="70E1C392">
              <w:rPr>
                <w:rStyle w:val="Arial10"/>
                <w:color w:val="auto"/>
              </w:rPr>
              <w:t>User selects sales order line, clicks inventory, reservation, reserve lot. *Repeat for each line.</w:t>
            </w:r>
          </w:p>
          <w:p w:rsidRPr="00B2557E" w:rsidR="002B5F8B" w:rsidP="1930A1E2" w:rsidRDefault="00C94D51" w14:paraId="5EC59806" w14:textId="3475AAB6">
            <w:pPr>
              <w:pStyle w:val="ListParagraph"/>
              <w:numPr>
                <w:ilvl w:val="0"/>
                <w:numId w:val="26"/>
              </w:numPr>
              <w:tabs>
                <w:tab w:val="num" w:leader="none" w:pos="720"/>
              </w:tabs>
              <w:spacing w:after="0" w:line="240" w:lineRule="auto"/>
              <w:rPr>
                <w:rStyle w:val="Arial10"/>
                <w:color w:val="auto"/>
              </w:rPr>
            </w:pPr>
            <w:r w:rsidRPr="1930A1E2" w:rsidR="5993838C">
              <w:rPr>
                <w:rStyle w:val="Arial10"/>
                <w:color w:val="auto"/>
              </w:rPr>
              <w:t>User navigates to action pane &gt; Pick and Pack  &gt; click Generate Picking List</w:t>
            </w:r>
          </w:p>
          <w:p w:rsidRPr="00B2557E" w:rsidR="002B5F8B" w:rsidP="1930A1E2" w:rsidRDefault="00C94D51" w14:paraId="074D6965" w14:textId="52A76F13">
            <w:pPr>
              <w:pStyle w:val="ListParagraph"/>
              <w:numPr>
                <w:ilvl w:val="0"/>
                <w:numId w:val="26"/>
              </w:numPr>
              <w:suppressLineNumbers w:val="0"/>
              <w:tabs>
                <w:tab w:val="num" w:leader="none" w:pos="720"/>
              </w:tabs>
              <w:bidi w:val="0"/>
              <w:spacing w:before="0" w:beforeAutospacing="off" w:after="0" w:afterAutospacing="off" w:line="240" w:lineRule="auto"/>
              <w:ind w:right="0"/>
              <w:jc w:val="left"/>
              <w:rPr>
                <w:rStyle w:val="Arial10"/>
                <w:color w:val="000000"/>
              </w:rPr>
            </w:pPr>
            <w:r w:rsidRPr="1930A1E2" w:rsidR="5993838C">
              <w:rPr>
                <w:rStyle w:val="Arial10"/>
                <w:color w:val="auto"/>
              </w:rPr>
              <w:t xml:space="preserve">User updates the </w:t>
            </w:r>
            <w:r w:rsidRPr="1930A1E2" w:rsidR="5993838C">
              <w:rPr>
                <w:rStyle w:val="Arial10"/>
                <w:color w:val="000000"/>
              </w:rPr>
              <w:t>quantity of a line to “2” in the lines grid</w:t>
            </w:r>
          </w:p>
          <w:p w:rsidRPr="00B2557E" w:rsidR="002B5F8B" w:rsidP="1930A1E2" w:rsidRDefault="00C94D51" w14:paraId="0DA39E96" w14:textId="705DB4B2">
            <w:pPr>
              <w:pStyle w:val="ListParagraph"/>
              <w:numPr>
                <w:ilvl w:val="0"/>
                <w:numId w:val="26"/>
              </w:numPr>
              <w:suppressLineNumbers w:val="0"/>
              <w:tabs>
                <w:tab w:val="num" w:leader="none" w:pos="720"/>
              </w:tabs>
              <w:bidi w:val="0"/>
              <w:spacing w:before="0" w:beforeAutospacing="off" w:after="0" w:afterAutospacing="off" w:line="240" w:lineRule="auto"/>
              <w:ind w:right="0"/>
              <w:jc w:val="left"/>
              <w:rPr>
                <w:rStyle w:val="Arial10"/>
                <w:color w:val="000000"/>
              </w:rPr>
            </w:pPr>
            <w:r w:rsidRPr="1930A1E2" w:rsidR="5993838C">
              <w:rPr>
                <w:rStyle w:val="Arial10"/>
                <w:color w:val="000000"/>
              </w:rPr>
              <w:t>User clicks “ok”</w:t>
            </w:r>
          </w:p>
          <w:p w:rsidRPr="00B2557E" w:rsidR="002B5F8B" w:rsidP="1930A1E2" w:rsidRDefault="00C94D51" w14:paraId="1A0E3193" w14:textId="17222A99">
            <w:pPr>
              <w:pStyle w:val="ListParagraph"/>
              <w:numPr>
                <w:ilvl w:val="0"/>
                <w:numId w:val="26"/>
              </w:numPr>
              <w:suppressLineNumbers w:val="0"/>
              <w:tabs>
                <w:tab w:val="num" w:leader="none" w:pos="720"/>
              </w:tabs>
              <w:bidi w:val="0"/>
              <w:spacing w:before="0" w:beforeAutospacing="off" w:after="0" w:afterAutospacing="off" w:line="240" w:lineRule="auto"/>
              <w:ind w:left="720" w:right="0" w:hanging="360"/>
              <w:jc w:val="left"/>
              <w:rPr>
                <w:rStyle w:val="Arial10"/>
                <w:color w:val="000000"/>
              </w:rPr>
            </w:pPr>
            <w:r w:rsidRPr="1930A1E2" w:rsidR="5993838C">
              <w:rPr>
                <w:rStyle w:val="Arial10"/>
                <w:color w:val="000000"/>
              </w:rPr>
              <w:t>User is</w:t>
            </w:r>
            <w:r w:rsidRPr="1930A1E2" w:rsidR="5993838C">
              <w:rPr>
                <w:rStyle w:val="Arial10"/>
                <w:color w:val="000000"/>
              </w:rPr>
              <w:t xml:space="preserve"> able to generate pick list and </w:t>
            </w:r>
            <w:r w:rsidRPr="1930A1E2" w:rsidR="5993838C">
              <w:rPr>
                <w:rStyle w:val="Arial10"/>
                <w:color w:val="000000"/>
              </w:rPr>
              <w:t>does</w:t>
            </w:r>
            <w:r w:rsidRPr="1930A1E2" w:rsidR="5993838C">
              <w:rPr>
                <w:rStyle w:val="Arial10"/>
                <w:color w:val="000000"/>
              </w:rPr>
              <w:t xml:space="preserve"> not receive </w:t>
            </w:r>
            <w:r w:rsidRPr="1930A1E2" w:rsidR="5993838C">
              <w:rPr>
                <w:rStyle w:val="Arial10"/>
                <w:color w:val="000000"/>
              </w:rPr>
              <w:t>error</w:t>
            </w:r>
            <w:r w:rsidRPr="1930A1E2" w:rsidR="5993838C">
              <w:rPr>
                <w:rStyle w:val="Arial10"/>
                <w:color w:val="000000"/>
              </w:rPr>
              <w:t xml:space="preserve"> for the partial delivery.</w:t>
            </w:r>
          </w:p>
        </w:tc>
      </w:tr>
    </w:tbl>
    <w:p w:rsidRPr="00A36CB6" w:rsidR="00511B97" w:rsidP="00851E51" w:rsidRDefault="00511B97" w14:paraId="29714636" w14:textId="737A05AC">
      <w:pPr>
        <w:spacing w:after="160" w:line="240" w:lineRule="auto"/>
        <w:contextualSpacing/>
        <w:jc w:val="both"/>
        <w:rPr>
          <w:rFonts w:eastAsia="Calibri"/>
          <w:color w:val="FF0000"/>
          <w:kern w:val="28"/>
          <w:lang w:eastAsia="en-US"/>
        </w:rPr>
      </w:pPr>
    </w:p>
    <w:p w:rsidR="00542743" w:rsidRDefault="00542743" w14:paraId="3FB4FB58" w14:textId="77777777">
      <w:pPr>
        <w:spacing w:after="0" w:line="240" w:lineRule="auto"/>
        <w:rPr>
          <w:rFonts w:hint="eastAsia" w:ascii="Arial Bold" w:hAnsi="Arial Bold"/>
          <w:b/>
          <w:bCs w:val="0"/>
          <w:noProof/>
          <w:snapToGrid w:val="0"/>
          <w:color w:val="FFFFFF"/>
          <w:sz w:val="24"/>
          <w:szCs w:val="24"/>
        </w:rPr>
      </w:pPr>
      <w:bookmarkStart w:name="_Toc161991920" w:id="72"/>
      <w:bookmarkStart w:name="_Toc167718282" w:id="73"/>
      <w:bookmarkStart w:name="_Toc169018329" w:id="74"/>
      <w:r>
        <w:rPr>
          <w:rFonts w:hint="eastAsia"/>
        </w:rPr>
        <w:br w:type="page"/>
      </w:r>
    </w:p>
    <w:p w:rsidR="0069397B" w:rsidP="00291B10" w:rsidRDefault="0025063C" w14:paraId="58CCE064" w14:textId="69F6E4D0">
      <w:pPr>
        <w:pStyle w:val="Heading1"/>
        <w:rPr>
          <w:rFonts w:hint="eastAsia"/>
        </w:rPr>
      </w:pPr>
      <w:r>
        <w:t>Additional Information</w:t>
      </w:r>
      <w:bookmarkEnd w:id="72"/>
      <w:bookmarkEnd w:id="73"/>
      <w:bookmarkEnd w:id="74"/>
    </w:p>
    <w:p w:rsidRPr="0025063C" w:rsidR="0025063C" w:rsidP="0025063C" w:rsidRDefault="0025063C" w14:paraId="46C953D7" w14:textId="616DB03A">
      <w:r w:rsidR="0025063C">
        <w:rPr/>
        <w:t xml:space="preserve">This section </w:t>
      </w:r>
      <w:r w:rsidR="0025063C">
        <w:rPr/>
        <w:t>contains</w:t>
      </w:r>
      <w:r w:rsidR="0025063C">
        <w:rPr/>
        <w:t xml:space="preserve"> categories which might not apply to all </w:t>
      </w:r>
      <w:r w:rsidR="0025063C">
        <w:rPr/>
        <w:t>modifications,</w:t>
      </w:r>
      <w:r w:rsidR="0025063C">
        <w:rPr/>
        <w:t>but</w:t>
      </w:r>
      <w:r w:rsidR="0025063C">
        <w:rPr/>
        <w:t xml:space="preserve"> are useful to developers if applicable.</w:t>
      </w:r>
    </w:p>
    <w:p w:rsidR="007C5D36" w:rsidP="00851E51" w:rsidRDefault="0025063C" w14:paraId="34A22E15" w14:textId="77777777">
      <w:pPr>
        <w:pStyle w:val="Heading2"/>
      </w:pPr>
      <w:bookmarkStart w:name="_Toc161991921" w:id="75"/>
      <w:bookmarkStart w:name="_Toc167718283" w:id="76"/>
      <w:bookmarkStart w:name="_Toc169018330" w:id="77"/>
      <w:r>
        <w:t>Dependencies</w:t>
      </w:r>
      <w:bookmarkEnd w:id="75"/>
      <w:bookmarkEnd w:id="76"/>
      <w:bookmarkEnd w:id="77"/>
    </w:p>
    <w:p w:rsidRPr="00300B33" w:rsidR="00097164" w:rsidP="74C6B6FE" w:rsidRDefault="005C296C" w14:paraId="0311FAEE" w14:textId="018B8F40">
      <w:pPr>
        <w:rPr>
          <w:rStyle w:val="Arial10"/>
          <w:shd w:val="clear" w:color="auto" w:fill="FFFFFF"/>
        </w:rPr>
      </w:pPr>
      <w:r w:rsidRPr="74C6B6FE" w:rsidR="236EABDF">
        <w:rPr>
          <w:rStyle w:val="Arial10"/>
        </w:rPr>
        <w:t>N/A</w:t>
      </w:r>
    </w:p>
    <w:p w:rsidR="0025063C" w:rsidP="74C6B6FE" w:rsidRDefault="0025063C" w14:paraId="5122C22D" w14:textId="11ACE44D">
      <w:pPr>
        <w:pStyle w:val="Heading2"/>
        <w:rPr/>
      </w:pPr>
      <w:bookmarkStart w:name="_Toc161991922" w:id="78"/>
      <w:bookmarkStart w:name="_Toc167718284" w:id="79"/>
      <w:bookmarkStart w:name="_Toc169018331" w:id="80"/>
      <w:r w:rsidR="0025063C">
        <w:rPr/>
        <w:t>Assumptions</w:t>
      </w:r>
      <w:bookmarkEnd w:id="78"/>
      <w:bookmarkEnd w:id="79"/>
      <w:bookmarkEnd w:id="80"/>
    </w:p>
    <w:p w:rsidR="0025063C" w:rsidP="00D303B3" w:rsidRDefault="0025063C" w14:paraId="54E8787C" w14:textId="77777777">
      <w:pPr>
        <w:pStyle w:val="ListParagraph"/>
        <w:numPr>
          <w:ilvl w:val="0"/>
          <w:numId w:val="19"/>
        </w:numPr>
        <w:spacing w:after="160" w:line="240" w:lineRule="auto"/>
        <w:rPr/>
      </w:pPr>
      <w:r w:rsidR="0025063C">
        <w:rPr/>
        <w:t>Microsoft Dynamics 365 is installed.</w:t>
      </w:r>
    </w:p>
    <w:p w:rsidR="533B780A" w:rsidP="74C6B6FE" w:rsidRDefault="533B780A" w14:paraId="3B331510" w14:textId="2D837A3C">
      <w:pPr>
        <w:pStyle w:val="ListParagraph"/>
        <w:numPr>
          <w:ilvl w:val="0"/>
          <w:numId w:val="19"/>
        </w:numPr>
        <w:spacing w:after="160" w:line="240" w:lineRule="auto"/>
        <w:rPr/>
      </w:pPr>
      <w:commentRangeStart w:id="757868659"/>
      <w:r w:rsidR="533B780A">
        <w:rPr/>
        <w:t xml:space="preserve">Retail Call Centers are </w:t>
      </w:r>
      <w:r w:rsidR="533B780A">
        <w:rPr/>
        <w:t>enabled</w:t>
      </w:r>
      <w:r w:rsidR="533B780A">
        <w:rPr/>
        <w:t xml:space="preserve"> and sales order will be assigned a retail channel</w:t>
      </w:r>
      <w:commentRangeEnd w:id="757868659"/>
      <w:r>
        <w:rPr>
          <w:rStyle w:val="CommentReference"/>
        </w:rPr>
        <w:commentReference w:id="757868659"/>
      </w:r>
    </w:p>
    <w:p w:rsidR="3A0FF181" w:rsidP="74C6B6FE" w:rsidRDefault="3A0FF181" w14:paraId="1D94FF48" w14:textId="78DB80D9">
      <w:pPr>
        <w:pStyle w:val="ListParagraph"/>
        <w:numPr>
          <w:ilvl w:val="0"/>
          <w:numId w:val="19"/>
        </w:numPr>
        <w:spacing w:after="160" w:line="240" w:lineRule="auto"/>
        <w:rPr/>
      </w:pPr>
      <w:commentRangeStart w:id="1042271715"/>
      <w:r w:rsidR="3A0FF181">
        <w:rPr/>
        <w:t xml:space="preserve">Users outside of sys admin should be able to </w:t>
      </w:r>
      <w:r w:rsidR="3A0FF181">
        <w:rPr/>
        <w:t xml:space="preserve">access new flags. </w:t>
      </w:r>
      <w:commentRangeEnd w:id="1042271715"/>
      <w:r>
        <w:rPr>
          <w:rStyle w:val="CommentReference"/>
        </w:rPr>
        <w:commentReference w:id="1042271715"/>
      </w:r>
    </w:p>
    <w:p w:rsidR="0025063C" w:rsidP="00D303B3" w:rsidRDefault="000C0E7C" w14:paraId="7411985D" w14:textId="305959A8">
      <w:pPr>
        <w:pStyle w:val="ListParagraph"/>
        <w:numPr>
          <w:ilvl w:val="0"/>
          <w:numId w:val="19"/>
        </w:numPr>
        <w:spacing w:after="160" w:line="240" w:lineRule="auto"/>
      </w:pPr>
      <w:r>
        <w:t xml:space="preserve">Four </w:t>
      </w:r>
      <w:r w:rsidR="545AB6CE">
        <w:t>Hands</w:t>
      </w:r>
      <w:r w:rsidR="0025063C">
        <w:t xml:space="preserve"> will specify selection criteria.</w:t>
      </w:r>
    </w:p>
    <w:p w:rsidR="0025063C" w:rsidP="00D303B3" w:rsidRDefault="0025063C" w14:paraId="620F303A" w14:textId="77777777">
      <w:pPr>
        <w:pStyle w:val="ListParagraph"/>
        <w:numPr>
          <w:ilvl w:val="0"/>
          <w:numId w:val="19"/>
        </w:numPr>
        <w:spacing w:after="160" w:line="240" w:lineRule="auto"/>
      </w:pPr>
      <w:r>
        <w:t>Approver of this BRD has obtained any applicable approval(s) from ‘Parent’.</w:t>
      </w:r>
    </w:p>
    <w:p w:rsidR="0025063C" w:rsidP="00D303B3" w:rsidRDefault="0025063C" w14:paraId="7BBA186E" w14:textId="77777777">
      <w:pPr>
        <w:pStyle w:val="ListParagraph"/>
        <w:numPr>
          <w:ilvl w:val="0"/>
          <w:numId w:val="19"/>
        </w:numPr>
        <w:spacing w:after="160" w:line="240" w:lineRule="auto"/>
      </w:pPr>
      <w:r>
        <w:t>Editable parameter values, as exhibited, are for illustration purpose only.</w:t>
      </w:r>
    </w:p>
    <w:p w:rsidR="0025063C" w:rsidP="00D303B3" w:rsidRDefault="000C0E7C" w14:paraId="2D481B5D" w14:textId="58079E40">
      <w:pPr>
        <w:pStyle w:val="ListParagraph"/>
        <w:numPr>
          <w:ilvl w:val="0"/>
          <w:numId w:val="19"/>
        </w:numPr>
        <w:spacing w:after="160" w:line="240" w:lineRule="auto"/>
      </w:pPr>
      <w:r>
        <w:t>Four Hands</w:t>
      </w:r>
      <w:r w:rsidR="0025063C">
        <w:t xml:space="preserve"> is responsible for archiving database, as needed, for retroactive reporting purposes.</w:t>
      </w:r>
    </w:p>
    <w:p w:rsidRPr="003A6DAE" w:rsidR="00300B33" w:rsidP="00D303B3" w:rsidRDefault="000C0E7C" w14:paraId="424E8BBD" w14:textId="6B114C50">
      <w:pPr>
        <w:pStyle w:val="ListParagraph"/>
        <w:numPr>
          <w:ilvl w:val="0"/>
          <w:numId w:val="19"/>
        </w:numPr>
        <w:spacing w:after="160" w:line="240" w:lineRule="auto"/>
      </w:pPr>
      <w:r>
        <w:t>Four Hands</w:t>
      </w:r>
      <w:r w:rsidR="0025063C">
        <w:t xml:space="preserve"> is responsible for setup accuracy and consistency.</w:t>
      </w:r>
    </w:p>
    <w:p w:rsidR="00602687" w:rsidP="00851E51" w:rsidRDefault="0025063C" w14:paraId="5A539A0A" w14:textId="77777777">
      <w:pPr>
        <w:pStyle w:val="Heading2"/>
      </w:pPr>
      <w:bookmarkStart w:name="_Toc161991923" w:id="81"/>
      <w:bookmarkStart w:name="_Toc167718285" w:id="82"/>
      <w:bookmarkStart w:name="_Toc169018332" w:id="83"/>
      <w:r>
        <w:t>Constraints</w:t>
      </w:r>
      <w:bookmarkEnd w:id="81"/>
      <w:bookmarkEnd w:id="82"/>
      <w:bookmarkEnd w:id="83"/>
    </w:p>
    <w:sdt>
      <w:sdtPr>
        <w:rPr>
          <w:rStyle w:val="Arial10"/>
        </w:rPr>
        <w:id w:val="-1589757540"/>
        <w:placeholder>
          <w:docPart w:val="BA3B1D487F6B4BD2BB2339443FCF1434"/>
        </w:placeholder>
      </w:sdtPr>
      <w:sdtEndPr>
        <w:rPr>
          <w:rStyle w:val="DefaultParagraphFont"/>
          <w:color w:val="000000"/>
        </w:rPr>
      </w:sdtEndPr>
      <w:sdtContent>
        <w:p w:rsidRPr="00300B33" w:rsidR="0025063C" w:rsidP="005C296C" w:rsidRDefault="005C296C" w14:paraId="51D695DB" w14:textId="4A78D0DC">
          <w:pPr>
            <w:rPr>
              <w:rStyle w:val="Arial10"/>
              <w:color w:val="auto"/>
            </w:rPr>
          </w:pPr>
          <w:r>
            <w:rPr>
              <w:rStyle w:val="Arial10"/>
            </w:rPr>
            <w:t>N/A</w:t>
          </w:r>
        </w:p>
      </w:sdtContent>
    </w:sdt>
    <w:p w:rsidR="00C44A8F" w:rsidP="00851E51" w:rsidRDefault="00C44A8F" w14:paraId="303FCD39" w14:textId="77777777">
      <w:pPr>
        <w:pStyle w:val="Heading2"/>
      </w:pPr>
      <w:bookmarkStart w:name="_Toc161991924" w:id="84"/>
      <w:bookmarkStart w:name="_Toc167718286" w:id="85"/>
      <w:bookmarkStart w:name="_Toc169018333" w:id="86"/>
      <w:r>
        <w:t>Automated Testing</w:t>
      </w:r>
      <w:bookmarkEnd w:id="84"/>
      <w:bookmarkEnd w:id="85"/>
      <w:bookmarkEnd w:id="86"/>
    </w:p>
    <w:sdt>
      <w:sdtPr>
        <w:rPr>
          <w:rStyle w:val="Arial10"/>
        </w:rPr>
        <w:id w:val="1229888497"/>
        <w:placeholder>
          <w:docPart w:val="F78DEB24F8FA4CE6BAB6296B47DE18D8"/>
        </w:placeholder>
      </w:sdtPr>
      <w:sdtEndPr>
        <w:rPr>
          <w:rStyle w:val="DefaultParagraphFont"/>
          <w:color w:val="000000"/>
        </w:rPr>
      </w:sdtEndPr>
      <w:sdtContent>
        <w:p w:rsidRPr="00300B33" w:rsidR="00C44A8F" w:rsidP="005C296C" w:rsidRDefault="005C296C" w14:paraId="523FF768" w14:textId="3091104D">
          <w:pPr>
            <w:rPr>
              <w:rStyle w:val="Arial10"/>
              <w:color w:val="000000"/>
            </w:rPr>
          </w:pPr>
          <w:r>
            <w:rPr>
              <w:rStyle w:val="Arial10"/>
            </w:rPr>
            <w:t>N/A</w:t>
          </w:r>
        </w:p>
      </w:sdtContent>
    </w:sdt>
    <w:p w:rsidR="00C44A8F" w:rsidP="00851E51" w:rsidRDefault="00C44A8F" w14:paraId="7B031FE7" w14:textId="77777777">
      <w:pPr>
        <w:pStyle w:val="Heading2"/>
      </w:pPr>
      <w:bookmarkStart w:name="_Toc161991925" w:id="87"/>
      <w:bookmarkStart w:name="_Toc167718287" w:id="88"/>
      <w:bookmarkStart w:name="_Toc169018334" w:id="89"/>
      <w:r>
        <w:t>Security Issues</w:t>
      </w:r>
      <w:bookmarkStart w:name="_Toc161991926" w:id="90"/>
      <w:bookmarkEnd w:id="87"/>
      <w:bookmarkEnd w:id="88"/>
      <w:bookmarkEnd w:id="89"/>
    </w:p>
    <w:sdt>
      <w:sdtPr>
        <w:rPr>
          <w:rStyle w:val="Arial10"/>
        </w:rPr>
        <w:id w:val="-745037475"/>
        <w:placeholder>
          <w:docPart w:val="B7B5F96986534274A5DD6CC7C93084A9"/>
        </w:placeholder>
      </w:sdtPr>
      <w:sdtEndPr>
        <w:rPr>
          <w:rStyle w:val="DefaultParagraphFont"/>
          <w:bCs w:val="0"/>
          <w:color w:val="000000"/>
        </w:rPr>
      </w:sdtEndPr>
      <w:sdtContent>
        <w:p w:rsidR="002B5F8B" w:rsidP="005B2B1E" w:rsidRDefault="688E7B52" w14:paraId="5EEE888E" w14:textId="34EEC5C0">
          <w:r>
            <w:t xml:space="preserve">Security Privilege required for setting “Ship Complete” </w:t>
          </w:r>
          <w:r w:rsidR="5AB59E14">
            <w:t>flag</w:t>
          </w:r>
          <w:r>
            <w:t xml:space="preserve"> on customer record</w:t>
          </w:r>
        </w:p>
        <w:p w:rsidRPr="005B2B1E" w:rsidR="00C44A8F" w:rsidP="005B2B1E" w:rsidRDefault="30DD75B1" w14:paraId="7AC4D23D" w14:textId="2BFA16E6">
          <w:pPr>
            <w:rPr>
              <w:rStyle w:val="Arial10"/>
              <w:color w:val="000000"/>
            </w:rPr>
          </w:pPr>
          <w:r>
            <w:t xml:space="preserve">Security Privilege required for setting “Prevent partial delivery” </w:t>
          </w:r>
          <w:r w:rsidR="324C28D7">
            <w:t>flag</w:t>
          </w:r>
          <w:r>
            <w:t xml:space="preserve"> on AR parameters</w:t>
          </w:r>
        </w:p>
      </w:sdtContent>
    </w:sdt>
    <w:bookmarkEnd w:displacedByCustomXml="prev" w:id="90"/>
    <w:p w:rsidR="005B2B1E" w:rsidP="00851E51" w:rsidRDefault="005B2B1E" w14:paraId="048A967B" w14:textId="1C458711">
      <w:pPr>
        <w:pStyle w:val="Heading2"/>
      </w:pPr>
      <w:bookmarkStart w:name="_Toc167718288" w:id="91"/>
      <w:bookmarkStart w:name="_Toc169018335" w:id="92"/>
      <w:bookmarkStart w:name="_Toc161991927" w:id="93"/>
      <w:r>
        <w:t>Related Documents</w:t>
      </w:r>
      <w:bookmarkEnd w:id="91"/>
      <w:bookmarkEnd w:id="92"/>
    </w:p>
    <w:sdt>
      <w:sdtPr>
        <w:rPr>
          <w:rStyle w:val="Arial10"/>
        </w:rPr>
        <w:id w:val="427164089"/>
        <w:placeholder>
          <w:docPart w:val="F82FF1B65B724A8183D1BB5EFD9BF261"/>
        </w:placeholder>
      </w:sdtPr>
      <w:sdtEndPr>
        <w:rPr>
          <w:rStyle w:val="DefaultParagraphFont"/>
          <w:color w:val="000000"/>
        </w:rPr>
      </w:sdtEndPr>
      <w:sdtContent>
        <w:p w:rsidRPr="005B2B1E" w:rsidR="005B2B1E" w:rsidP="005B2B1E" w:rsidRDefault="005B2B1E" w14:paraId="72C1C08B" w14:textId="7596B3BE">
          <w:pPr>
            <w:rPr>
              <w:rStyle w:val="Arial10"/>
            </w:rPr>
          </w:pPr>
          <w:r>
            <w:rPr>
              <w:rStyle w:val="Arial10"/>
            </w:rPr>
            <w:t>N/A</w:t>
          </w:r>
        </w:p>
      </w:sdtContent>
    </w:sdt>
    <w:p w:rsidR="00C44A8F" w:rsidP="00851E51" w:rsidRDefault="00C44A8F" w14:paraId="6BC26DB0" w14:textId="42E92058">
      <w:pPr>
        <w:pStyle w:val="Heading2"/>
      </w:pPr>
      <w:bookmarkStart w:name="_Toc167718289" w:id="94"/>
      <w:bookmarkStart w:name="_Toc169018336" w:id="95"/>
      <w:r>
        <w:t>Usability Requirements</w:t>
      </w:r>
      <w:bookmarkEnd w:id="93"/>
      <w:bookmarkEnd w:id="94"/>
      <w:bookmarkEnd w:id="95"/>
    </w:p>
    <w:sdt>
      <w:sdtPr>
        <w:rPr>
          <w:rStyle w:val="Arial10"/>
        </w:rPr>
        <w:id w:val="1109477515"/>
        <w:placeholder>
          <w:docPart w:val="C4D7B01079154FE39468236F51F56459"/>
        </w:placeholder>
      </w:sdtPr>
      <w:sdtEndPr>
        <w:rPr>
          <w:rStyle w:val="DefaultParagraphFont"/>
          <w:color w:val="000000"/>
        </w:rPr>
      </w:sdtEndPr>
      <w:sdtContent>
        <w:sdt>
          <w:sdtPr>
            <w:rPr>
              <w:rStyle w:val="Arial10"/>
            </w:rPr>
            <w:id w:val="-89235431"/>
            <w:placeholder>
              <w:docPart w:val="7754FAE9F79A462591C0BD2848FC6620"/>
            </w:placeholder>
          </w:sdtPr>
          <w:sdtEndPr>
            <w:rPr>
              <w:rStyle w:val="DefaultParagraphFont"/>
              <w:color w:val="000000"/>
            </w:rPr>
          </w:sdtEndPr>
          <w:sdtContent>
            <w:p w:rsidR="00C44A8F" w:rsidP="005C296C" w:rsidRDefault="005C296C" w14:paraId="68B9ED3E" w14:textId="43378E4D">
              <w:pPr>
                <w:rPr>
                  <w:rStyle w:val="Arial10"/>
                </w:rPr>
              </w:pPr>
              <w:r>
                <w:rPr>
                  <w:rStyle w:val="Arial10"/>
                </w:rPr>
                <w:t>N/A</w:t>
              </w:r>
            </w:p>
          </w:sdtContent>
        </w:sdt>
      </w:sdtContent>
    </w:sdt>
    <w:p w:rsidR="00C44A8F" w:rsidP="00851E51" w:rsidRDefault="00C44A8F" w14:paraId="3FCF4B99" w14:textId="77777777">
      <w:pPr>
        <w:pStyle w:val="Heading2"/>
      </w:pPr>
      <w:bookmarkStart w:name="_Toc161991928" w:id="96"/>
      <w:bookmarkStart w:name="_Toc167718290" w:id="97"/>
      <w:bookmarkStart w:name="_Toc169018337" w:id="98"/>
      <w:r>
        <w:t>Performance Benchmarks</w:t>
      </w:r>
      <w:bookmarkEnd w:id="96"/>
      <w:bookmarkEnd w:id="97"/>
      <w:bookmarkEnd w:id="98"/>
    </w:p>
    <w:sdt>
      <w:sdtPr>
        <w:rPr>
          <w:rStyle w:val="Arial10"/>
        </w:rPr>
        <w:id w:val="-1629623570"/>
        <w:placeholder>
          <w:docPart w:val="08AF4173C34C47408A6DBE68520ABFA7"/>
        </w:placeholder>
      </w:sdtPr>
      <w:sdtEndPr>
        <w:rPr>
          <w:rStyle w:val="DefaultParagraphFont"/>
          <w:color w:val="000000"/>
        </w:rPr>
      </w:sdtEndPr>
      <w:sdtContent>
        <w:p w:rsidRPr="005C296C" w:rsidR="00C44A8F" w:rsidP="00851E51" w:rsidRDefault="005C296C" w14:paraId="186E6181" w14:textId="285F3F2B">
          <w:pPr>
            <w:rPr>
              <w:color w:val="auto"/>
            </w:rPr>
          </w:pPr>
          <w:r>
            <w:rPr>
              <w:rStyle w:val="Arial10"/>
            </w:rPr>
            <w:t>N/A</w:t>
          </w:r>
        </w:p>
      </w:sdtContent>
    </w:sdt>
    <w:p w:rsidRPr="00BA7822" w:rsidR="00BA7822" w:rsidRDefault="00BA7822" w14:paraId="728C5D2D" w14:textId="77777777">
      <w:pPr>
        <w:spacing w:after="0" w:line="240" w:lineRule="auto"/>
      </w:pPr>
      <w:r>
        <w:br w:type="page"/>
      </w:r>
    </w:p>
    <w:p w:rsidR="00C44A8F" w:rsidP="221F95E9" w:rsidRDefault="00BA7822" w14:paraId="0DDF7B31" w14:textId="77777777">
      <w:pPr>
        <w:pStyle w:val="Heading1notappearinTOC"/>
        <w:numPr>
          <w:ilvl w:val="0"/>
          <w:numId w:val="0"/>
        </w:numPr>
        <w:rPr>
          <w:rFonts w:hint="eastAsia"/>
        </w:rPr>
      </w:pPr>
      <w:bookmarkStart w:name="_Toc169018338" w:id="99"/>
      <w:r>
        <w:t>Version History and Deliverable Acceptance</w:t>
      </w:r>
      <w:bookmarkEnd w:id="99"/>
    </w:p>
    <w:p w:rsidR="00C44A8F" w:rsidP="00BA7822" w:rsidRDefault="00BA7822" w14:paraId="5185B362" w14:textId="77777777">
      <w:pPr>
        <w:jc w:val="both"/>
      </w:pPr>
      <w:r w:rsidRPr="00974830">
        <w:t>The following chart is used to capture the history of revisions that have been made to this document.  Each time the document is revised, the person responsible for making the revisions is expected to update this chart.</w:t>
      </w:r>
    </w:p>
    <w:tbl>
      <w:tblPr>
        <w:tblStyle w:val="TableGrid"/>
        <w:tblW w:w="9314" w:type="dxa"/>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225"/>
        <w:gridCol w:w="1395"/>
        <w:gridCol w:w="1622"/>
        <w:gridCol w:w="2766"/>
        <w:gridCol w:w="2306"/>
      </w:tblGrid>
      <w:tr w:rsidR="00BA7822" w:rsidTr="5CF9A095" w14:paraId="68A9DAF8" w14:textId="77777777">
        <w:trPr>
          <w:trHeight w:val="490"/>
          <w:tblHeader/>
        </w:trPr>
        <w:tc>
          <w:tcPr>
            <w:tcW w:w="122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hideMark/>
          </w:tcPr>
          <w:p w:rsidR="00BA7822" w:rsidP="006F3F96" w:rsidRDefault="00BA7822" w14:paraId="113F935E" w14:textId="77777777">
            <w:pPr>
              <w:pStyle w:val="TableHeadingWhiteLeft"/>
            </w:pPr>
            <w:r>
              <w:t>Version</w:t>
            </w:r>
          </w:p>
        </w:tc>
        <w:tc>
          <w:tcPr>
            <w:tcW w:w="139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Pr>
          <w:p w:rsidR="00BA7822" w:rsidP="006F3F96" w:rsidRDefault="00BA7822" w14:paraId="4F052BAE" w14:textId="77777777">
            <w:pPr>
              <w:pStyle w:val="TableHeadingWhiteLeft"/>
            </w:pPr>
            <w:r>
              <w:t>Date</w:t>
            </w:r>
          </w:p>
        </w:tc>
        <w:tc>
          <w:tcPr>
            <w:tcW w:w="1622"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Pr>
          <w:p w:rsidR="00BA7822" w:rsidP="006F3F96" w:rsidRDefault="00BA7822" w14:paraId="14698456" w14:textId="77777777">
            <w:pPr>
              <w:pStyle w:val="TableHeadingWhiteLeft"/>
            </w:pPr>
            <w:r>
              <w:t>Author</w:t>
            </w:r>
          </w:p>
        </w:tc>
        <w:tc>
          <w:tcPr>
            <w:tcW w:w="276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tcPr>
          <w:p w:rsidR="00BA7822" w:rsidP="006F3F96" w:rsidRDefault="00BA7822" w14:paraId="2F068DB7" w14:textId="77777777">
            <w:pPr>
              <w:pStyle w:val="TableHeadingWhiteLeft"/>
            </w:pPr>
            <w:r>
              <w:t>Description</w:t>
            </w:r>
          </w:p>
        </w:tc>
        <w:tc>
          <w:tcPr>
            <w:tcW w:w="230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BA7822" w14:paraId="29778158" w14:textId="1C5DA2E7">
            <w:pPr>
              <w:pStyle w:val="TableHeadingWhiteLeft"/>
            </w:pPr>
            <w:r>
              <w:t>Approved by</w:t>
            </w:r>
          </w:p>
        </w:tc>
      </w:tr>
      <w:tr w:rsidR="00BA7822" w:rsidTr="5CF9A095" w14:paraId="56AF2A0E" w14:textId="77777777">
        <w:trPr>
          <w:trHeight w:val="243"/>
        </w:trPr>
        <w:tc>
          <w:tcPr>
            <w:tcW w:w="122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BA7822" w:rsidP="00BA7822" w:rsidRDefault="00BA7822" w14:paraId="5742394E" w14:textId="77777777">
            <w:pPr>
              <w:pStyle w:val="IndentLevel1"/>
              <w:spacing w:line="240" w:lineRule="auto"/>
            </w:pPr>
            <w:r>
              <w:t>1.0</w:t>
            </w:r>
          </w:p>
        </w:tc>
        <w:tc>
          <w:tcPr>
            <w:tcW w:w="139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BA7822" w:rsidP="00BA7822" w:rsidRDefault="00DA2A65" w14:paraId="229D3DAE" w14:textId="729F13D4">
            <w:pPr>
              <w:pStyle w:val="SingleLineSpacing"/>
              <w:spacing w:line="240" w:lineRule="auto"/>
            </w:pPr>
            <w:r>
              <w:t>05/20/2024</w:t>
            </w:r>
          </w:p>
        </w:tc>
        <w:tc>
          <w:tcPr>
            <w:tcW w:w="1622"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BA7822" w:rsidP="00BA7822" w:rsidRDefault="006A26D0" w14:paraId="0553F59C" w14:textId="75C0F8EF">
            <w:pPr>
              <w:pStyle w:val="SingleLineSpacing"/>
              <w:spacing w:line="240" w:lineRule="auto"/>
            </w:pPr>
            <w:r>
              <w:t>C</w:t>
            </w:r>
            <w:r w:rsidR="00226ED2">
              <w:t>onnor Berry</w:t>
            </w:r>
          </w:p>
        </w:tc>
        <w:tc>
          <w:tcPr>
            <w:tcW w:w="276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BA7822" w:rsidP="00BA7822" w:rsidRDefault="00BA7822" w14:paraId="01021A66" w14:textId="77777777">
            <w:pPr>
              <w:pStyle w:val="SingleLineSpacing"/>
              <w:spacing w:line="240" w:lineRule="auto"/>
            </w:pPr>
            <w:r>
              <w:t>Original</w:t>
            </w:r>
          </w:p>
        </w:tc>
        <w:tc>
          <w:tcPr>
            <w:tcW w:w="230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BA7822" w:rsidP="00BA7822" w:rsidRDefault="00BA7822" w14:paraId="48BB5B6C" w14:textId="77777777">
            <w:pPr>
              <w:pStyle w:val="SingleLineSpacing"/>
              <w:spacing w:line="240" w:lineRule="auto"/>
            </w:pPr>
          </w:p>
        </w:tc>
      </w:tr>
      <w:tr w:rsidR="006879F6" w:rsidTr="5CF9A095" w14:paraId="34ECF3DB" w14:textId="77777777">
        <w:trPr>
          <w:trHeight w:val="37"/>
        </w:trPr>
        <w:tc>
          <w:tcPr>
            <w:tcW w:w="122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18ED4F01" w14:textId="7D22ACB8">
            <w:pPr>
              <w:pStyle w:val="IndentLevel1"/>
              <w:spacing w:line="240" w:lineRule="auto"/>
              <w:rPr>
                <w:highlight w:val="yellow"/>
              </w:rPr>
            </w:pPr>
            <w:r>
              <w:t>2.0</w:t>
            </w:r>
          </w:p>
        </w:tc>
        <w:tc>
          <w:tcPr>
            <w:tcW w:w="139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62FC8CC3" w14:textId="10D1E7CD">
            <w:pPr>
              <w:pStyle w:val="SingleLineSpacing"/>
              <w:spacing w:line="240" w:lineRule="auto"/>
            </w:pPr>
            <w:r>
              <w:t>05/2</w:t>
            </w:r>
            <w:r w:rsidR="00EB66C6">
              <w:t>4</w:t>
            </w:r>
            <w:r>
              <w:t>/2024</w:t>
            </w:r>
          </w:p>
        </w:tc>
        <w:tc>
          <w:tcPr>
            <w:tcW w:w="1622"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EB66C6" w14:paraId="0DB105E9" w14:textId="7CDE2998">
            <w:pPr>
              <w:pStyle w:val="SingleLineSpacing"/>
              <w:spacing w:line="240" w:lineRule="auto"/>
            </w:pPr>
            <w:r>
              <w:t>Sidd Meka</w:t>
            </w:r>
          </w:p>
        </w:tc>
        <w:tc>
          <w:tcPr>
            <w:tcW w:w="276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EB66C6" w14:paraId="5B3C72CA" w14:textId="68F2A4BC">
            <w:pPr>
              <w:pStyle w:val="SingleLineSpacing"/>
              <w:spacing w:line="240" w:lineRule="auto"/>
            </w:pPr>
            <w:r>
              <w:t>Updated</w:t>
            </w:r>
          </w:p>
        </w:tc>
        <w:tc>
          <w:tcPr>
            <w:tcW w:w="230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390CA399" w14:textId="77777777">
            <w:pPr>
              <w:pStyle w:val="SingleLineSpacing"/>
              <w:spacing w:line="240" w:lineRule="auto"/>
            </w:pPr>
          </w:p>
        </w:tc>
      </w:tr>
      <w:tr w:rsidR="006879F6" w:rsidTr="5CF9A095" w14:paraId="7897B92A" w14:textId="77777777">
        <w:trPr>
          <w:trHeight w:val="270"/>
        </w:trPr>
        <w:tc>
          <w:tcPr>
            <w:tcW w:w="122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542743" w14:paraId="0153F925" w14:textId="3343D671">
            <w:pPr>
              <w:pStyle w:val="IndentLevel1"/>
              <w:spacing w:line="240" w:lineRule="auto"/>
              <w:rPr>
                <w:highlight w:val="yellow"/>
              </w:rPr>
            </w:pPr>
            <w:r w:rsidRPr="00542743">
              <w:t>3</w:t>
            </w:r>
            <w:r>
              <w:t>.0</w:t>
            </w:r>
          </w:p>
        </w:tc>
        <w:tc>
          <w:tcPr>
            <w:tcW w:w="139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542743" w14:paraId="0D89B917" w14:textId="1CE038B7">
            <w:pPr>
              <w:pStyle w:val="SingleLineSpacing"/>
              <w:spacing w:line="240" w:lineRule="auto"/>
            </w:pPr>
            <w:r>
              <w:t>6/1</w:t>
            </w:r>
            <w:r w:rsidR="1F57EF62">
              <w:t>2</w:t>
            </w:r>
            <w:r>
              <w:t>/2024</w:t>
            </w:r>
          </w:p>
        </w:tc>
        <w:tc>
          <w:tcPr>
            <w:tcW w:w="1622"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542743" w14:paraId="778E671E" w14:textId="49276428">
            <w:pPr>
              <w:pStyle w:val="SingleLineSpacing"/>
              <w:spacing w:line="240" w:lineRule="auto"/>
            </w:pPr>
            <w:r>
              <w:t>Connor Berry</w:t>
            </w:r>
          </w:p>
        </w:tc>
        <w:tc>
          <w:tcPr>
            <w:tcW w:w="276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542743" w14:paraId="2D16E558" w14:textId="390088FF">
            <w:pPr>
              <w:pStyle w:val="SingleLineSpacing"/>
              <w:spacing w:line="240" w:lineRule="auto"/>
            </w:pPr>
            <w:r>
              <w:t>Updated</w:t>
            </w:r>
          </w:p>
        </w:tc>
        <w:tc>
          <w:tcPr>
            <w:tcW w:w="230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6269315D" w14:textId="77777777">
            <w:pPr>
              <w:pStyle w:val="SingleLineSpacing"/>
              <w:spacing w:line="240" w:lineRule="auto"/>
            </w:pPr>
          </w:p>
        </w:tc>
      </w:tr>
      <w:tr w:rsidR="006879F6" w:rsidTr="5CF9A095" w14:paraId="0C6DECA7" w14:textId="77777777">
        <w:trPr>
          <w:trHeight w:val="270"/>
        </w:trPr>
        <w:tc>
          <w:tcPr>
            <w:tcW w:w="122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6FA76E2D" w14:textId="77777777">
            <w:pPr>
              <w:pStyle w:val="IndentLevel1"/>
              <w:spacing w:line="240" w:lineRule="auto"/>
              <w:rPr>
                <w:highlight w:val="yellow"/>
              </w:rPr>
            </w:pPr>
          </w:p>
        </w:tc>
        <w:tc>
          <w:tcPr>
            <w:tcW w:w="1395"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053AA02C" w14:textId="77777777">
            <w:pPr>
              <w:pStyle w:val="SingleLineSpacing"/>
              <w:spacing w:line="240" w:lineRule="auto"/>
            </w:pPr>
          </w:p>
        </w:tc>
        <w:tc>
          <w:tcPr>
            <w:tcW w:w="1622"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351F7A26" w14:textId="77777777">
            <w:pPr>
              <w:pStyle w:val="SingleLineSpacing"/>
              <w:spacing w:line="240" w:lineRule="auto"/>
            </w:pPr>
          </w:p>
        </w:tc>
        <w:tc>
          <w:tcPr>
            <w:tcW w:w="276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139DC632" w14:textId="77777777">
            <w:pPr>
              <w:pStyle w:val="SingleLineSpacing"/>
              <w:spacing w:line="240" w:lineRule="auto"/>
            </w:pPr>
          </w:p>
        </w:tc>
        <w:tc>
          <w:tcPr>
            <w:tcW w:w="2306" w:type="dxa"/>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E7E8E8"/>
          </w:tcPr>
          <w:p w:rsidR="006879F6" w:rsidP="006879F6" w:rsidRDefault="006879F6" w14:paraId="26C91D18" w14:textId="77777777">
            <w:pPr>
              <w:pStyle w:val="SingleLineSpacing"/>
              <w:spacing w:line="240" w:lineRule="auto"/>
            </w:pPr>
          </w:p>
        </w:tc>
      </w:tr>
    </w:tbl>
    <w:p w:rsidR="00C44A8F" w:rsidP="00602687" w:rsidRDefault="00C44A8F" w14:paraId="701C685B" w14:textId="77777777"/>
    <w:p w:rsidR="00C44A8F" w:rsidP="00BA7822" w:rsidRDefault="00BA7822" w14:paraId="0CDC52EA" w14:textId="77777777">
      <w:pPr>
        <w:pStyle w:val="Heading2"/>
      </w:pPr>
      <w:bookmarkStart w:name="_Toc161991931" w:id="100"/>
      <w:bookmarkStart w:name="_Toc167718293" w:id="101"/>
      <w:bookmarkStart w:name="_Toc169018339" w:id="102"/>
      <w:r>
        <w:t>Functional Design Acceptance</w:t>
      </w:r>
      <w:bookmarkEnd w:id="100"/>
      <w:bookmarkEnd w:id="101"/>
      <w:bookmarkEnd w:id="102"/>
    </w:p>
    <w:p w:rsidRPr="009150CF" w:rsidR="00BA7822" w:rsidP="00BA7822" w:rsidRDefault="00BA7822" w14:paraId="7B658530" w14:textId="77777777">
      <w:r>
        <w:t xml:space="preserve">After review of this document, we approve this current functional design version to undergo a technical estimate. </w:t>
      </w:r>
    </w:p>
    <w:p w:rsidR="00BA7822" w:rsidP="00D303B3" w:rsidRDefault="003B0280" w14:paraId="00B38CC2" w14:textId="43D56B7C">
      <w:pPr>
        <w:pStyle w:val="ListParagraph"/>
        <w:numPr>
          <w:ilvl w:val="0"/>
          <w:numId w:val="20"/>
        </w:numPr>
        <w:spacing w:after="160" w:line="240" w:lineRule="auto"/>
        <w:rPr>
          <w:color w:val="auto"/>
        </w:rPr>
      </w:pPr>
      <w:r>
        <w:rPr>
          <w:color w:val="auto"/>
        </w:rPr>
        <w:t>Four Hands</w:t>
      </w:r>
      <w:r w:rsidR="00BA7822">
        <w:rPr>
          <w:color w:val="auto"/>
        </w:rPr>
        <w:t xml:space="preserve"> will sign once they complete their review of the functional design</w:t>
      </w:r>
      <w:r w:rsidRPr="001C4199" w:rsidR="00BA7822">
        <w:rPr>
          <w:color w:val="auto"/>
        </w:rPr>
        <w:t xml:space="preserve">.  </w:t>
      </w:r>
    </w:p>
    <w:p w:rsidRPr="002C3879" w:rsidR="00BA7822" w:rsidP="00D303B3" w:rsidRDefault="00BA7822" w14:paraId="032BADF2" w14:textId="77777777">
      <w:pPr>
        <w:pStyle w:val="ListParagraph"/>
        <w:numPr>
          <w:ilvl w:val="0"/>
          <w:numId w:val="20"/>
        </w:numPr>
        <w:spacing w:after="160" w:line="240" w:lineRule="auto"/>
      </w:pPr>
      <w:r>
        <w:rPr>
          <w:color w:val="auto"/>
        </w:rPr>
        <w:t>T</w:t>
      </w:r>
      <w:r w:rsidRPr="001C4199">
        <w:rPr>
          <w:color w:val="auto"/>
        </w:rPr>
        <w:t xml:space="preserve">he </w:t>
      </w:r>
      <w:r>
        <w:rPr>
          <w:color w:val="auto"/>
        </w:rPr>
        <w:t>Project Manager will retain</w:t>
      </w:r>
      <w:r w:rsidRPr="001C4199">
        <w:rPr>
          <w:color w:val="auto"/>
        </w:rPr>
        <w:t xml:space="preserve"> a copy of the document</w:t>
      </w:r>
      <w:r>
        <w:rPr>
          <w:color w:val="auto"/>
        </w:rPr>
        <w:t>,</w:t>
      </w:r>
      <w:r w:rsidRPr="001C4199">
        <w:rPr>
          <w:color w:val="auto"/>
        </w:rPr>
        <w:t xml:space="preserve"> which will be uploaded </w:t>
      </w:r>
    </w:p>
    <w:p w:rsidR="00BA7822" w:rsidP="00BA7822" w:rsidRDefault="00BA7822" w14:paraId="3DBCCA9F" w14:textId="77777777">
      <w:pPr>
        <w:pStyle w:val="ListParagraph"/>
      </w:pPr>
      <w:r w:rsidRPr="001C4199">
        <w:rPr>
          <w:color w:val="auto"/>
        </w:rPr>
        <w:t>to the project SharePoint</w:t>
      </w:r>
      <w:r w:rsidRPr="009150CF">
        <w:rPr>
          <w:color w:val="auto"/>
        </w:rPr>
        <w:t>.</w:t>
      </w:r>
      <w:r>
        <w:t xml:space="preserve"> </w:t>
      </w:r>
    </w:p>
    <w:p w:rsidRPr="009150CF" w:rsidR="00BA7822" w:rsidP="00D303B3" w:rsidRDefault="00BA7822" w14:paraId="0EB61376" w14:textId="7A5E1D6E">
      <w:pPr>
        <w:pStyle w:val="ListParagraph"/>
        <w:numPr>
          <w:ilvl w:val="0"/>
          <w:numId w:val="20"/>
        </w:numPr>
        <w:spacing w:after="160" w:line="240" w:lineRule="auto"/>
        <w:rPr>
          <w:color w:val="auto"/>
        </w:rPr>
      </w:pPr>
      <w:r>
        <w:rPr>
          <w:color w:val="auto"/>
        </w:rPr>
        <w:t xml:space="preserve">Any design changes as a result of the technical estimate will require a new revision update to the document and </w:t>
      </w:r>
      <w:r w:rsidR="003B0280">
        <w:rPr>
          <w:color w:val="auto"/>
        </w:rPr>
        <w:t>Four Hands</w:t>
      </w:r>
      <w:r>
        <w:rPr>
          <w:color w:val="auto"/>
        </w:rPr>
        <w:t xml:space="preserve"> approval.</w:t>
      </w:r>
    </w:p>
    <w:p w:rsidR="00BA7822" w:rsidP="00D303B3" w:rsidRDefault="00BA7822" w14:paraId="7A154AFD" w14:textId="2D8E77B6">
      <w:pPr>
        <w:pStyle w:val="ListParagraph"/>
        <w:numPr>
          <w:ilvl w:val="0"/>
          <w:numId w:val="20"/>
        </w:numPr>
        <w:spacing w:after="160" w:line="240" w:lineRule="auto"/>
        <w:rPr>
          <w:color w:val="auto"/>
        </w:rPr>
      </w:pPr>
      <w:r>
        <w:rPr>
          <w:color w:val="auto"/>
        </w:rPr>
        <w:t xml:space="preserve">After the technical estimate is completed based on the requirements outlined within this document, the estimate will be presented for a final technical estimate acceptance signoff by the </w:t>
      </w:r>
      <w:r w:rsidR="003B0280">
        <w:rPr>
          <w:color w:val="auto"/>
        </w:rPr>
        <w:t>Four Hands</w:t>
      </w:r>
      <w:r>
        <w:rPr>
          <w:color w:val="auto"/>
        </w:rPr>
        <w:t xml:space="preserve">.   </w:t>
      </w:r>
    </w:p>
    <w:p w:rsidRPr="00BA7822" w:rsidR="00BA7822" w:rsidP="00BA7822" w:rsidRDefault="00BA7822" w14:paraId="1DEAC3CC" w14:textId="77777777"/>
    <w:tbl>
      <w:tblPr>
        <w:tblStyle w:val="TableGrid"/>
        <w:tblW w:w="5000" w:type="pct"/>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867"/>
        <w:gridCol w:w="7447"/>
      </w:tblGrid>
      <w:tr w:rsidR="00BA7822" w:rsidTr="00BA7822" w14:paraId="050A19AA"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hideMark/>
          </w:tcPr>
          <w:p w:rsidR="00BA7822" w:rsidP="006F3F96" w:rsidRDefault="00BA7822" w14:paraId="52663490" w14:textId="77777777">
            <w:pPr>
              <w:pStyle w:val="TableHeadingWhiteLeft"/>
            </w:pPr>
            <w:r>
              <w:t>Client Name</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0C0E7C" w14:paraId="35FB4EC8" w14:textId="7FA0324E">
            <w:pPr>
              <w:pStyle w:val="TableHeadingWhiteLeft"/>
            </w:pPr>
            <w:r>
              <w:t>Four Hands</w:t>
            </w:r>
          </w:p>
        </w:tc>
      </w:tr>
      <w:tr w:rsidR="00BA7822" w:rsidTr="00BA7822" w14:paraId="26AA3602"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BA7822" w14:paraId="6F873B6A" w14:textId="77777777">
            <w:pPr>
              <w:pStyle w:val="TableHeadingWhiteLeft"/>
            </w:pPr>
            <w:r>
              <w:t>Prepared By:</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542743" w14:paraId="31FF353D" w14:textId="387CDE77">
            <w:pPr>
              <w:pStyle w:val="TableHeadingWhiteLeft"/>
            </w:pPr>
            <w:r>
              <w:t>RSM</w:t>
            </w:r>
          </w:p>
        </w:tc>
      </w:tr>
      <w:tr w:rsidR="00BA7822" w:rsidTr="00BA7822" w14:paraId="79F2DE57"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Pr="00BA7822" w:rsidR="00BA7822" w:rsidP="00BA7822" w:rsidRDefault="00BA7822" w14:paraId="6AE6C430" w14:textId="77777777">
            <w:pPr>
              <w:pStyle w:val="TableHeadingWhiteLeft"/>
            </w:pPr>
            <w:r>
              <w:t>Version:</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BA7822" w14:paraId="320160FF" w14:textId="77777777">
            <w:pPr>
              <w:pStyle w:val="TableHeadingWhiteLeft"/>
            </w:pPr>
          </w:p>
        </w:tc>
      </w:tr>
      <w:tr w:rsidR="00BA7822" w:rsidTr="00BA7822" w14:paraId="52356CFD"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BA7822" w14:paraId="7548A949" w14:textId="77777777">
            <w:pPr>
              <w:pStyle w:val="TableHeadingWhiteLeft"/>
            </w:pPr>
            <w:r>
              <w:t>Date:</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A7822" w:rsidP="006F3F96" w:rsidRDefault="00BA7822" w14:paraId="7F93551E" w14:textId="77777777">
            <w:pPr>
              <w:pStyle w:val="TableHeadingWhiteLeft"/>
            </w:pPr>
          </w:p>
        </w:tc>
      </w:tr>
    </w:tbl>
    <w:p w:rsidR="00C44A8F" w:rsidP="00BA7822" w:rsidRDefault="00C44A8F" w14:paraId="66A300F2" w14:textId="77777777">
      <w:pPr>
        <w:spacing w:after="0" w:line="240" w:lineRule="auto"/>
      </w:pPr>
      <w:bookmarkStart w:name="_Hlk161647476" w:id="103"/>
    </w:p>
    <w:p w:rsidRPr="00974830" w:rsidR="00BA7822" w:rsidP="00BA7822" w:rsidRDefault="00BA7822" w14:paraId="1668385B" w14:textId="77777777">
      <w:pPr>
        <w:tabs>
          <w:tab w:val="decimal" w:pos="6300"/>
        </w:tabs>
        <w:spacing w:after="0" w:line="240" w:lineRule="auto"/>
        <w:jc w:val="both"/>
      </w:pPr>
      <w:r w:rsidRPr="00974830">
        <w:t xml:space="preserve">ACCEPTED BY: </w:t>
      </w:r>
      <w:sdt>
        <w:sdtPr>
          <w:rPr>
            <w:color w:val="2B579A"/>
            <w:shd w:val="clear" w:color="auto" w:fill="E6E6E6"/>
          </w:rPr>
          <w:alias w:val="Signature"/>
          <w:tag w:val="Signature"/>
          <w:id w:val="-1921629889"/>
          <w:placeholder>
            <w:docPart w:val="2B57E47939934A2DB84FD04E6CA9C351"/>
          </w:placeholder>
          <w:temporary/>
          <w:showingPlcHdr/>
        </w:sdtPr>
        <w:sdtEndPr>
          <w:rPr>
            <w:color w:val="000000"/>
            <w:shd w:val="clear" w:color="auto" w:fill="auto"/>
          </w:rPr>
        </w:sdtEndPr>
        <w:sdtContent>
          <w:r>
            <w:rPr>
              <w:rStyle w:val="PlaceholderText"/>
            </w:rPr>
            <w:t>____________________________</w:t>
          </w:r>
        </w:sdtContent>
      </w:sdt>
      <w:r>
        <w:t xml:space="preserve"> </w:t>
      </w:r>
      <w:r>
        <w:tab/>
      </w:r>
      <w:r>
        <w:tab/>
      </w:r>
      <w:r w:rsidRPr="00974830">
        <w:t xml:space="preserve">Date: </w:t>
      </w:r>
      <w:sdt>
        <w:sdtPr>
          <w:rPr>
            <w:color w:val="2B579A"/>
            <w:shd w:val="clear" w:color="auto" w:fill="E6E6E6"/>
          </w:rPr>
          <w:alias w:val="Date"/>
          <w:tag w:val="Date"/>
          <w:id w:val="1641618219"/>
          <w:placeholder>
            <w:docPart w:val="E1029C0FACA54E6EB4CBD0282EC21079"/>
          </w:placeholder>
          <w:temporary/>
          <w:showingPlcHdr/>
        </w:sdtPr>
        <w:sdtEndPr>
          <w:rPr>
            <w:color w:val="000000"/>
            <w:shd w:val="clear" w:color="auto" w:fill="auto"/>
          </w:rPr>
        </w:sdtEndPr>
        <w:sdtContent>
          <w:r>
            <w:rPr>
              <w:rStyle w:val="PlaceholderText"/>
            </w:rPr>
            <w:t>____________</w:t>
          </w:r>
        </w:sdtContent>
      </w:sdt>
    </w:p>
    <w:p w:rsidRPr="00974830" w:rsidR="00BA7822" w:rsidP="00BA7822" w:rsidRDefault="00BA7822" w14:paraId="3746B8E0" w14:textId="77777777">
      <w:pPr>
        <w:spacing w:after="0" w:line="240" w:lineRule="auto"/>
        <w:jc w:val="both"/>
      </w:pPr>
    </w:p>
    <w:p w:rsidRPr="00974830" w:rsidR="00BA7822" w:rsidP="00BA7822" w:rsidRDefault="00BA7822" w14:paraId="2F2F3D99" w14:textId="77777777">
      <w:pPr>
        <w:tabs>
          <w:tab w:val="decimal" w:pos="6300"/>
        </w:tabs>
        <w:spacing w:after="0" w:line="240" w:lineRule="auto"/>
        <w:jc w:val="both"/>
      </w:pPr>
      <w:r>
        <w:t>REJEC</w:t>
      </w:r>
      <w:r w:rsidRPr="00974830">
        <w:t xml:space="preserve">TED BY: </w:t>
      </w:r>
      <w:sdt>
        <w:sdtPr>
          <w:rPr>
            <w:color w:val="2B579A"/>
            <w:shd w:val="clear" w:color="auto" w:fill="E6E6E6"/>
          </w:rPr>
          <w:alias w:val="Signature"/>
          <w:tag w:val="Signature"/>
          <w:id w:val="-1735380629"/>
          <w:placeholder>
            <w:docPart w:val="74390365DB3741A188BB423786495BC1"/>
          </w:placeholder>
          <w:temporary/>
          <w:showingPlcHdr/>
        </w:sdtPr>
        <w:sdtEndPr>
          <w:rPr>
            <w:color w:val="000000"/>
            <w:shd w:val="clear" w:color="auto" w:fill="auto"/>
          </w:rPr>
        </w:sdtEndPr>
        <w:sdtContent>
          <w:r>
            <w:rPr>
              <w:rStyle w:val="PlaceholderText"/>
            </w:rPr>
            <w:t>____________________________</w:t>
          </w:r>
        </w:sdtContent>
      </w:sdt>
      <w:r>
        <w:t xml:space="preserve"> </w:t>
      </w:r>
      <w:r>
        <w:tab/>
      </w:r>
      <w:r>
        <w:tab/>
      </w:r>
      <w:r w:rsidRPr="00974830">
        <w:t xml:space="preserve">Date: </w:t>
      </w:r>
      <w:sdt>
        <w:sdtPr>
          <w:rPr>
            <w:color w:val="2B579A"/>
            <w:shd w:val="clear" w:color="auto" w:fill="E6E6E6"/>
          </w:rPr>
          <w:alias w:val="Date"/>
          <w:tag w:val="Date"/>
          <w:id w:val="885301051"/>
          <w:placeholder>
            <w:docPart w:val="0301F360C2B34D23AAF960064FDAABC7"/>
          </w:placeholder>
          <w:temporary/>
          <w:showingPlcHdr/>
        </w:sdtPr>
        <w:sdtEndPr>
          <w:rPr>
            <w:color w:val="000000"/>
            <w:shd w:val="clear" w:color="auto" w:fill="auto"/>
          </w:rPr>
        </w:sdtEndPr>
        <w:sdtContent>
          <w:r>
            <w:rPr>
              <w:rStyle w:val="PlaceholderText"/>
            </w:rPr>
            <w:t>____________</w:t>
          </w:r>
        </w:sdtContent>
      </w:sdt>
    </w:p>
    <w:p w:rsidRPr="00974830" w:rsidR="00BA7822" w:rsidP="00BA7822" w:rsidRDefault="00BA7822" w14:paraId="425AD05A" w14:textId="77777777">
      <w:pPr>
        <w:spacing w:after="0" w:line="240" w:lineRule="auto"/>
        <w:jc w:val="both"/>
      </w:pPr>
    </w:p>
    <w:p w:rsidRPr="00974830" w:rsidR="00BA7822" w:rsidP="00BA7822" w:rsidRDefault="00BA7822" w14:paraId="30F7E842" w14:textId="77777777">
      <w:pPr>
        <w:spacing w:after="0" w:line="240" w:lineRule="auto"/>
        <w:jc w:val="both"/>
      </w:pPr>
      <w:r w:rsidRPr="00974830">
        <w:t>REASON FOR REJECTION:</w:t>
      </w:r>
    </w:p>
    <w:p w:rsidRPr="00974830" w:rsidR="00BA7822" w:rsidP="00BA7822" w:rsidRDefault="00BA7822" w14:paraId="31960478" w14:textId="77777777">
      <w:pPr>
        <w:spacing w:after="0" w:line="240" w:lineRule="auto"/>
        <w:jc w:val="both"/>
      </w:pPr>
    </w:p>
    <w:p w:rsidRPr="00974830" w:rsidR="00BA7822" w:rsidP="00BA7822" w:rsidRDefault="00BA7822" w14:paraId="633636EC" w14:textId="77777777">
      <w:pPr>
        <w:spacing w:after="0" w:line="240" w:lineRule="auto"/>
        <w:jc w:val="both"/>
      </w:pPr>
    </w:p>
    <w:p w:rsidR="00BA7822" w:rsidP="00BA7822" w:rsidRDefault="00BA7822" w14:paraId="31E5F8F1" w14:textId="77777777">
      <w:pPr>
        <w:spacing w:after="0" w:line="240" w:lineRule="auto"/>
        <w:jc w:val="both"/>
      </w:pPr>
      <w:r w:rsidRPr="00974830">
        <w:t>COMMENTS:</w:t>
      </w:r>
      <w:r>
        <w:t xml:space="preserve"> </w:t>
      </w:r>
    </w:p>
    <w:p w:rsidR="00C44A8F" w:rsidP="00BA7822" w:rsidRDefault="00BA7822" w14:paraId="5E8BFD08" w14:textId="77777777">
      <w:pPr>
        <w:spacing w:after="0" w:line="240" w:lineRule="auto"/>
      </w:pPr>
      <w:r>
        <w:br w:type="page"/>
      </w:r>
    </w:p>
    <w:p w:rsidR="003624E4" w:rsidRDefault="003624E4" w14:paraId="3B7700AF" w14:textId="77777777">
      <w:pPr>
        <w:spacing w:after="0" w:line="240" w:lineRule="auto"/>
      </w:pPr>
      <w:bookmarkStart w:name="_Toc305158661" w:id="104"/>
      <w:bookmarkEnd w:id="103"/>
    </w:p>
    <w:p w:rsidR="00717FEA" w:rsidP="00B731C9" w:rsidRDefault="00B731C9" w14:paraId="5F621F2D" w14:textId="77777777">
      <w:pPr>
        <w:pStyle w:val="Heading2"/>
      </w:pPr>
      <w:bookmarkStart w:name="_Toc161991932" w:id="105"/>
      <w:bookmarkStart w:name="_Toc167718294" w:id="106"/>
      <w:bookmarkStart w:name="_Toc169018340" w:id="107"/>
      <w:r>
        <w:t>Technical Estimate Acceptance</w:t>
      </w:r>
      <w:bookmarkEnd w:id="105"/>
      <w:bookmarkEnd w:id="106"/>
      <w:bookmarkEnd w:id="107"/>
    </w:p>
    <w:p w:rsidR="00B731C9" w:rsidP="00B731C9" w:rsidRDefault="00B731C9" w14:paraId="5252E6E0" w14:textId="6EEC6986">
      <w:r>
        <w:t xml:space="preserve">After a review of the Technical Estimate, the </w:t>
      </w:r>
      <w:r w:rsidR="003B0280">
        <w:t>Four Hands</w:t>
      </w:r>
      <w:r>
        <w:t xml:space="preserve"> approves the design and development of the customizations outlined in this document. </w:t>
      </w:r>
    </w:p>
    <w:p w:rsidR="00B731C9" w:rsidP="00D303B3" w:rsidRDefault="003B0280" w14:paraId="516FFDEF" w14:textId="5C6F8BEF">
      <w:pPr>
        <w:pStyle w:val="ListParagraph"/>
        <w:numPr>
          <w:ilvl w:val="0"/>
          <w:numId w:val="21"/>
        </w:numPr>
        <w:spacing w:after="160" w:line="240" w:lineRule="auto"/>
      </w:pPr>
      <w:r>
        <w:t xml:space="preserve">Four Hands </w:t>
      </w:r>
      <w:r w:rsidR="00B731C9">
        <w:t xml:space="preserve">will sign once they have completed their review of the technical estimate. </w:t>
      </w:r>
    </w:p>
    <w:p w:rsidR="00B731C9" w:rsidP="00D303B3" w:rsidRDefault="00B731C9" w14:paraId="506D9C81" w14:textId="77777777">
      <w:pPr>
        <w:pStyle w:val="ListParagraph"/>
        <w:numPr>
          <w:ilvl w:val="0"/>
          <w:numId w:val="21"/>
        </w:numPr>
        <w:spacing w:after="160" w:line="240" w:lineRule="auto"/>
      </w:pPr>
      <w:r>
        <w:t>The hours in the estimate were based off of the functional design as-is, additional requirements not outlined in this document may incur additional hours.</w:t>
      </w:r>
    </w:p>
    <w:p w:rsidR="00B731C9" w:rsidP="00D303B3" w:rsidRDefault="00B731C9" w14:paraId="1819E32C" w14:textId="77777777">
      <w:pPr>
        <w:pStyle w:val="ListParagraph"/>
        <w:numPr>
          <w:ilvl w:val="0"/>
          <w:numId w:val="21"/>
        </w:numPr>
        <w:spacing w:after="160" w:line="240" w:lineRule="auto"/>
      </w:pPr>
      <w:r>
        <w:rPr>
          <w:color w:val="auto"/>
        </w:rPr>
        <w:t>T</w:t>
      </w:r>
      <w:r w:rsidRPr="001C4199">
        <w:rPr>
          <w:color w:val="auto"/>
        </w:rPr>
        <w:t xml:space="preserve">he </w:t>
      </w:r>
      <w:r>
        <w:rPr>
          <w:color w:val="auto"/>
        </w:rPr>
        <w:t>Project Manager will retain</w:t>
      </w:r>
      <w:r w:rsidRPr="001C4199">
        <w:rPr>
          <w:color w:val="auto"/>
        </w:rPr>
        <w:t xml:space="preserve"> a copy of the</w:t>
      </w:r>
      <w:r>
        <w:rPr>
          <w:color w:val="auto"/>
        </w:rPr>
        <w:t xml:space="preserve"> fully executed</w:t>
      </w:r>
      <w:r w:rsidRPr="001C4199">
        <w:rPr>
          <w:color w:val="auto"/>
        </w:rPr>
        <w:t xml:space="preserve"> document</w:t>
      </w:r>
      <w:r>
        <w:rPr>
          <w:color w:val="auto"/>
        </w:rPr>
        <w:t>,</w:t>
      </w:r>
      <w:r w:rsidRPr="001C4199">
        <w:rPr>
          <w:color w:val="auto"/>
        </w:rPr>
        <w:t xml:space="preserve"> which will be uploaded </w:t>
      </w:r>
      <w:r w:rsidRPr="004F1ECB">
        <w:rPr>
          <w:color w:val="auto"/>
        </w:rPr>
        <w:t>to the project SharePoint.</w:t>
      </w:r>
      <w:r>
        <w:t xml:space="preserve"> </w:t>
      </w:r>
    </w:p>
    <w:p w:rsidR="00B731C9" w:rsidP="00D303B3" w:rsidRDefault="00B731C9" w14:paraId="342CCE73" w14:textId="77777777">
      <w:pPr>
        <w:pStyle w:val="ListParagraph"/>
        <w:numPr>
          <w:ilvl w:val="0"/>
          <w:numId w:val="21"/>
        </w:numPr>
        <w:spacing w:after="160" w:line="240" w:lineRule="auto"/>
      </w:pPr>
      <w:r>
        <w:t>Development will commence upon availability of development resources.</w:t>
      </w:r>
    </w:p>
    <w:p w:rsidR="00B731C9" w:rsidP="00D303B3" w:rsidRDefault="003B0280" w14:paraId="35F8E5D9" w14:textId="4742C345">
      <w:pPr>
        <w:pStyle w:val="ListParagraph"/>
        <w:numPr>
          <w:ilvl w:val="0"/>
          <w:numId w:val="21"/>
        </w:numPr>
        <w:spacing w:after="160" w:line="240" w:lineRule="auto"/>
      </w:pPr>
      <w:r>
        <w:t xml:space="preserve">Four Hands </w:t>
      </w:r>
      <w:r w:rsidR="00B731C9">
        <w:t xml:space="preserve">has the option of requesting a report concerning the technical work completed. If desired, </w:t>
      </w:r>
      <w:r w:rsidR="000C0E7C">
        <w:t>Four Hands</w:t>
      </w:r>
      <w:r w:rsidR="00B731C9">
        <w:t xml:space="preserve"> agrees to be billed for the hours needed to write the report.</w:t>
      </w:r>
    </w:p>
    <w:p w:rsidR="00602687" w:rsidP="00602687" w:rsidRDefault="00602687" w14:paraId="28968808" w14:textId="77777777"/>
    <w:tbl>
      <w:tblPr>
        <w:tblStyle w:val="TableGrid"/>
        <w:tblW w:w="5000" w:type="pct"/>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ook w:val="04A0" w:firstRow="1" w:lastRow="0" w:firstColumn="1" w:lastColumn="0" w:noHBand="0" w:noVBand="1"/>
      </w:tblPr>
      <w:tblGrid>
        <w:gridCol w:w="1867"/>
        <w:gridCol w:w="7447"/>
      </w:tblGrid>
      <w:tr w:rsidR="00B731C9" w:rsidTr="006F3F96" w14:paraId="6BB87546"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hideMark/>
          </w:tcPr>
          <w:p w:rsidR="00B731C9" w:rsidP="006F3F96" w:rsidRDefault="00B731C9" w14:paraId="31ED5859" w14:textId="77777777">
            <w:pPr>
              <w:pStyle w:val="TableHeadingWhiteLeft"/>
            </w:pPr>
            <w:r>
              <w:t>Client Name</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731C9" w:rsidP="006F3F96" w:rsidRDefault="005D0D9B" w14:paraId="79632612" w14:textId="6A136D1B">
            <w:pPr>
              <w:pStyle w:val="TableHeadingWhiteLeft"/>
            </w:pPr>
            <w:r>
              <w:t xml:space="preserve"> Four Hands</w:t>
            </w:r>
          </w:p>
        </w:tc>
      </w:tr>
      <w:tr w:rsidR="00B731C9" w:rsidTr="006F3F96" w14:paraId="7DE9F3F0"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731C9" w:rsidP="006F3F96" w:rsidRDefault="00B731C9" w14:paraId="1E77FEA2" w14:textId="77777777">
            <w:pPr>
              <w:pStyle w:val="TableHeadingWhiteLeft"/>
            </w:pPr>
            <w:r>
              <w:t>Prepared By:</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731C9" w:rsidP="006F3F96" w:rsidRDefault="00B731C9" w14:paraId="7C705E98" w14:textId="77777777">
            <w:pPr>
              <w:pStyle w:val="TableHeadingWhiteLeft"/>
            </w:pPr>
          </w:p>
        </w:tc>
      </w:tr>
      <w:tr w:rsidR="00B731C9" w:rsidTr="006F3F96" w14:paraId="48BE3401"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Pr="00BA7822" w:rsidR="00B731C9" w:rsidP="006F3F96" w:rsidRDefault="00B731C9" w14:paraId="13402ECF" w14:textId="77777777">
            <w:pPr>
              <w:pStyle w:val="TableHeadingWhiteLeft"/>
            </w:pPr>
            <w:r>
              <w:t>Version:</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731C9" w:rsidP="006F3F96" w:rsidRDefault="00B731C9" w14:paraId="20506EFA" w14:textId="77777777">
            <w:pPr>
              <w:pStyle w:val="TableHeadingWhiteLeft"/>
            </w:pPr>
          </w:p>
        </w:tc>
      </w:tr>
      <w:tr w:rsidR="00B731C9" w:rsidTr="006F3F96" w14:paraId="5D29A269" w14:textId="77777777">
        <w:trPr>
          <w:trHeight w:val="490"/>
          <w:tblHeader/>
        </w:trPr>
        <w:tc>
          <w:tcPr>
            <w:tcW w:w="1002"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731C9" w:rsidP="006F3F96" w:rsidRDefault="00B731C9" w14:paraId="43DDD345" w14:textId="77777777">
            <w:pPr>
              <w:pStyle w:val="TableHeadingWhiteLeft"/>
            </w:pPr>
            <w:r>
              <w:t>Date:</w:t>
            </w:r>
          </w:p>
        </w:tc>
        <w:tc>
          <w:tcPr>
            <w:tcW w:w="3998" w:type="pct"/>
            <w:tcBorders>
              <w:top w:val="single" w:color="FFFFFF" w:themeColor="background1" w:sz="18" w:space="0"/>
              <w:left w:val="single" w:color="FFFFFF" w:themeColor="background1" w:sz="18" w:space="0"/>
              <w:bottom w:val="single" w:color="FFFFFF" w:themeColor="background1" w:sz="18" w:space="0"/>
              <w:right w:val="single" w:color="FFFFFF" w:themeColor="background1" w:sz="18" w:space="0"/>
            </w:tcBorders>
            <w:shd w:val="clear" w:color="auto" w:fill="00153D"/>
            <w:vAlign w:val="center"/>
          </w:tcPr>
          <w:p w:rsidR="00B731C9" w:rsidP="006F3F96" w:rsidRDefault="00B731C9" w14:paraId="2FFECDCB" w14:textId="77777777">
            <w:pPr>
              <w:pStyle w:val="TableHeadingWhiteLeft"/>
            </w:pPr>
          </w:p>
        </w:tc>
      </w:tr>
    </w:tbl>
    <w:p w:rsidR="00602687" w:rsidP="00602687" w:rsidRDefault="00602687" w14:paraId="214882CB" w14:textId="77777777"/>
    <w:p w:rsidR="00602687" w:rsidP="00B731C9" w:rsidRDefault="00B731C9" w14:paraId="75CE67C1" w14:textId="77777777">
      <w:pPr>
        <w:pStyle w:val="TableHeading12Blue"/>
      </w:pPr>
      <w:r>
        <w:t>Deliverable Description:</w:t>
      </w:r>
    </w:p>
    <w:tbl>
      <w:tblPr>
        <w:tblW w:w="0" w:type="auto"/>
        <w:tblInd w:w="-8"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8756"/>
      </w:tblGrid>
      <w:tr w:rsidRPr="00974830" w:rsidR="00B731C9" w:rsidTr="006F3F96" w14:paraId="3E5B80B5" w14:textId="77777777">
        <w:trPr>
          <w:cantSplit/>
        </w:trPr>
        <w:tc>
          <w:tcPr>
            <w:tcW w:w="8756" w:type="dxa"/>
          </w:tcPr>
          <w:p w:rsidRPr="00097164" w:rsidR="00B731C9" w:rsidP="006F3F96" w:rsidRDefault="00B731C9" w14:paraId="0A6F584B" w14:textId="77777777">
            <w:pPr>
              <w:jc w:val="both"/>
              <w:rPr>
                <w:rStyle w:val="Arial10"/>
                <w:color w:val="FF0000"/>
              </w:rPr>
            </w:pPr>
            <w:r w:rsidRPr="00097164">
              <w:rPr>
                <w:rStyle w:val="Arial10"/>
                <w:color w:val="FF0000"/>
              </w:rPr>
              <w:t>&lt;&lt;insert description here&gt;&gt;</w:t>
            </w:r>
          </w:p>
          <w:p w:rsidRPr="00974830" w:rsidR="00B731C9" w:rsidP="006F3F96" w:rsidRDefault="00B731C9" w14:paraId="6C9AEE6A" w14:textId="77777777">
            <w:pPr>
              <w:jc w:val="both"/>
            </w:pPr>
          </w:p>
          <w:p w:rsidRPr="00974830" w:rsidR="00B731C9" w:rsidP="006F3F96" w:rsidRDefault="00B731C9" w14:paraId="0EB9490E" w14:textId="77777777">
            <w:pPr>
              <w:jc w:val="both"/>
            </w:pPr>
          </w:p>
          <w:p w:rsidRPr="00974830" w:rsidR="00B731C9" w:rsidP="006F3F96" w:rsidRDefault="00B731C9" w14:paraId="75344AF7" w14:textId="77777777">
            <w:pPr>
              <w:jc w:val="both"/>
            </w:pPr>
          </w:p>
          <w:p w:rsidRPr="00974830" w:rsidR="00B731C9" w:rsidP="006F3F96" w:rsidRDefault="00B731C9" w14:paraId="722CDE5D" w14:textId="77777777">
            <w:pPr>
              <w:jc w:val="both"/>
            </w:pPr>
          </w:p>
        </w:tc>
      </w:tr>
    </w:tbl>
    <w:p w:rsidR="00B731C9" w:rsidP="00B731C9" w:rsidRDefault="00B731C9" w14:paraId="57658162" w14:textId="77777777">
      <w:pPr>
        <w:spacing w:after="0" w:line="240" w:lineRule="auto"/>
      </w:pPr>
    </w:p>
    <w:p w:rsidRPr="00974830" w:rsidR="00B731C9" w:rsidP="00B731C9" w:rsidRDefault="00B731C9" w14:paraId="6C218070" w14:textId="77777777">
      <w:pPr>
        <w:tabs>
          <w:tab w:val="decimal" w:pos="6300"/>
        </w:tabs>
        <w:spacing w:after="0" w:line="240" w:lineRule="auto"/>
        <w:jc w:val="both"/>
      </w:pPr>
      <w:r w:rsidRPr="00974830">
        <w:t xml:space="preserve">ACCEPTED BY: </w:t>
      </w:r>
      <w:sdt>
        <w:sdtPr>
          <w:rPr>
            <w:color w:val="2B579A"/>
            <w:shd w:val="clear" w:color="auto" w:fill="E6E6E6"/>
          </w:rPr>
          <w:alias w:val="Signature"/>
          <w:tag w:val="Signature"/>
          <w:id w:val="-594632898"/>
          <w:placeholder>
            <w:docPart w:val="D02975B1FA794226AC587623B00AF45F"/>
          </w:placeholder>
          <w:temporary/>
          <w:showingPlcHdr/>
        </w:sdtPr>
        <w:sdtEndPr>
          <w:rPr>
            <w:color w:val="000000"/>
            <w:shd w:val="clear" w:color="auto" w:fill="auto"/>
          </w:rPr>
        </w:sdtEndPr>
        <w:sdtContent>
          <w:r>
            <w:rPr>
              <w:rStyle w:val="PlaceholderText"/>
            </w:rPr>
            <w:t>____________________________</w:t>
          </w:r>
        </w:sdtContent>
      </w:sdt>
      <w:r>
        <w:t xml:space="preserve"> </w:t>
      </w:r>
      <w:r>
        <w:tab/>
      </w:r>
      <w:r>
        <w:tab/>
      </w:r>
      <w:r w:rsidRPr="00974830">
        <w:t xml:space="preserve">Date: </w:t>
      </w:r>
      <w:sdt>
        <w:sdtPr>
          <w:rPr>
            <w:color w:val="2B579A"/>
            <w:shd w:val="clear" w:color="auto" w:fill="E6E6E6"/>
          </w:rPr>
          <w:alias w:val="Date"/>
          <w:tag w:val="Date"/>
          <w:id w:val="1930701370"/>
          <w:placeholder>
            <w:docPart w:val="221739A814CE450E9A159D34D242F115"/>
          </w:placeholder>
          <w:temporary/>
          <w:showingPlcHdr/>
        </w:sdtPr>
        <w:sdtEndPr>
          <w:rPr>
            <w:color w:val="000000"/>
            <w:shd w:val="clear" w:color="auto" w:fill="auto"/>
          </w:rPr>
        </w:sdtEndPr>
        <w:sdtContent>
          <w:r>
            <w:rPr>
              <w:rStyle w:val="PlaceholderText"/>
            </w:rPr>
            <w:t>____________</w:t>
          </w:r>
        </w:sdtContent>
      </w:sdt>
    </w:p>
    <w:p w:rsidRPr="00974830" w:rsidR="00B731C9" w:rsidP="00B731C9" w:rsidRDefault="00B731C9" w14:paraId="5C4941D8" w14:textId="77777777">
      <w:pPr>
        <w:spacing w:after="0" w:line="240" w:lineRule="auto"/>
        <w:jc w:val="both"/>
      </w:pPr>
    </w:p>
    <w:p w:rsidRPr="00974830" w:rsidR="00B731C9" w:rsidP="00B731C9" w:rsidRDefault="00B731C9" w14:paraId="016FF0BC" w14:textId="77777777">
      <w:pPr>
        <w:tabs>
          <w:tab w:val="decimal" w:pos="6300"/>
        </w:tabs>
        <w:spacing w:after="0" w:line="240" w:lineRule="auto"/>
        <w:jc w:val="both"/>
      </w:pPr>
      <w:r>
        <w:t>REJEC</w:t>
      </w:r>
      <w:r w:rsidRPr="00974830">
        <w:t xml:space="preserve">TED BY: </w:t>
      </w:r>
      <w:sdt>
        <w:sdtPr>
          <w:rPr>
            <w:color w:val="2B579A"/>
            <w:shd w:val="clear" w:color="auto" w:fill="E6E6E6"/>
          </w:rPr>
          <w:alias w:val="Signature"/>
          <w:tag w:val="Signature"/>
          <w:id w:val="865410456"/>
          <w:placeholder>
            <w:docPart w:val="3C372B5ABAE940CDA9FD1C3832712F90"/>
          </w:placeholder>
          <w:temporary/>
          <w:showingPlcHdr/>
        </w:sdtPr>
        <w:sdtEndPr>
          <w:rPr>
            <w:color w:val="000000"/>
            <w:shd w:val="clear" w:color="auto" w:fill="auto"/>
          </w:rPr>
        </w:sdtEndPr>
        <w:sdtContent>
          <w:r>
            <w:rPr>
              <w:rStyle w:val="PlaceholderText"/>
            </w:rPr>
            <w:t>____________________________</w:t>
          </w:r>
        </w:sdtContent>
      </w:sdt>
      <w:r>
        <w:t xml:space="preserve"> </w:t>
      </w:r>
      <w:r>
        <w:tab/>
      </w:r>
      <w:r>
        <w:tab/>
      </w:r>
      <w:r w:rsidRPr="00974830">
        <w:t xml:space="preserve">Date: </w:t>
      </w:r>
      <w:sdt>
        <w:sdtPr>
          <w:rPr>
            <w:color w:val="2B579A"/>
            <w:shd w:val="clear" w:color="auto" w:fill="E6E6E6"/>
          </w:rPr>
          <w:alias w:val="Date"/>
          <w:tag w:val="Date"/>
          <w:id w:val="-1467429875"/>
          <w:placeholder>
            <w:docPart w:val="89A88AA57D9E42CBBFE618C5EBB00FC1"/>
          </w:placeholder>
          <w:temporary/>
          <w:showingPlcHdr/>
        </w:sdtPr>
        <w:sdtEndPr>
          <w:rPr>
            <w:color w:val="000000"/>
            <w:shd w:val="clear" w:color="auto" w:fill="auto"/>
          </w:rPr>
        </w:sdtEndPr>
        <w:sdtContent>
          <w:r>
            <w:rPr>
              <w:rStyle w:val="PlaceholderText"/>
            </w:rPr>
            <w:t>____________</w:t>
          </w:r>
        </w:sdtContent>
      </w:sdt>
    </w:p>
    <w:p w:rsidRPr="00974830" w:rsidR="00B731C9" w:rsidP="00B731C9" w:rsidRDefault="00B731C9" w14:paraId="3E731A0A" w14:textId="77777777">
      <w:pPr>
        <w:spacing w:after="0" w:line="240" w:lineRule="auto"/>
        <w:jc w:val="both"/>
      </w:pPr>
    </w:p>
    <w:p w:rsidRPr="00974830" w:rsidR="00B731C9" w:rsidP="00B731C9" w:rsidRDefault="00B731C9" w14:paraId="60BABEE2" w14:textId="77777777">
      <w:pPr>
        <w:spacing w:after="0" w:line="240" w:lineRule="auto"/>
        <w:jc w:val="both"/>
      </w:pPr>
      <w:r w:rsidRPr="00974830">
        <w:t>REASON FOR REJECTION:</w:t>
      </w:r>
    </w:p>
    <w:p w:rsidRPr="00974830" w:rsidR="00B731C9" w:rsidP="00B731C9" w:rsidRDefault="00B731C9" w14:paraId="7739D3D1" w14:textId="77777777">
      <w:pPr>
        <w:spacing w:after="0" w:line="240" w:lineRule="auto"/>
        <w:jc w:val="both"/>
      </w:pPr>
    </w:p>
    <w:p w:rsidRPr="00974830" w:rsidR="00B731C9" w:rsidP="00B731C9" w:rsidRDefault="00B731C9" w14:paraId="007FF277" w14:textId="77777777">
      <w:pPr>
        <w:spacing w:after="0" w:line="240" w:lineRule="auto"/>
        <w:jc w:val="both"/>
      </w:pPr>
    </w:p>
    <w:p w:rsidR="00B731C9" w:rsidP="00B731C9" w:rsidRDefault="00B731C9" w14:paraId="47856452" w14:textId="77777777">
      <w:pPr>
        <w:spacing w:after="0" w:line="240" w:lineRule="auto"/>
        <w:jc w:val="both"/>
      </w:pPr>
      <w:r w:rsidRPr="00974830">
        <w:t>COMMENTS:</w:t>
      </w:r>
      <w:r>
        <w:t xml:space="preserve"> </w:t>
      </w:r>
    </w:p>
    <w:p w:rsidRPr="00B731C9" w:rsidR="0077701B" w:rsidP="0069397B" w:rsidRDefault="00B731C9" w14:paraId="63667441" w14:textId="77777777">
      <w:pPr>
        <w:spacing w:after="0" w:line="240" w:lineRule="auto"/>
      </w:pPr>
      <w:r>
        <w:br w:type="page"/>
      </w:r>
      <w:bookmarkEnd w:id="104"/>
    </w:p>
    <w:p w:rsidR="0077701B" w:rsidP="0069397B" w:rsidRDefault="0077701B" w14:paraId="6C86DE71" w14:textId="77777777">
      <w:pPr>
        <w:spacing w:after="0" w:line="240" w:lineRule="auto"/>
        <w:rPr>
          <w:color w:val="auto"/>
        </w:rPr>
        <w:sectPr w:rsidR="0077701B" w:rsidSect="00602687">
          <w:headerReference w:type="default" r:id="rId30"/>
          <w:footerReference w:type="default" r:id="rId31"/>
          <w:headerReference w:type="first" r:id="rId32"/>
          <w:footerReference w:type="first" r:id="rId33"/>
          <w:type w:val="continuous"/>
          <w:pgSz w:w="12240" w:h="15840" w:orient="portrait"/>
          <w:pgMar w:top="1440" w:right="1440" w:bottom="1080" w:left="1440" w:header="720" w:footer="720" w:gutter="0"/>
          <w:pgNumType w:start="0"/>
          <w:cols w:space="720"/>
          <w:titlePg/>
          <w:docGrid w:linePitch="272"/>
        </w:sectPr>
      </w:pPr>
    </w:p>
    <w:p w:rsidRPr="0077701B" w:rsidR="0077701B" w:rsidP="0077701B" w:rsidRDefault="00A952EA" w14:paraId="0D10866C" w14:textId="77777777">
      <w:r>
        <w:rPr>
          <w:noProof/>
          <w:color w:val="2B579A"/>
          <w:shd w:val="clear" w:color="auto" w:fill="E6E6E6"/>
          <w:lang w:eastAsia="en-US"/>
        </w:rPr>
        <mc:AlternateContent>
          <mc:Choice Requires="wps">
            <w:drawing>
              <wp:anchor distT="0" distB="0" distL="114300" distR="114300" simplePos="0" relativeHeight="251658240" behindDoc="0" locked="0" layoutInCell="1" allowOverlap="1" wp14:anchorId="1E08F63A" wp14:editId="58DACFA8">
                <wp:simplePos x="0" y="0"/>
                <wp:positionH relativeFrom="margin">
                  <wp:posOffset>-501015</wp:posOffset>
                </wp:positionH>
                <wp:positionV relativeFrom="margin">
                  <wp:posOffset>3685540</wp:posOffset>
                </wp:positionV>
                <wp:extent cx="4432935" cy="3482340"/>
                <wp:effectExtent l="0" t="0" r="0" b="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2935" cy="3482340"/>
                        </a:xfrm>
                        <a:prstGeom prst="rect">
                          <a:avLst/>
                        </a:prstGeom>
                        <a:noFill/>
                        <a:ln>
                          <a:noFill/>
                        </a:ln>
                        <a:extLst>
                          <a:ext uri="{909E8E84-426E-40DD-AFC4-6F175D3DCCD1}">
                            <a14:hiddenFill xmlns:a14="http://schemas.microsoft.com/office/drawing/2010/main">
                              <a:solidFill>
                                <a:srgbClr val="D8D8D8">
                                  <a:alpha val="75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84994" w:rsidR="00333F62" w:rsidP="00333F62" w:rsidRDefault="00333053" w14:paraId="3D5AC07B" w14:textId="77777777">
                            <w:pPr>
                              <w:spacing w:after="120"/>
                              <w:rPr>
                                <w:rFonts w:ascii="Calibri" w:hAnsi="Calibri" w:cs="Calibri" w:eastAsiaTheme="minorHAnsi"/>
                                <w:color w:val="888B8D" w:themeColor="accent3"/>
                                <w:sz w:val="18"/>
                                <w:szCs w:val="18"/>
                                <w:lang w:eastAsia="en-US"/>
                              </w:rPr>
                            </w:pPr>
                            <w:hyperlink w:history="1" r:id="rId34">
                              <w:r w:rsidRPr="00184994" w:rsidR="00333F62">
                                <w:rPr>
                                  <w:rStyle w:val="Hyperlink"/>
                                  <w:b/>
                                  <w:color w:val="888B8D" w:themeColor="accent3"/>
                                  <w:sz w:val="18"/>
                                  <w:szCs w:val="18"/>
                                </w:rPr>
                                <w:t>www.rsmus.com</w:t>
                              </w:r>
                            </w:hyperlink>
                          </w:p>
                          <w:p w:rsidRPr="00184994" w:rsidR="00333F62" w:rsidP="00333F62" w:rsidRDefault="00333F62" w14:paraId="5D970F1D" w14:textId="77777777">
                            <w:pPr>
                              <w:spacing w:after="120" w:line="240" w:lineRule="auto"/>
                              <w:rPr>
                                <w:rFonts w:ascii="Calibri" w:hAnsi="Calibri"/>
                                <w:color w:val="888B8D" w:themeColor="accent3"/>
                                <w:sz w:val="18"/>
                                <w:szCs w:val="18"/>
                              </w:rPr>
                            </w:pPr>
                            <w:r w:rsidRPr="00184994">
                              <w:rPr>
                                <w:color w:val="888B8D" w:themeColor="accent3"/>
                                <w:sz w:val="18"/>
                                <w:szCs w:val="18"/>
                              </w:rPr>
                              <w:t>This document contains general information, may be based on authorities that are subject to change, and is not a substitute for professional advice or services. This document does not constitute a</w:t>
                            </w:r>
                            <w:r w:rsidRPr="00184994" w:rsidR="000C62BC">
                              <w:rPr>
                                <w:color w:val="888B8D" w:themeColor="accent3"/>
                                <w:sz w:val="18"/>
                                <w:szCs w:val="18"/>
                              </w:rPr>
                              <w:t>ssurance</w:t>
                            </w:r>
                            <w:r w:rsidRPr="00184994">
                              <w:rPr>
                                <w:color w:val="888B8D" w:themeColor="accent3"/>
                                <w:sz w:val="18"/>
                                <w:szCs w:val="18"/>
                              </w:rPr>
                              <w:t>, tax, consulting, business, financial, investment, legal or other professional advice, and you should consult a qualified professional advisor before taking any action based on the information herein. RSM US LLP, its affiliates and related entities are not responsible for any loss resulting from or relating to reliance on this document by any person. Internal Revenue Service rules require us to inform you that this communication may be deemed a solicitation to provide tax services. This communication is being sent to individuals who have subscribed to receive it or who we believe would have an interest in the topics discussed.</w:t>
                            </w:r>
                          </w:p>
                          <w:p w:rsidRPr="00184994" w:rsidR="00333F62" w:rsidP="00333F62" w:rsidRDefault="00333F62" w14:paraId="072BC2FA" w14:textId="77777777">
                            <w:pPr>
                              <w:spacing w:after="120" w:line="240" w:lineRule="auto"/>
                              <w:rPr>
                                <w:rFonts w:ascii="Calibri" w:hAnsi="Calibri"/>
                                <w:color w:val="888B8D" w:themeColor="accent3"/>
                                <w:sz w:val="18"/>
                                <w:szCs w:val="18"/>
                              </w:rPr>
                            </w:pPr>
                            <w:r w:rsidRPr="00184994">
                              <w:rPr>
                                <w:color w:val="888B8D" w:themeColor="accent3"/>
                                <w:sz w:val="18"/>
                                <w:szCs w:val="18"/>
                              </w:rPr>
                              <w:t xml:space="preserve">RSM US LLP is a limited liability partnership and the U.S. member firm of RSM International, a global network of independent </w:t>
                            </w:r>
                            <w:r w:rsidRPr="00184994" w:rsidR="00CF598D">
                              <w:rPr>
                                <w:color w:val="888B8D" w:themeColor="accent3"/>
                                <w:sz w:val="18"/>
                                <w:szCs w:val="18"/>
                              </w:rPr>
                              <w:t>assurance</w:t>
                            </w:r>
                            <w:r w:rsidRPr="00184994">
                              <w:rPr>
                                <w:color w:val="888B8D" w:themeColor="accent3"/>
                                <w:sz w:val="18"/>
                                <w:szCs w:val="18"/>
                              </w:rPr>
                              <w:t xml:space="preserve">, tax and consulting firms. The member firms of RSM International collaborate to provide services to global clients but are separate and distinct legal entities that cannot obligate each other. Each member firm is responsible only for its own acts and omissions, and not those of any other party. Visit </w:t>
                            </w:r>
                            <w:hyperlink w:history="1" r:id="rId35">
                              <w:r w:rsidRPr="00184994">
                                <w:rPr>
                                  <w:rStyle w:val="Hyperlink"/>
                                  <w:color w:val="888B8D" w:themeColor="accent3"/>
                                  <w:sz w:val="18"/>
                                  <w:szCs w:val="18"/>
                                </w:rPr>
                                <w:t>rsmus.com/aboutus</w:t>
                              </w:r>
                            </w:hyperlink>
                            <w:r w:rsidRPr="00184994">
                              <w:rPr>
                                <w:color w:val="888B8D" w:themeColor="accent3"/>
                                <w:sz w:val="18"/>
                                <w:szCs w:val="18"/>
                              </w:rPr>
                              <w:t xml:space="preserve"> for more information regarding RSM US LLP and RSM International. </w:t>
                            </w:r>
                          </w:p>
                          <w:p w:rsidRPr="00184994" w:rsidR="00333F62" w:rsidP="00333F62" w:rsidRDefault="00333F62" w14:paraId="34E39277" w14:textId="77777777">
                            <w:pPr>
                              <w:spacing w:after="120" w:line="240" w:lineRule="auto"/>
                              <w:rPr>
                                <w:color w:val="888B8D" w:themeColor="accent3"/>
                                <w:sz w:val="18"/>
                                <w:szCs w:val="18"/>
                              </w:rPr>
                            </w:pPr>
                            <w:r w:rsidRPr="00184994">
                              <w:rPr>
                                <w:color w:val="888B8D" w:themeColor="accent3"/>
                                <w:sz w:val="18"/>
                                <w:szCs w:val="18"/>
                              </w:rPr>
                              <w:t xml:space="preserve">RSM, the RSM logo and </w:t>
                            </w:r>
                            <w:r w:rsidRPr="00184994">
                              <w:rPr>
                                <w:i/>
                                <w:color w:val="888B8D" w:themeColor="accent3"/>
                                <w:sz w:val="18"/>
                                <w:szCs w:val="18"/>
                              </w:rPr>
                              <w:t xml:space="preserve">the power of being understood </w:t>
                            </w:r>
                            <w:r w:rsidRPr="00184994">
                              <w:rPr>
                                <w:color w:val="888B8D" w:themeColor="accent3"/>
                                <w:sz w:val="18"/>
                                <w:szCs w:val="18"/>
                              </w:rPr>
                              <w:t xml:space="preserve">are registered trademarks of RSM International Association. </w:t>
                            </w:r>
                          </w:p>
                          <w:p w:rsidRPr="00184994" w:rsidR="00333F62" w:rsidP="00333F62" w:rsidRDefault="00333F62" w14:paraId="1976A810" w14:textId="77777777">
                            <w:pPr>
                              <w:spacing w:after="120" w:line="240" w:lineRule="auto"/>
                              <w:rPr>
                                <w:color w:val="888B8D" w:themeColor="accent3"/>
                                <w:sz w:val="18"/>
                                <w:szCs w:val="18"/>
                              </w:rPr>
                            </w:pPr>
                            <w:r w:rsidRPr="00184994">
                              <w:rPr>
                                <w:color w:val="888B8D" w:themeColor="accent3"/>
                                <w:sz w:val="18"/>
                                <w:szCs w:val="18"/>
                              </w:rPr>
                              <w:t xml:space="preserve">© </w:t>
                            </w:r>
                            <w:r w:rsidRPr="00184994" w:rsidR="00861C37">
                              <w:rPr>
                                <w:color w:val="888B8D" w:themeColor="accent3"/>
                                <w:sz w:val="18"/>
                                <w:szCs w:val="18"/>
                              </w:rPr>
                              <w:t>2024</w:t>
                            </w:r>
                            <w:r w:rsidRPr="00184994">
                              <w:rPr>
                                <w:color w:val="888B8D" w:themeColor="accent3"/>
                                <w:sz w:val="18"/>
                                <w:szCs w:val="18"/>
                              </w:rPr>
                              <w:t xml:space="preserve"> RSM US LLP. All Rights Reserved.</w:t>
                            </w:r>
                          </w:p>
                          <w:p w:rsidRPr="00A952EA" w:rsidR="00333F62" w:rsidP="00333F62" w:rsidRDefault="00333F62" w14:paraId="781A3691" w14:textId="77777777">
                            <w:pPr>
                              <w:pStyle w:val="Backcoverlegallanguage"/>
                              <w:rPr>
                                <w:color w:val="auto"/>
                                <w:sz w:val="18"/>
                                <w:szCs w:val="18"/>
                              </w:rPr>
                            </w:pPr>
                          </w:p>
                          <w:p w:rsidRPr="00A952EA" w:rsidR="00333F62" w:rsidP="00333F62" w:rsidRDefault="00333F62" w14:paraId="20AC40D4" w14:textId="77777777">
                            <w:pPr>
                              <w:pStyle w:val="Backcoverlegallanguage"/>
                              <w:rPr>
                                <w:color w:val="auto"/>
                                <w:sz w:val="18"/>
                                <w:szCs w:val="18"/>
                              </w:rPr>
                            </w:pPr>
                            <w:r w:rsidRPr="00A952EA">
                              <w:rPr>
                                <w:color w:val="auto"/>
                                <w:sz w:val="18"/>
                                <w:szCs w:val="18"/>
                              </w:rPr>
                              <w:t xml:space="preserve">© </w:t>
                            </w:r>
                            <w:r w:rsidRPr="00A952EA" w:rsidR="00861C37">
                              <w:rPr>
                                <w:color w:val="auto"/>
                                <w:sz w:val="18"/>
                                <w:szCs w:val="18"/>
                              </w:rPr>
                              <w:t>2024</w:t>
                            </w:r>
                            <w:r w:rsidRPr="00A952EA">
                              <w:rPr>
                                <w:color w:val="auto"/>
                                <w:sz w:val="18"/>
                                <w:szCs w:val="18"/>
                              </w:rPr>
                              <w:t xml:space="preserve"> RSM US LLP. All Rights Reserved.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12F167C0">
              <v:shape id="Text Box 22" style="position:absolute;margin-left:-39.45pt;margin-top:290.2pt;width:349.05pt;height:27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29" filled="f" fillcolor="#d8d8d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" w14:anchorId="1E08F63A">
                <v:fill opacity="49087f"/>
                <v:textbox>
                  <w:txbxContent>
                    <w:p w:rsidRPr="00184994" w:rsidR="00333F62" w:rsidP="00333F62" w:rsidRDefault="005F3B16" w14:paraId="79B315D5" w14:textId="77777777">
                      <w:pPr>
                        <w:spacing w:after="120"/>
                        <w:rPr>
                          <w:rFonts w:ascii="Calibri" w:hAnsi="Calibri" w:cs="Calibri" w:eastAsiaTheme="minorHAnsi"/>
                          <w:color w:val="888B8D" w:themeColor="accent3"/>
                          <w:sz w:val="18"/>
                          <w:szCs w:val="18"/>
                          <w:lang w:eastAsia="en-US"/>
                        </w:rPr>
                      </w:pPr>
                      <w:hyperlink w:history="1" r:id="rId36">
                        <w:r w:rsidRPr="00184994" w:rsidR="00333F62">
                          <w:rPr>
                            <w:rStyle w:val="Hyperlink"/>
                            <w:b/>
                            <w:color w:val="888B8D" w:themeColor="accent3"/>
                            <w:sz w:val="18"/>
                            <w:szCs w:val="18"/>
                          </w:rPr>
                          <w:t>www.rsmus.com</w:t>
                        </w:r>
                      </w:hyperlink>
                    </w:p>
                    <w:p w:rsidRPr="00184994" w:rsidR="00333F62" w:rsidP="00333F62" w:rsidRDefault="00333F62" w14:paraId="1D4073A5" w14:textId="77777777">
                      <w:pPr>
                        <w:spacing w:after="120" w:line="240" w:lineRule="auto"/>
                        <w:rPr>
                          <w:rFonts w:ascii="Calibri" w:hAnsi="Calibri"/>
                          <w:color w:val="888B8D" w:themeColor="accent3"/>
                          <w:sz w:val="18"/>
                          <w:szCs w:val="18"/>
                        </w:rPr>
                      </w:pPr>
                      <w:r w:rsidRPr="00184994">
                        <w:rPr>
                          <w:color w:val="888B8D" w:themeColor="accent3"/>
                          <w:sz w:val="18"/>
                          <w:szCs w:val="18"/>
                        </w:rPr>
                        <w:t>This document contains general information, may be based on authorities that are subject to change, and is not a substitute for professional advice or services. This document does not constitute a</w:t>
                      </w:r>
                      <w:r w:rsidRPr="00184994" w:rsidR="000C62BC">
                        <w:rPr>
                          <w:color w:val="888B8D" w:themeColor="accent3"/>
                          <w:sz w:val="18"/>
                          <w:szCs w:val="18"/>
                        </w:rPr>
                        <w:t>ssurance</w:t>
                      </w:r>
                      <w:r w:rsidRPr="00184994">
                        <w:rPr>
                          <w:color w:val="888B8D" w:themeColor="accent3"/>
                          <w:sz w:val="18"/>
                          <w:szCs w:val="18"/>
                        </w:rPr>
                        <w:t xml:space="preserve">, tax, consulting, business, financial, investment, legal or other professional advice, and you should consult a qualified professional advisor before taking any action based on the information herein. </w:t>
                      </w:r>
                      <w:proofErr w:type="spellStart"/>
                      <w:r w:rsidRPr="00184994">
                        <w:rPr>
                          <w:color w:val="888B8D" w:themeColor="accent3"/>
                          <w:sz w:val="18"/>
                          <w:szCs w:val="18"/>
                        </w:rPr>
                        <w:t>RSM</w:t>
                      </w:r>
                      <w:proofErr w:type="spellEnd"/>
                      <w:r w:rsidRPr="00184994">
                        <w:rPr>
                          <w:color w:val="888B8D" w:themeColor="accent3"/>
                          <w:sz w:val="18"/>
                          <w:szCs w:val="18"/>
                        </w:rPr>
                        <w:t xml:space="preserve"> US LLP, its affiliates and related entities are not responsible for any loss resulting from or relating to reliance on this document by any person. Internal Revenue Service rules require us to inform you that this communication may be deemed a solicitation to provide tax services. This communication is being sent to individuals who have subscribed to receive it or who we believe would have an interest in the topics discussed.</w:t>
                      </w:r>
                    </w:p>
                    <w:p w:rsidRPr="00184994" w:rsidR="00333F62" w:rsidP="00333F62" w:rsidRDefault="00333F62" w14:paraId="2B583D7A" w14:textId="77777777">
                      <w:pPr>
                        <w:spacing w:after="120" w:line="240" w:lineRule="auto"/>
                        <w:rPr>
                          <w:rFonts w:ascii="Calibri" w:hAnsi="Calibri"/>
                          <w:color w:val="888B8D" w:themeColor="accent3"/>
                          <w:sz w:val="18"/>
                          <w:szCs w:val="18"/>
                        </w:rPr>
                      </w:pPr>
                      <w:proofErr w:type="spellStart"/>
                      <w:r w:rsidRPr="00184994">
                        <w:rPr>
                          <w:color w:val="888B8D" w:themeColor="accent3"/>
                          <w:sz w:val="18"/>
                          <w:szCs w:val="18"/>
                        </w:rPr>
                        <w:t>RSM</w:t>
                      </w:r>
                      <w:proofErr w:type="spellEnd"/>
                      <w:r w:rsidRPr="00184994">
                        <w:rPr>
                          <w:color w:val="888B8D" w:themeColor="accent3"/>
                          <w:sz w:val="18"/>
                          <w:szCs w:val="18"/>
                        </w:rPr>
                        <w:t xml:space="preserve"> US LLP is a limited liability partnership and the U.S. member firm of </w:t>
                      </w:r>
                      <w:proofErr w:type="spellStart"/>
                      <w:r w:rsidRPr="00184994">
                        <w:rPr>
                          <w:color w:val="888B8D" w:themeColor="accent3"/>
                          <w:sz w:val="18"/>
                          <w:szCs w:val="18"/>
                        </w:rPr>
                        <w:t>RSM</w:t>
                      </w:r>
                      <w:proofErr w:type="spellEnd"/>
                      <w:r w:rsidRPr="00184994">
                        <w:rPr>
                          <w:color w:val="888B8D" w:themeColor="accent3"/>
                          <w:sz w:val="18"/>
                          <w:szCs w:val="18"/>
                        </w:rPr>
                        <w:t xml:space="preserve"> International, a global network of independent </w:t>
                      </w:r>
                      <w:r w:rsidRPr="00184994" w:rsidR="00CF598D">
                        <w:rPr>
                          <w:color w:val="888B8D" w:themeColor="accent3"/>
                          <w:sz w:val="18"/>
                          <w:szCs w:val="18"/>
                        </w:rPr>
                        <w:t>assurance</w:t>
                      </w:r>
                      <w:r w:rsidRPr="00184994">
                        <w:rPr>
                          <w:color w:val="888B8D" w:themeColor="accent3"/>
                          <w:sz w:val="18"/>
                          <w:szCs w:val="18"/>
                        </w:rPr>
                        <w:t xml:space="preserve">, </w:t>
                      </w:r>
                      <w:proofErr w:type="gramStart"/>
                      <w:r w:rsidRPr="00184994">
                        <w:rPr>
                          <w:color w:val="888B8D" w:themeColor="accent3"/>
                          <w:sz w:val="18"/>
                          <w:szCs w:val="18"/>
                        </w:rPr>
                        <w:t>tax</w:t>
                      </w:r>
                      <w:proofErr w:type="gramEnd"/>
                      <w:r w:rsidRPr="00184994">
                        <w:rPr>
                          <w:color w:val="888B8D" w:themeColor="accent3"/>
                          <w:sz w:val="18"/>
                          <w:szCs w:val="18"/>
                        </w:rPr>
                        <w:t xml:space="preserve"> and consulting firms. The member firms of </w:t>
                      </w:r>
                      <w:proofErr w:type="spellStart"/>
                      <w:r w:rsidRPr="00184994">
                        <w:rPr>
                          <w:color w:val="888B8D" w:themeColor="accent3"/>
                          <w:sz w:val="18"/>
                          <w:szCs w:val="18"/>
                        </w:rPr>
                        <w:t>RSM</w:t>
                      </w:r>
                      <w:proofErr w:type="spellEnd"/>
                      <w:r w:rsidRPr="00184994">
                        <w:rPr>
                          <w:color w:val="888B8D" w:themeColor="accent3"/>
                          <w:sz w:val="18"/>
                          <w:szCs w:val="18"/>
                        </w:rPr>
                        <w:t xml:space="preserve"> International collaborate to provide services to global clients but are separate and distinct legal entities that cannot obligate each other. Each member firm is responsible only for its own acts and omissions, and not those of any other party. Visit </w:t>
                      </w:r>
                      <w:hyperlink w:history="1" r:id="rId37">
                        <w:r w:rsidRPr="00184994">
                          <w:rPr>
                            <w:rStyle w:val="Hyperlink"/>
                            <w:color w:val="888B8D" w:themeColor="accent3"/>
                            <w:sz w:val="18"/>
                            <w:szCs w:val="18"/>
                          </w:rPr>
                          <w:t>rsmus.com/</w:t>
                        </w:r>
                        <w:proofErr w:type="spellStart"/>
                        <w:r w:rsidRPr="00184994">
                          <w:rPr>
                            <w:rStyle w:val="Hyperlink"/>
                            <w:color w:val="888B8D" w:themeColor="accent3"/>
                            <w:sz w:val="18"/>
                            <w:szCs w:val="18"/>
                          </w:rPr>
                          <w:t>aboutus</w:t>
                        </w:r>
                        <w:proofErr w:type="spellEnd"/>
                      </w:hyperlink>
                      <w:r w:rsidRPr="00184994">
                        <w:rPr>
                          <w:color w:val="888B8D" w:themeColor="accent3"/>
                          <w:sz w:val="18"/>
                          <w:szCs w:val="18"/>
                        </w:rPr>
                        <w:t xml:space="preserve"> for more information regarding </w:t>
                      </w:r>
                      <w:proofErr w:type="spellStart"/>
                      <w:r w:rsidRPr="00184994">
                        <w:rPr>
                          <w:color w:val="888B8D" w:themeColor="accent3"/>
                          <w:sz w:val="18"/>
                          <w:szCs w:val="18"/>
                        </w:rPr>
                        <w:t>RSM</w:t>
                      </w:r>
                      <w:proofErr w:type="spellEnd"/>
                      <w:r w:rsidRPr="00184994">
                        <w:rPr>
                          <w:color w:val="888B8D" w:themeColor="accent3"/>
                          <w:sz w:val="18"/>
                          <w:szCs w:val="18"/>
                        </w:rPr>
                        <w:t xml:space="preserve"> US LLP and </w:t>
                      </w:r>
                      <w:proofErr w:type="spellStart"/>
                      <w:r w:rsidRPr="00184994">
                        <w:rPr>
                          <w:color w:val="888B8D" w:themeColor="accent3"/>
                          <w:sz w:val="18"/>
                          <w:szCs w:val="18"/>
                        </w:rPr>
                        <w:t>RSM</w:t>
                      </w:r>
                      <w:proofErr w:type="spellEnd"/>
                      <w:r w:rsidRPr="00184994">
                        <w:rPr>
                          <w:color w:val="888B8D" w:themeColor="accent3"/>
                          <w:sz w:val="18"/>
                          <w:szCs w:val="18"/>
                        </w:rPr>
                        <w:t xml:space="preserve"> International. </w:t>
                      </w:r>
                    </w:p>
                    <w:p w:rsidRPr="00184994" w:rsidR="00333F62" w:rsidP="00333F62" w:rsidRDefault="00333F62" w14:paraId="545EB916" w14:textId="77777777">
                      <w:pPr>
                        <w:spacing w:after="120" w:line="240" w:lineRule="auto"/>
                        <w:rPr>
                          <w:color w:val="888B8D" w:themeColor="accent3"/>
                          <w:sz w:val="18"/>
                          <w:szCs w:val="18"/>
                        </w:rPr>
                      </w:pPr>
                      <w:proofErr w:type="spellStart"/>
                      <w:r w:rsidRPr="00184994">
                        <w:rPr>
                          <w:color w:val="888B8D" w:themeColor="accent3"/>
                          <w:sz w:val="18"/>
                          <w:szCs w:val="18"/>
                        </w:rPr>
                        <w:t>RSM</w:t>
                      </w:r>
                      <w:proofErr w:type="spellEnd"/>
                      <w:r w:rsidRPr="00184994">
                        <w:rPr>
                          <w:color w:val="888B8D" w:themeColor="accent3"/>
                          <w:sz w:val="18"/>
                          <w:szCs w:val="18"/>
                        </w:rPr>
                        <w:t xml:space="preserve">, the </w:t>
                      </w:r>
                      <w:proofErr w:type="spellStart"/>
                      <w:r w:rsidRPr="00184994">
                        <w:rPr>
                          <w:color w:val="888B8D" w:themeColor="accent3"/>
                          <w:sz w:val="18"/>
                          <w:szCs w:val="18"/>
                        </w:rPr>
                        <w:t>RSM</w:t>
                      </w:r>
                      <w:proofErr w:type="spellEnd"/>
                      <w:r w:rsidRPr="00184994">
                        <w:rPr>
                          <w:color w:val="888B8D" w:themeColor="accent3"/>
                          <w:sz w:val="18"/>
                          <w:szCs w:val="18"/>
                        </w:rPr>
                        <w:t xml:space="preserve"> logo and </w:t>
                      </w:r>
                      <w:r w:rsidRPr="00184994">
                        <w:rPr>
                          <w:i/>
                          <w:color w:val="888B8D" w:themeColor="accent3"/>
                          <w:sz w:val="18"/>
                          <w:szCs w:val="18"/>
                        </w:rPr>
                        <w:t xml:space="preserve">the power of being understood </w:t>
                      </w:r>
                      <w:r w:rsidRPr="00184994">
                        <w:rPr>
                          <w:color w:val="888B8D" w:themeColor="accent3"/>
                          <w:sz w:val="18"/>
                          <w:szCs w:val="18"/>
                        </w:rPr>
                        <w:t xml:space="preserve">are registered trademarks of </w:t>
                      </w:r>
                      <w:proofErr w:type="spellStart"/>
                      <w:r w:rsidRPr="00184994">
                        <w:rPr>
                          <w:color w:val="888B8D" w:themeColor="accent3"/>
                          <w:sz w:val="18"/>
                          <w:szCs w:val="18"/>
                        </w:rPr>
                        <w:t>RSM</w:t>
                      </w:r>
                      <w:proofErr w:type="spellEnd"/>
                      <w:r w:rsidRPr="00184994">
                        <w:rPr>
                          <w:color w:val="888B8D" w:themeColor="accent3"/>
                          <w:sz w:val="18"/>
                          <w:szCs w:val="18"/>
                        </w:rPr>
                        <w:t xml:space="preserve"> International Association. </w:t>
                      </w:r>
                    </w:p>
                    <w:p w:rsidRPr="00184994" w:rsidR="00333F62" w:rsidP="00333F62" w:rsidRDefault="00333F62" w14:paraId="6C8DAC70" w14:textId="77777777">
                      <w:pPr>
                        <w:spacing w:after="120" w:line="240" w:lineRule="auto"/>
                        <w:rPr>
                          <w:color w:val="888B8D" w:themeColor="accent3"/>
                          <w:sz w:val="18"/>
                          <w:szCs w:val="18"/>
                        </w:rPr>
                      </w:pPr>
                      <w:r w:rsidRPr="00184994">
                        <w:rPr>
                          <w:color w:val="888B8D" w:themeColor="accent3"/>
                          <w:sz w:val="18"/>
                          <w:szCs w:val="18"/>
                        </w:rPr>
                        <w:t xml:space="preserve">© </w:t>
                      </w:r>
                      <w:r w:rsidRPr="00184994" w:rsidR="00861C37">
                        <w:rPr>
                          <w:color w:val="888B8D" w:themeColor="accent3"/>
                          <w:sz w:val="18"/>
                          <w:szCs w:val="18"/>
                        </w:rPr>
                        <w:t>2024</w:t>
                      </w:r>
                      <w:r w:rsidRPr="00184994">
                        <w:rPr>
                          <w:color w:val="888B8D" w:themeColor="accent3"/>
                          <w:sz w:val="18"/>
                          <w:szCs w:val="18"/>
                        </w:rPr>
                        <w:t xml:space="preserve"> </w:t>
                      </w:r>
                      <w:proofErr w:type="spellStart"/>
                      <w:r w:rsidRPr="00184994">
                        <w:rPr>
                          <w:color w:val="888B8D" w:themeColor="accent3"/>
                          <w:sz w:val="18"/>
                          <w:szCs w:val="18"/>
                        </w:rPr>
                        <w:t>RSM</w:t>
                      </w:r>
                      <w:proofErr w:type="spellEnd"/>
                      <w:r w:rsidRPr="00184994">
                        <w:rPr>
                          <w:color w:val="888B8D" w:themeColor="accent3"/>
                          <w:sz w:val="18"/>
                          <w:szCs w:val="18"/>
                        </w:rPr>
                        <w:t xml:space="preserve"> US LLP. All Rights Reserved.</w:t>
                      </w:r>
                    </w:p>
                    <w:p w:rsidRPr="00A952EA" w:rsidR="00333F62" w:rsidP="00333F62" w:rsidRDefault="00333F62" w14:paraId="5DAB6C7B" w14:textId="77777777">
                      <w:pPr>
                        <w:pStyle w:val="Backcoverlegallanguage"/>
                        <w:rPr>
                          <w:color w:val="auto"/>
                          <w:sz w:val="18"/>
                          <w:szCs w:val="18"/>
                        </w:rPr>
                      </w:pPr>
                    </w:p>
                    <w:p w:rsidRPr="00A952EA" w:rsidR="00333F62" w:rsidP="00333F62" w:rsidRDefault="00333F62" w14:paraId="17B8A12B" w14:textId="77777777">
                      <w:pPr>
                        <w:pStyle w:val="Backcoverlegallanguage"/>
                        <w:rPr>
                          <w:color w:val="auto"/>
                          <w:sz w:val="18"/>
                          <w:szCs w:val="18"/>
                        </w:rPr>
                      </w:pPr>
                      <w:r w:rsidRPr="00A952EA">
                        <w:rPr>
                          <w:color w:val="auto"/>
                          <w:sz w:val="18"/>
                          <w:szCs w:val="18"/>
                        </w:rPr>
                        <w:t xml:space="preserve">© </w:t>
                      </w:r>
                      <w:r w:rsidRPr="00A952EA" w:rsidR="00861C37">
                        <w:rPr>
                          <w:color w:val="auto"/>
                          <w:sz w:val="18"/>
                          <w:szCs w:val="18"/>
                        </w:rPr>
                        <w:t>2024</w:t>
                      </w:r>
                      <w:r w:rsidRPr="00A952EA">
                        <w:rPr>
                          <w:color w:val="auto"/>
                          <w:sz w:val="18"/>
                          <w:szCs w:val="18"/>
                        </w:rPr>
                        <w:t xml:space="preserve"> </w:t>
                      </w:r>
                      <w:proofErr w:type="spellStart"/>
                      <w:r w:rsidRPr="00A952EA">
                        <w:rPr>
                          <w:color w:val="auto"/>
                          <w:sz w:val="18"/>
                          <w:szCs w:val="18"/>
                        </w:rPr>
                        <w:t>RSM</w:t>
                      </w:r>
                      <w:proofErr w:type="spellEnd"/>
                      <w:r w:rsidRPr="00A952EA">
                        <w:rPr>
                          <w:color w:val="auto"/>
                          <w:sz w:val="18"/>
                          <w:szCs w:val="18"/>
                        </w:rPr>
                        <w:t xml:space="preserve"> US LLP. All Rights Reserved.</w:t>
                      </w:r>
                    </w:p>
                  </w:txbxContent>
                </v:textbox>
                <w10:wrap type="square" anchorx="margin" anchory="margin"/>
              </v:shape>
            </w:pict>
          </mc:Fallback>
        </mc:AlternateContent>
      </w:r>
    </w:p>
    <w:sectPr w:rsidRPr="0077701B" w:rsidR="0077701B" w:rsidSect="00E530A8">
      <w:headerReference w:type="default" r:id="rId38"/>
      <w:footerReference w:type="default" r:id="rId39"/>
      <w:headerReference w:type="first" r:id="rId40"/>
      <w:footerReference w:type="first" r:id="rId41"/>
      <w:pgSz w:w="12240" w:h="15840" w:orient="portrait" w:code="1"/>
      <w:pgMar w:top="1440" w:right="1440" w:bottom="108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L" w:author="Landry, Debbie" w:date="2024-06-12T12:02:00Z" w:id="7">
    <w:p w:rsidR="00336581" w:rsidP="00336581" w:rsidRDefault="00336581" w14:paraId="271B2C46" w14:textId="331D7164">
      <w:pPr>
        <w:pStyle w:val="CommentText"/>
      </w:pPr>
      <w:r>
        <w:rPr>
          <w:rStyle w:val="CommentReference"/>
        </w:rPr>
        <w:annotationRef/>
      </w:r>
      <w:r>
        <w:fldChar w:fldCharType="begin"/>
      </w:r>
      <w:r>
        <w:instrText>HYPERLINK "mailto:E101162@mcgladrey.rsm.net"</w:instrText>
      </w:r>
      <w:bookmarkStart w:name="_@_77042D78E8B342669CF63A42F340719EZ" w:id="8"/>
      <w:r>
        <w:fldChar w:fldCharType="separate"/>
      </w:r>
      <w:bookmarkEnd w:id="8"/>
      <w:r w:rsidRPr="00336581">
        <w:rPr>
          <w:rStyle w:val="Mention"/>
          <w:noProof/>
        </w:rPr>
        <w:t>@Berry, Connor</w:t>
      </w:r>
      <w:r>
        <w:fldChar w:fldCharType="end"/>
      </w:r>
      <w:r>
        <w:t xml:space="preserve">  would you update the name of this parameter so it’s clear this is a line level setting?</w:t>
      </w:r>
    </w:p>
  </w:comment>
  <w:comment w:initials="LG" w:author="Lee, Garrett" w:date="2024-05-21T09:46:00Z" w:id="22">
    <w:p w:rsidR="48B0A518" w:rsidRDefault="48B0A518" w14:paraId="4150FD49" w14:textId="0EF62A7D">
      <w:pPr>
        <w:pStyle w:val="CommentText"/>
      </w:pPr>
      <w:r>
        <w:t xml:space="preserve">Make sure to include the name of the field (rsmShipComplete), the data type (boolean) and what data entity it needs to be added to (CustTable). This field will need to be added to the data entity for data migration and import. </w:t>
      </w:r>
      <w:r>
        <w:rPr>
          <w:rStyle w:val="CommentReference"/>
        </w:rPr>
        <w:annotationRef/>
      </w:r>
    </w:p>
  </w:comment>
  <w:comment w:initials="SJ" w:author="Stevens, Jeff" w:date="2024-05-24T16:08:00Z" w:id="23">
    <w:p w:rsidR="45AC38DC" w:rsidRDefault="45AC38DC" w14:paraId="72AED113" w14:textId="13BD2ACA">
      <w:pPr>
        <w:pStyle w:val="CommentText"/>
      </w:pPr>
      <w:r>
        <w:rPr>
          <w:color w:val="2B579A"/>
          <w:shd w:val="clear" w:color="auto" w:fill="E6E6E6"/>
        </w:rPr>
        <w:fldChar w:fldCharType="begin"/>
      </w:r>
      <w:r>
        <w:instrText xml:space="preserve"> HYPERLINK "mailto:E070915@mcgladrey.rsm.net"</w:instrText>
      </w:r>
      <w:bookmarkStart w:name="_@_67F79E29835044A394B3CD432E4AD148Z" w:id="24"/>
      <w:r>
        <w:rPr>
          <w:color w:val="2B579A"/>
          <w:shd w:val="clear" w:color="auto" w:fill="E6E6E6"/>
        </w:rPr>
      </w:r>
      <w:r>
        <w:rPr>
          <w:color w:val="2B579A"/>
          <w:shd w:val="clear" w:color="auto" w:fill="E6E6E6"/>
        </w:rPr>
        <w:fldChar w:fldCharType="separate"/>
      </w:r>
      <w:bookmarkEnd w:id="24"/>
      <w:r w:rsidRPr="45AC38DC">
        <w:rPr>
          <w:rStyle w:val="Mention"/>
          <w:noProof/>
        </w:rPr>
        <w:t>@Meka, Sidd</w:t>
      </w:r>
      <w:r>
        <w:rPr>
          <w:color w:val="2B579A"/>
          <w:shd w:val="clear" w:color="auto" w:fill="E6E6E6"/>
        </w:rPr>
        <w:fldChar w:fldCharType="end"/>
      </w:r>
      <w:r>
        <w:t xml:space="preserve"> rsmCustShipComplete</w:t>
      </w:r>
      <w:r>
        <w:rPr>
          <w:rStyle w:val="CommentReference"/>
        </w:rPr>
        <w:annotationRef/>
      </w:r>
    </w:p>
  </w:comment>
  <w:comment w:initials="SJ" w:author="Stevens, Jeff" w:date="2024-05-24T16:05:00Z" w:id="25">
    <w:p w:rsidR="45AC38DC" w:rsidRDefault="45AC38DC" w14:paraId="7DBFE00E" w14:textId="18B844D3">
      <w:pPr>
        <w:pStyle w:val="CommentText"/>
      </w:pPr>
      <w:r>
        <w:rPr>
          <w:color w:val="2B579A"/>
          <w:shd w:val="clear" w:color="auto" w:fill="E6E6E6"/>
        </w:rPr>
        <w:fldChar w:fldCharType="begin"/>
      </w:r>
      <w:r>
        <w:instrText xml:space="preserve"> HYPERLINK "mailto:E070915@mcgladrey.rsm.net"</w:instrText>
      </w:r>
      <w:bookmarkStart w:name="_@_A26DA1121A6A4FCA8BC4A93A6F135B74Z" w:id="26"/>
      <w:r>
        <w:rPr>
          <w:color w:val="2B579A"/>
          <w:shd w:val="clear" w:color="auto" w:fill="E6E6E6"/>
        </w:rPr>
      </w:r>
      <w:r>
        <w:rPr>
          <w:color w:val="2B579A"/>
          <w:shd w:val="clear" w:color="auto" w:fill="E6E6E6"/>
        </w:rPr>
        <w:fldChar w:fldCharType="separate"/>
      </w:r>
      <w:bookmarkEnd w:id="26"/>
      <w:r w:rsidRPr="45AC38DC">
        <w:rPr>
          <w:rStyle w:val="Mention"/>
          <w:noProof/>
        </w:rPr>
        <w:t>@Meka, Sidd</w:t>
      </w:r>
      <w:r>
        <w:rPr>
          <w:color w:val="2B579A"/>
          <w:shd w:val="clear" w:color="auto" w:fill="E6E6E6"/>
        </w:rPr>
        <w:fldChar w:fldCharType="end"/>
      </w:r>
      <w:r>
        <w:t xml:space="preserve"> Is this the LINE or the HEADER?</w:t>
      </w:r>
      <w:r>
        <w:rPr>
          <w:rStyle w:val="CommentReference"/>
        </w:rPr>
        <w:annotationRef/>
      </w:r>
    </w:p>
  </w:comment>
  <w:comment w:initials="LG" w:author="Lee, Garrett" w:date="2024-05-21T09:46:00Z" w:id="27">
    <w:p w:rsidR="793AE1AB" w:rsidP="793AE1AB" w:rsidRDefault="793AE1AB" w14:paraId="56C970E0" w14:textId="0EF62A7D">
      <w:pPr>
        <w:pStyle w:val="CommentText"/>
      </w:pPr>
      <w:r>
        <w:t xml:space="preserve">Make sure to include the name of the field (rsmShipComplete), the data type (boolean) and what data entity it needs to be added to (CustTable). This field will need to be added to the data entity for data migration and import. </w:t>
      </w:r>
      <w:r>
        <w:rPr>
          <w:rStyle w:val="CommentReference"/>
        </w:rPr>
        <w:annotationRef/>
      </w:r>
    </w:p>
  </w:comment>
  <w:comment w:initials="SJ" w:author="Stevens, Jeff" w:date="2024-05-24T16:08:00Z" w:id="28">
    <w:p w:rsidR="793AE1AB" w:rsidP="793AE1AB" w:rsidRDefault="793AE1AB" w14:paraId="2052242A" w14:textId="13BD2ACA">
      <w:pPr>
        <w:pStyle w:val="CommentText"/>
      </w:pPr>
      <w:r w:rsidRPr="793AE1AB">
        <w:rPr>
          <w:color w:val="2B579A"/>
        </w:rPr>
        <w:fldChar w:fldCharType="begin"/>
      </w:r>
      <w:r>
        <w:instrText xml:space="preserve"> HYPERLINK "mailto:E070915@mcgladrey.rsm.net"</w:instrText>
      </w:r>
      <w:bookmarkStart w:name="_@_E14D36BC1C6A455AA4AF0D2875BBEDB3Z" w:id="29"/>
      <w:r w:rsidRPr="793AE1AB">
        <w:rPr>
          <w:color w:val="2B579A"/>
        </w:rPr>
      </w:r>
      <w:r w:rsidRPr="793AE1AB">
        <w:fldChar w:fldCharType="separate"/>
      </w:r>
      <w:bookmarkEnd w:id="29"/>
      <w:r>
        <w:rPr>
          <w:rStyle w:val="Mention"/>
          <w:noProof/>
        </w:rPr>
        <w:t>@Meka, Sidd</w:t>
      </w:r>
      <w:r w:rsidRPr="793AE1AB">
        <w:fldChar w:fldCharType="end"/>
      </w:r>
      <w:r>
        <w:t xml:space="preserve"> rsmCustShipComplete</w:t>
      </w:r>
      <w:r>
        <w:rPr>
          <w:rStyle w:val="CommentReference"/>
        </w:rPr>
        <w:annotationRef/>
      </w:r>
    </w:p>
  </w:comment>
  <w:comment w:initials="SJ" w:author="Stevens, Jeff" w:date="2024-05-24T16:08:00Z" w:id="38">
    <w:p w:rsidR="4BAA52CE" w:rsidP="4BAA52CE" w:rsidRDefault="4BAA52CE" w14:paraId="00550320" w14:textId="13BD2ACA">
      <w:pPr>
        <w:pStyle w:val="CommentText"/>
      </w:pPr>
      <w:r w:rsidRPr="4BAA52CE">
        <w:rPr>
          <w:color w:val="2B579A"/>
        </w:rPr>
        <w:fldChar w:fldCharType="begin"/>
      </w:r>
      <w:r>
        <w:instrText xml:space="preserve"> HYPERLINK "mailto:E070915@mcgladrey.rsm.net"</w:instrText>
      </w:r>
      <w:bookmarkStart w:name="_@_581684828EC847B89E2BEB3CC668D331Z" w:id="39"/>
      <w:r w:rsidRPr="4BAA52CE">
        <w:rPr>
          <w:color w:val="2B579A"/>
        </w:rPr>
      </w:r>
      <w:r w:rsidRPr="4BAA52CE">
        <w:fldChar w:fldCharType="separate"/>
      </w:r>
      <w:bookmarkEnd w:id="39"/>
      <w:r>
        <w:rPr>
          <w:rStyle w:val="Mention"/>
          <w:noProof/>
        </w:rPr>
        <w:t>@Meka, Sidd</w:t>
      </w:r>
      <w:r w:rsidRPr="4BAA52CE">
        <w:fldChar w:fldCharType="end"/>
      </w:r>
      <w:r>
        <w:t xml:space="preserve"> rsmCustShipComplete</w:t>
      </w:r>
      <w:r>
        <w:rPr>
          <w:rStyle w:val="CommentReference"/>
        </w:rPr>
        <w:annotationRef/>
      </w:r>
    </w:p>
  </w:comment>
  <w:comment w:initials="LD" w:author="Landry, Debbie" w:date="2024-06-12T12:17:00Z" w:id="41">
    <w:p w:rsidR="005531CA" w:rsidP="005531CA" w:rsidRDefault="005531CA" w14:paraId="405E5EC5" w14:textId="7F856D52">
      <w:pPr>
        <w:pStyle w:val="CommentText"/>
      </w:pPr>
      <w:r>
        <w:rPr>
          <w:rStyle w:val="CommentReference"/>
        </w:rPr>
        <w:annotationRef/>
      </w:r>
      <w:r>
        <w:fldChar w:fldCharType="begin"/>
      </w:r>
      <w:r>
        <w:instrText>HYPERLINK "mailto:E101162@mcgladrey.rsm.net"</w:instrText>
      </w:r>
      <w:bookmarkStart w:name="_@_094B8C7E3AE248B999C66067635E4B97Z" w:id="42"/>
      <w:r>
        <w:fldChar w:fldCharType="separate"/>
      </w:r>
      <w:bookmarkEnd w:id="42"/>
      <w:r w:rsidRPr="005531CA">
        <w:rPr>
          <w:rStyle w:val="Mention"/>
          <w:noProof/>
        </w:rPr>
        <w:t>@Berry, Connor</w:t>
      </w:r>
      <w:r>
        <w:fldChar w:fldCharType="end"/>
      </w:r>
      <w:r>
        <w:t xml:space="preserve">  Please make sure you explicitly say this flag can only be active on one warehouse record at a time -either have the flag disabled on other warehouses or throw an error if a user tries to set the default on 2 warehouse records at the same time</w:t>
      </w:r>
    </w:p>
  </w:comment>
  <w:comment w:initials="SJ" w:author="Stevens, Jeff" w:date="2024-05-24T16:08:00Z" w:id="43">
    <w:p w:rsidR="19A260B0" w:rsidP="19A260B0" w:rsidRDefault="19A260B0" w14:paraId="2AF69123" w14:textId="0F507A46">
      <w:pPr>
        <w:pStyle w:val="CommentText"/>
      </w:pPr>
      <w:r>
        <w:rPr>
          <w:color w:val="2B579A"/>
        </w:rPr>
        <w:fldChar w:fldCharType="begin"/>
      </w:r>
      <w:r>
        <w:instrText xml:space="preserve"> HYPERLINK "mailto:E070915@mcgladrey.rsm.net"</w:instrText>
      </w:r>
      <w:bookmarkStart w:name="_@_08898CB0E849455D96E094A0CF01557BZ" w:id="44"/>
      <w:r>
        <w:rPr>
          <w:color w:val="2B579A"/>
        </w:rPr>
      </w:r>
      <w:r>
        <w:fldChar w:fldCharType="separate"/>
      </w:r>
      <w:bookmarkEnd w:id="44"/>
      <w:r>
        <w:rPr>
          <w:rStyle w:val="Mention"/>
          <w:noProof/>
        </w:rPr>
        <w:t>@Meka, Sidd</w:t>
      </w:r>
      <w:r>
        <w:fldChar w:fldCharType="end"/>
      </w:r>
      <w:r>
        <w:t xml:space="preserve"> rsmCustShipComplete</w:t>
      </w:r>
      <w:r>
        <w:rPr>
          <w:rStyle w:val="CommentReference"/>
        </w:rPr>
        <w:annotationRef/>
      </w:r>
    </w:p>
  </w:comment>
  <w:comment w:initials="LG" w:author="Lee, Garrett" w:date="2024-05-21T09:48:00Z" w:id="51">
    <w:p w:rsidR="48B0A518" w:rsidRDefault="48B0A518" w14:paraId="6F04EC40" w14:textId="12C8DF23">
      <w:pPr>
        <w:pStyle w:val="CommentText"/>
      </w:pPr>
      <w:r>
        <w:t>Will activating this toggle on the customer also check all open orders for this customer and flip the SC flag also? I think this is only going to be a setting for any new sales orders for that customer correct?</w:t>
      </w:r>
      <w:r>
        <w:rPr>
          <w:rStyle w:val="CommentReference"/>
        </w:rPr>
        <w:annotationRef/>
      </w:r>
    </w:p>
  </w:comment>
  <w:comment w:initials="LG" w:author="Lee, Garrett" w:date="2024-05-21T09:48:00Z" w:id="52">
    <w:p w:rsidR="00E062FD" w:rsidP="00E062FD" w:rsidRDefault="00E062FD" w14:paraId="7FCC2F5A" w14:textId="77777777">
      <w:pPr>
        <w:pStyle w:val="CommentText"/>
      </w:pPr>
      <w:r>
        <w:t>Will activating this toggle on the customer also check all open orders for this customer and flip the SC flag also? I think this is only going to be a setting for any new sales orders for that customer correct?</w:t>
      </w:r>
      <w:r>
        <w:rPr>
          <w:rStyle w:val="CommentReference"/>
        </w:rPr>
        <w:annotationRef/>
      </w:r>
    </w:p>
  </w:comment>
  <w:comment w:initials="BC" w:author="Berry, Connor" w:date="2024-06-12T16:30:00Z" w:id="65">
    <w:p w:rsidR="5CF9A095" w:rsidRDefault="5CF9A095" w14:paraId="2B2ED46B" w14:textId="17FFFE0F">
      <w:pPr>
        <w:pStyle w:val="CommentText"/>
      </w:pPr>
      <w:r>
        <w:t>Per feedback, Need to add testing scenarios in order to account for exception scenarios where user does not follow standard methodology</w:t>
      </w:r>
      <w:r>
        <w:rPr>
          <w:rStyle w:val="CommentReference"/>
        </w:rPr>
        <w:annotationRef/>
      </w:r>
    </w:p>
  </w:comment>
  <w:comment w:initials="BC" w:author="Berry, Connor" w:date="2024-06-25T08:01:52" w:id="587714931">
    <w:p w:rsidR="74C6B6FE" w:rsidRDefault="74C6B6FE" w14:paraId="2F853589" w14:textId="6CEDBF17">
      <w:pPr>
        <w:pStyle w:val="CommentText"/>
      </w:pPr>
      <w:r w:rsidR="74C6B6FE">
        <w:rPr/>
        <w:t>Updated for verbiage.</w:t>
      </w:r>
      <w:r>
        <w:rPr>
          <w:rStyle w:val="CommentReference"/>
        </w:rPr>
        <w:annotationRef/>
      </w:r>
    </w:p>
  </w:comment>
  <w:comment w:initials="BC" w:author="Berry, Connor" w:date="2024-06-25T08:02:11" w:id="146668429">
    <w:p w:rsidR="74C6B6FE" w:rsidRDefault="74C6B6FE" w14:paraId="228254B0" w14:textId="331E0FD8">
      <w:pPr>
        <w:pStyle w:val="CommentText"/>
      </w:pPr>
      <w:r w:rsidR="74C6B6FE">
        <w:rPr/>
        <w:t>Updated data entity name</w:t>
      </w:r>
      <w:r>
        <w:rPr>
          <w:rStyle w:val="CommentReference"/>
        </w:rPr>
        <w:annotationRef/>
      </w:r>
    </w:p>
  </w:comment>
  <w:comment w:initials="BC" w:author="Berry, Connor" w:date="2024-06-25T08:02:52" w:id="757868659">
    <w:p w:rsidR="74C6B6FE" w:rsidRDefault="74C6B6FE" w14:paraId="10CE08C5" w14:textId="18D8E7AF">
      <w:pPr>
        <w:pStyle w:val="CommentText"/>
      </w:pPr>
      <w:r w:rsidR="74C6B6FE">
        <w:rPr/>
        <w:t xml:space="preserve">Updated assumptions that call centers are enabled and sales order is assigned retail channel. </w:t>
      </w:r>
      <w:r>
        <w:rPr>
          <w:rStyle w:val="CommentReference"/>
        </w:rPr>
        <w:annotationRef/>
      </w:r>
    </w:p>
  </w:comment>
  <w:comment w:initials="BC" w:author="Berry, Connor" w:date="2024-06-25T08:42:06" w:id="155823009">
    <w:p w:rsidR="74C6B6FE" w:rsidRDefault="74C6B6FE" w14:paraId="607897C5" w14:textId="4D13FE4C">
      <w:pPr>
        <w:pStyle w:val="CommentText"/>
      </w:pPr>
      <w:r w:rsidR="74C6B6FE">
        <w:rPr/>
        <w:t>Updated to make new parameter and logic to update prevent partial delivery flag on sales order line seperate</w:t>
      </w:r>
      <w:r>
        <w:rPr>
          <w:rStyle w:val="CommentReference"/>
        </w:rPr>
        <w:annotationRef/>
      </w:r>
    </w:p>
  </w:comment>
  <w:comment w:initials="BC" w:author="Berry, Connor" w:date="2024-06-25T08:59:04" w:id="1042271715">
    <w:p w:rsidR="74C6B6FE" w:rsidRDefault="74C6B6FE" w14:paraId="0357B2D8" w14:textId="34238BC4">
      <w:pPr>
        <w:pStyle w:val="CommentText"/>
      </w:pPr>
      <w:r w:rsidR="74C6B6FE">
        <w:rPr/>
        <w:t>replaced security requirement</w:t>
      </w:r>
      <w:r>
        <w:rPr>
          <w:rStyle w:val="CommentReference"/>
        </w:rPr>
        <w:annotationRef/>
      </w:r>
    </w:p>
  </w:comment>
  <w:comment w:initials="BC" w:author="Berry, Connor" w:date="2024-06-25T09:32:49" w:id="233101867">
    <w:p w:rsidR="74C6B6FE" w:rsidRDefault="74C6B6FE" w14:paraId="360A05AC" w14:textId="78FF0341">
      <w:pPr>
        <w:pStyle w:val="CommentText"/>
      </w:pPr>
      <w:r w:rsidR="74C6B6FE">
        <w:rPr/>
        <w:t>added trigger</w:t>
      </w:r>
      <w:r>
        <w:rPr>
          <w:rStyle w:val="CommentReference"/>
        </w:rPr>
        <w:annotationRef/>
      </w:r>
    </w:p>
  </w:comment>
  <w:comment w:initials="BC" w:author="Berry, Connor" w:date="2024-06-25T09:32:58" w:id="870435039">
    <w:p w:rsidR="74C6B6FE" w:rsidRDefault="74C6B6FE" w14:paraId="2B37FF5E" w14:textId="51066498">
      <w:pPr>
        <w:pStyle w:val="CommentText"/>
      </w:pPr>
      <w:r w:rsidR="74C6B6FE">
        <w:rPr/>
        <w:t>fixed error screenshot</w:t>
      </w:r>
      <w:r>
        <w:rPr>
          <w:rStyle w:val="CommentReference"/>
        </w:rPr>
        <w:annotationRef/>
      </w:r>
    </w:p>
  </w:comment>
  <w:comment w:initials="BC" w:author="Berry, Connor" w:date="2024-06-25T09:46:35" w:id="1850145246">
    <w:p w:rsidR="74C6B6FE" w:rsidRDefault="74C6B6FE" w14:paraId="1F49485F" w14:textId="7E620B7E">
      <w:pPr>
        <w:pStyle w:val="CommentText"/>
      </w:pPr>
      <w:r w:rsidR="74C6B6FE">
        <w:rPr/>
        <w:t>specified order event to be created</w:t>
      </w:r>
      <w:r>
        <w:rPr>
          <w:rStyle w:val="CommentReference"/>
        </w:rPr>
        <w:annotationRef/>
      </w:r>
    </w:p>
  </w:comment>
  <w:comment w:initials="BC" w:author="Berry, Connor" w:date="2024-06-25T09:49:29" w:id="1247567347">
    <w:p w:rsidR="74C6B6FE" w:rsidRDefault="74C6B6FE" w14:paraId="77D3F270" w14:textId="399AE797">
      <w:pPr>
        <w:pStyle w:val="CommentText"/>
      </w:pPr>
      <w:r w:rsidR="74C6B6FE">
        <w:rPr/>
        <w:t>added trigger and more info</w:t>
      </w:r>
      <w:r>
        <w:rPr>
          <w:rStyle w:val="CommentReference"/>
        </w:rPr>
        <w:annotationRef/>
      </w:r>
    </w:p>
  </w:comment>
  <w:comment w:initials="BC" w:author="Berry, Connor" w:date="2024-07-08T17:08:40" w:id="449208390">
    <w:p w:rsidR="241E1EAE" w:rsidRDefault="241E1EAE" w14:paraId="368871BD" w14:textId="4FBBD482">
      <w:pPr>
        <w:pStyle w:val="CommentText"/>
      </w:pPr>
      <w:r w:rsidR="241E1EAE">
        <w:rPr/>
        <w:t>Updated language to be clear that flag is editable. this does not affect customer master flag</w:t>
      </w:r>
      <w:r>
        <w:rPr>
          <w:rStyle w:val="CommentReference"/>
        </w:rPr>
        <w:annotationRef/>
      </w:r>
    </w:p>
    <w:p w:rsidR="241E1EAE" w:rsidRDefault="241E1EAE" w14:paraId="39E35CFB" w14:textId="4C54F674">
      <w:pPr>
        <w:pStyle w:val="CommentText"/>
      </w:pPr>
    </w:p>
  </w:comment>
  <w:comment w:initials="BC" w:author="Berry, Connor" w:date="2024-07-08T17:11:40" w:id="872249485">
    <w:p w:rsidR="241E1EAE" w:rsidRDefault="241E1EAE" w14:paraId="22E82258" w14:textId="53A1B197">
      <w:pPr>
        <w:pStyle w:val="CommentText"/>
      </w:pPr>
      <w:r w:rsidR="241E1EAE">
        <w:rPr/>
        <w:t xml:space="preserve">added language to make clear that if shipcomplete is turned on at header level the prevent partial delivery flag on the sales order line will be set to true.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71B2C46"/>
  <w15:commentEx w15:done="1" w15:paraId="4150FD49"/>
  <w15:commentEx w15:done="1" w15:paraId="72AED113"/>
  <w15:commentEx w15:done="1" w15:paraId="7DBFE00E"/>
  <w15:commentEx w15:done="1" w15:paraId="56C970E0"/>
  <w15:commentEx w15:done="1" w15:paraId="2052242A"/>
  <w15:commentEx w15:done="1" w15:paraId="00550320"/>
  <w15:commentEx w15:done="1" w15:paraId="405E5EC5"/>
  <w15:commentEx w15:done="1" w15:paraId="2AF69123"/>
  <w15:commentEx w15:done="1" w15:paraId="6F04EC40"/>
  <w15:commentEx w15:done="1" w15:paraId="7FCC2F5A"/>
  <w15:commentEx w15:done="1" w15:paraId="2B2ED46B"/>
  <w15:commentEx w15:done="0" w15:paraId="2F853589"/>
  <w15:commentEx w15:done="0" w15:paraId="228254B0"/>
  <w15:commentEx w15:done="0" w15:paraId="10CE08C5"/>
  <w15:commentEx w15:done="0" w15:paraId="607897C5"/>
  <w15:commentEx w15:done="0" w15:paraId="0357B2D8"/>
  <w15:commentEx w15:done="0" w15:paraId="360A05AC"/>
  <w15:commentEx w15:done="0" w15:paraId="2B37FF5E"/>
  <w15:commentEx w15:done="0" w15:paraId="1F49485F"/>
  <w15:commentEx w15:done="0" w15:paraId="77D3F270"/>
  <w15:commentEx w15:done="0" w15:paraId="39E35CFB"/>
  <w15:commentEx w15:done="0" w15:paraId="22E8225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169131C" w16cex:dateUtc="2024-06-12T16:02:00Z"/>
  <w16cex:commentExtensible w16cex:durableId="1303C763" w16cex:dateUtc="2024-05-21T13:46:00Z"/>
  <w16cex:commentExtensible w16cex:durableId="05F45C94" w16cex:dateUtc="2024-05-24T20:08:00Z"/>
  <w16cex:commentExtensible w16cex:durableId="1FABD370" w16cex:dateUtc="2024-05-24T20:05:00Z"/>
  <w16cex:commentExtensible w16cex:durableId="438DC743" w16cex:dateUtc="2024-05-21T13:46:00Z"/>
  <w16cex:commentExtensible w16cex:durableId="14EAB314" w16cex:dateUtc="2024-05-24T20:08:00Z"/>
  <w16cex:commentExtensible w16cex:durableId="48D38EE9" w16cex:dateUtc="2024-06-25T13:01:52.404Z"/>
  <w16cex:commentExtensible w16cex:durableId="4B1F7C69" w16cex:dateUtc="2024-05-24T20:08:00Z"/>
  <w16cex:commentExtensible w16cex:durableId="55804F0E" w16cex:dateUtc="2024-06-12T16:17:00Z"/>
  <w16cex:commentExtensible w16cex:durableId="6A2ACDDF" w16cex:dateUtc="2024-05-24T20:08:00Z"/>
  <w16cex:commentExtensible w16cex:durableId="6C5CED17" w16cex:dateUtc="2024-05-21T13:48:00Z"/>
  <w16cex:commentExtensible w16cex:durableId="697FF173" w16cex:dateUtc="2024-05-21T13:48:00Z"/>
  <w16cex:commentExtensible w16cex:durableId="3BF5049D" w16cex:dateUtc="2024-06-12T21:30:00Z"/>
  <w16cex:commentExtensible w16cex:durableId="7D85548F" w16cex:dateUtc="2024-06-25T13:02:11.334Z"/>
  <w16cex:commentExtensible w16cex:durableId="5F87BB4F" w16cex:dateUtc="2024-06-25T13:02:52.114Z"/>
  <w16cex:commentExtensible w16cex:durableId="0B4C9FE8" w16cex:dateUtc="2024-06-25T13:42:06.341Z"/>
  <w16cex:commentExtensible w16cex:durableId="56CE80F5" w16cex:dateUtc="2024-06-25T13:59:04.991Z"/>
  <w16cex:commentExtensible w16cex:durableId="6E196643" w16cex:dateUtc="2024-06-25T14:32:49.813Z"/>
  <w16cex:commentExtensible w16cex:durableId="363CDDF4" w16cex:dateUtc="2024-06-25T14:32:58.42Z"/>
  <w16cex:commentExtensible w16cex:durableId="5E79875D" w16cex:dateUtc="2024-06-25T14:46:35.731Z"/>
  <w16cex:commentExtensible w16cex:durableId="05D65448" w16cex:dateUtc="2024-06-25T14:49:29.934Z"/>
  <w16cex:commentExtensible w16cex:durableId="7228BFE2" w16cex:dateUtc="2024-07-08T22:08:40.956Z"/>
  <w16cex:commentExtensible w16cex:durableId="3AF0BDBE" w16cex:dateUtc="2024-07-08T22:11:40.752Z"/>
</w16cex:commentsExtensible>
</file>

<file path=word/commentsIds.xml><?xml version="1.0" encoding="utf-8"?>
<w16cid:commentsIds xmlns:mc="http://schemas.openxmlformats.org/markup-compatibility/2006" xmlns:w16cid="http://schemas.microsoft.com/office/word/2016/wordml/cid" mc:Ignorable="w16cid">
  <w16cid:commentId w16cid:paraId="271B2C46" w16cid:durableId="5169131C"/>
  <w16cid:commentId w16cid:paraId="4150FD49" w16cid:durableId="1303C763"/>
  <w16cid:commentId w16cid:paraId="72AED113" w16cid:durableId="05F45C94"/>
  <w16cid:commentId w16cid:paraId="7DBFE00E" w16cid:durableId="1FABD370"/>
  <w16cid:commentId w16cid:paraId="56C970E0" w16cid:durableId="438DC743"/>
  <w16cid:commentId w16cid:paraId="2052242A" w16cid:durableId="14EAB314"/>
  <w16cid:commentId w16cid:paraId="00550320" w16cid:durableId="4B1F7C69"/>
  <w16cid:commentId w16cid:paraId="405E5EC5" w16cid:durableId="55804F0E"/>
  <w16cid:commentId w16cid:paraId="2AF69123" w16cid:durableId="6A2ACDDF"/>
  <w16cid:commentId w16cid:paraId="6F04EC40" w16cid:durableId="6C5CED17"/>
  <w16cid:commentId w16cid:paraId="7FCC2F5A" w16cid:durableId="697FF173"/>
  <w16cid:commentId w16cid:paraId="2B2ED46B" w16cid:durableId="3BF5049D"/>
  <w16cid:commentId w16cid:paraId="2F853589" w16cid:durableId="48D38EE9"/>
  <w16cid:commentId w16cid:paraId="228254B0" w16cid:durableId="7D85548F"/>
  <w16cid:commentId w16cid:paraId="10CE08C5" w16cid:durableId="5F87BB4F"/>
  <w16cid:commentId w16cid:paraId="607897C5" w16cid:durableId="0B4C9FE8"/>
  <w16cid:commentId w16cid:paraId="0357B2D8" w16cid:durableId="56CE80F5"/>
  <w16cid:commentId w16cid:paraId="360A05AC" w16cid:durableId="6E196643"/>
  <w16cid:commentId w16cid:paraId="2B37FF5E" w16cid:durableId="363CDDF4"/>
  <w16cid:commentId w16cid:paraId="1F49485F" w16cid:durableId="5E79875D"/>
  <w16cid:commentId w16cid:paraId="77D3F270" w16cid:durableId="05D65448"/>
  <w16cid:commentId w16cid:paraId="39E35CFB" w16cid:durableId="7228BFE2"/>
  <w16cid:commentId w16cid:paraId="22E82258" w16cid:durableId="3AF0BD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65F39" w:rsidP="00B162A5" w:rsidRDefault="00C65F39" w14:paraId="067C4DBD" w14:textId="77777777">
      <w:r>
        <w:separator/>
      </w:r>
    </w:p>
    <w:p w:rsidR="00C65F39" w:rsidP="00B162A5" w:rsidRDefault="00C65F39" w14:paraId="69BEF0AC" w14:textId="77777777"/>
    <w:p w:rsidR="00C65F39" w:rsidP="00B162A5" w:rsidRDefault="00C65F39" w14:paraId="5D23EC58" w14:textId="77777777"/>
    <w:p w:rsidR="00C65F39" w:rsidP="00B162A5" w:rsidRDefault="00C65F39" w14:paraId="462EE175" w14:textId="77777777"/>
  </w:endnote>
  <w:endnote w:type="continuationSeparator" w:id="0">
    <w:p w:rsidR="00C65F39" w:rsidP="00B162A5" w:rsidRDefault="00C65F39" w14:paraId="0C87510F" w14:textId="77777777">
      <w:r>
        <w:continuationSeparator/>
      </w:r>
    </w:p>
    <w:p w:rsidR="00C65F39" w:rsidP="00B162A5" w:rsidRDefault="00C65F39" w14:paraId="3E3D6B77" w14:textId="77777777"/>
    <w:p w:rsidR="00C65F39" w:rsidP="00B162A5" w:rsidRDefault="00C65F39" w14:paraId="555084DA" w14:textId="77777777"/>
    <w:p w:rsidR="00C65F39" w:rsidP="00B162A5" w:rsidRDefault="00C65F39" w14:paraId="0D058A1F" w14:textId="77777777"/>
  </w:endnote>
  <w:endnote w:type="continuationNotice" w:id="1">
    <w:p w:rsidR="00C65F39" w:rsidRDefault="00C65F39" w14:paraId="4AE9890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rPr>
        <w:noProof w:val="0"/>
      </w:rPr>
      <w:id w:val="-2106416608"/>
      <w:docPartObj>
        <w:docPartGallery w:val="Page Numbers (Bottom of Page)"/>
        <w:docPartUnique/>
      </w:docPartObj>
    </w:sdtPr>
    <w:sdtEndPr>
      <w:rPr>
        <w:noProof/>
      </w:rPr>
    </w:sdtEndPr>
    <w:sdtContent>
      <w:p w:rsidR="003A3969" w:rsidP="00EF78FB" w:rsidRDefault="003A3969" w14:paraId="6977645C" w14:textId="77777777">
        <w:pPr>
          <w:pStyle w:val="Footer"/>
        </w:pPr>
        <w:r>
          <w:rPr>
            <w:noProof w:val="0"/>
            <w:color w:val="2B579A"/>
            <w:shd w:val="clear" w:color="auto" w:fill="E6E6E6"/>
          </w:rPr>
          <w:fldChar w:fldCharType="begin"/>
        </w:r>
        <w:r>
          <w:instrText xml:space="preserve"> PAGE   \* MERGEFORMAT </w:instrText>
        </w:r>
        <w:r>
          <w:rPr>
            <w:noProof w:val="0"/>
            <w:color w:val="2B579A"/>
            <w:shd w:val="clear" w:color="auto" w:fill="E6E6E6"/>
          </w:rPr>
          <w:fldChar w:fldCharType="separate"/>
        </w:r>
        <w:r w:rsidR="00B608A4">
          <w:t>17</w:t>
        </w:r>
        <w:r>
          <w:rPr>
            <w:color w:val="2B579A"/>
            <w:shd w:val="clear" w:color="auto" w:fill="E6E6E6"/>
          </w:rPr>
          <w:fldChar w:fldCharType="end"/>
        </w:r>
        <w:r w:rsidR="00E50644">
          <w:rPr>
            <w:color w:val="2B579A"/>
            <w:shd w:val="clear" w:color="auto" w:fill="E6E6E6"/>
          </w:rPr>
          <w:drawing>
            <wp:anchor distT="0" distB="0" distL="114300" distR="114300" simplePos="0" relativeHeight="251658240" behindDoc="1" locked="1" layoutInCell="1" allowOverlap="1" wp14:anchorId="413E0E04" wp14:editId="04AC9104">
              <wp:simplePos x="0" y="0"/>
              <wp:positionH relativeFrom="page">
                <wp:posOffset>0</wp:posOffset>
              </wp:positionH>
              <wp:positionV relativeFrom="page">
                <wp:posOffset>8921115</wp:posOffset>
              </wp:positionV>
              <wp:extent cx="7772400" cy="1143000"/>
              <wp:effectExtent l="0" t="0" r="0" b="0"/>
              <wp:wrapNone/>
              <wp:docPr id="2120307904" name="Picture 212030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07904" name="Picture 2120307904"/>
                      <pic:cNvPicPr/>
                    </pic:nvPicPr>
                    <pic:blipFill>
                      <a:blip r:embed="rId1">
                        <a:extLst>
                          <a:ext uri="{28A0092B-C50C-407E-A947-70E740481C1C}">
                            <a14:useLocalDpi xmlns:a14="http://schemas.microsoft.com/office/drawing/2010/main" val="0"/>
                          </a:ext>
                        </a:extLst>
                      </a:blip>
                      <a:stretch>
                        <a:fillRect/>
                      </a:stretch>
                    </pic:blipFill>
                    <pic:spPr>
                      <a:xfrm>
                        <a:off x="0" y="0"/>
                        <a:ext cx="7772400" cy="1143000"/>
                      </a:xfrm>
                      <a:prstGeom prst="rect">
                        <a:avLst/>
                      </a:prstGeom>
                    </pic:spPr>
                  </pic:pic>
                </a:graphicData>
              </a:graphic>
              <wp14:sizeRelH relativeFrom="margin">
                <wp14:pctWidth>0</wp14:pctWidth>
              </wp14:sizeRelH>
              <wp14:sizeRelV relativeFrom="margin">
                <wp14:pctHeight>0</wp14:pctHeight>
              </wp14:sizeRelV>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3A3969" w:rsidTr="2D69E7AB" w14:paraId="0818AB78" w14:textId="77777777">
      <w:tc>
        <w:tcPr>
          <w:tcW w:w="3120" w:type="dxa"/>
        </w:tcPr>
        <w:p w:rsidR="003A3969" w:rsidP="2D69E7AB" w:rsidRDefault="003A3969" w14:paraId="25D118B0" w14:textId="77777777">
          <w:pPr>
            <w:pStyle w:val="Header"/>
            <w:ind w:left="-115"/>
          </w:pPr>
        </w:p>
      </w:tc>
      <w:tc>
        <w:tcPr>
          <w:tcW w:w="3120" w:type="dxa"/>
        </w:tcPr>
        <w:p w:rsidR="003A3969" w:rsidP="2D69E7AB" w:rsidRDefault="003A3969" w14:paraId="61ACD620" w14:textId="77777777">
          <w:pPr>
            <w:pStyle w:val="Header"/>
            <w:jc w:val="center"/>
          </w:pPr>
        </w:p>
      </w:tc>
      <w:tc>
        <w:tcPr>
          <w:tcW w:w="3120" w:type="dxa"/>
        </w:tcPr>
        <w:p w:rsidR="003A3969" w:rsidP="2D69E7AB" w:rsidRDefault="003A3969" w14:paraId="3E9F80B0" w14:textId="77777777">
          <w:pPr>
            <w:pStyle w:val="Header"/>
            <w:ind w:right="-115"/>
            <w:jc w:val="right"/>
          </w:pPr>
        </w:p>
      </w:tc>
    </w:tr>
  </w:tbl>
  <w:p w:rsidR="003A3969" w:rsidP="2D69E7AB" w:rsidRDefault="003A3969" w14:paraId="3576D1A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A3969" w:rsidRDefault="003A3969" w14:paraId="4CA42B1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F33DE" w:rsidR="003A3969" w:rsidP="00B162A5" w:rsidRDefault="003A3969" w14:paraId="1763ED5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65F39" w:rsidP="00B162A5" w:rsidRDefault="00C65F39" w14:paraId="685C8091" w14:textId="77777777">
      <w:r>
        <w:separator/>
      </w:r>
    </w:p>
  </w:footnote>
  <w:footnote w:type="continuationSeparator" w:id="0">
    <w:p w:rsidR="00C65F39" w:rsidP="00B162A5" w:rsidRDefault="00C65F39" w14:paraId="542D7919" w14:textId="77777777">
      <w:r>
        <w:continuationSeparator/>
      </w:r>
    </w:p>
    <w:p w:rsidR="00C65F39" w:rsidP="00B162A5" w:rsidRDefault="00C65F39" w14:paraId="6F8B96AF" w14:textId="77777777"/>
    <w:p w:rsidR="00C65F39" w:rsidP="00B162A5" w:rsidRDefault="00C65F39" w14:paraId="5920B946" w14:textId="77777777"/>
    <w:p w:rsidR="00C65F39" w:rsidP="00B162A5" w:rsidRDefault="00C65F39" w14:paraId="57709C74" w14:textId="77777777"/>
  </w:footnote>
  <w:footnote w:type="continuationNotice" w:id="1">
    <w:p w:rsidR="00C65F39" w:rsidRDefault="00C65F39" w14:paraId="20A5F86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A3969" w:rsidP="48B0A518" w:rsidRDefault="48B0A518" w14:paraId="4ED26C29" w14:textId="3F46179F">
    <w:pPr>
      <w:pStyle w:val="Header"/>
      <w:spacing w:line="259" w:lineRule="auto"/>
    </w:pPr>
    <w:r>
      <w:t xml:space="preserve">BRD #8647 Ship Complete </w:t>
    </w:r>
  </w:p>
  <w:p w:rsidRPr="00296859" w:rsidR="00296859" w:rsidP="00296859" w:rsidRDefault="00296859" w14:paraId="7F756A1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76ED0" w:rsidRDefault="00E76ED0" w14:paraId="7BFFA389" w14:textId="77777777">
    <w:pPr>
      <w:pStyle w:val="Header"/>
    </w:pPr>
    <w:r w:rsidRPr="00FA55CC">
      <w:rPr>
        <w:noProof/>
        <w:color w:val="2B579A"/>
        <w:shd w:val="clear" w:color="auto" w:fill="E6E6E6"/>
      </w:rPr>
      <w:drawing>
        <wp:anchor distT="0" distB="0" distL="114300" distR="114300" simplePos="0" relativeHeight="251658242" behindDoc="1" locked="0" layoutInCell="1" allowOverlap="1" wp14:anchorId="6B43E698" wp14:editId="26F25280">
          <wp:simplePos x="0" y="0"/>
          <wp:positionH relativeFrom="page">
            <wp:posOffset>-16329</wp:posOffset>
          </wp:positionH>
          <wp:positionV relativeFrom="page">
            <wp:posOffset>0</wp:posOffset>
          </wp:positionV>
          <wp:extent cx="7781575" cy="10070274"/>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6775" name="Pictur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575" cy="10070274"/>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3A3969" w:rsidRDefault="007A49D9" w14:paraId="4CE17DC2" w14:textId="77777777">
    <w:pPr>
      <w:pStyle w:val="Header"/>
    </w:pPr>
    <w:r>
      <w:rPr>
        <w:noProof/>
        <w:color w:val="2B579A"/>
        <w:shd w:val="clear" w:color="auto" w:fill="E6E6E6"/>
      </w:rPr>
      <w:drawing>
        <wp:anchor distT="0" distB="0" distL="114300" distR="114300" simplePos="0" relativeHeight="251658241" behindDoc="1" locked="0" layoutInCell="1" allowOverlap="1" wp14:anchorId="3953C6F3" wp14:editId="5E0438EF">
          <wp:simplePos x="0" y="0"/>
          <wp:positionH relativeFrom="page">
            <wp:align>right</wp:align>
          </wp:positionH>
          <wp:positionV relativeFrom="page">
            <wp:posOffset>11967</wp:posOffset>
          </wp:positionV>
          <wp:extent cx="7781575" cy="10070274"/>
          <wp:effectExtent l="0" t="0" r="0" b="762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6775" name="Pictur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575" cy="10070274"/>
                  </a:xfrm>
                  <a:prstGeom prst="rect">
                    <a:avLst/>
                  </a:prstGeom>
                </pic:spPr>
              </pic:pic>
            </a:graphicData>
          </a:graphic>
          <wp14:sizeRelH relativeFrom="margin">
            <wp14:pctWidth>0</wp14:pctWidth>
          </wp14:sizeRelH>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C00D2" w:rsidR="003A3969" w:rsidP="00FC00D2" w:rsidRDefault="003A3969" w14:paraId="6719DAE1"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drbd93HOUCTPtD" int2:id="0ruOH4dB">
      <int2:state int2:value="Rejected" int2:type="AugLoop_Text_Critique"/>
    </int2:textHash>
    <int2:bookmark int2:bookmarkName="_Int_YGNBvYRj" int2:invalidationBookmarkName="" int2:hashCode="K9HQXuNXFKvzck" int2:id="cHSa9TTY">
      <int2:state int2:value="Rejected" int2:type="AugLoop_Text_Critique"/>
    </int2:bookmark>
    <int2:bookmark int2:bookmarkName="_Int_TikobzgI" int2:invalidationBookmarkName="" int2:hashCode="127Xw8c2kRWMp+" int2:id="lecoMWJ1">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3">
    <w:nsid w:val="e58202"/>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f4ee76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33615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65c17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26a03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1f0a9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266271"/>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19A7890"/>
    <w:multiLevelType w:val="hybridMultilevel"/>
    <w:tmpl w:val="A58C81E6"/>
    <w:lvl w:ilvl="0" w:tplc="E06628EC">
      <w:start w:val="1"/>
      <w:numFmt w:val="bullet"/>
      <w:pStyle w:val="BioDash50"/>
      <w:lvlText w:val="­"/>
      <w:lvlJc w:val="left"/>
      <w:pPr>
        <w:tabs>
          <w:tab w:val="num" w:pos="1080"/>
        </w:tabs>
        <w:ind w:left="1080" w:hanging="360"/>
      </w:pPr>
      <w:rPr>
        <w:rFonts w:hint="default" w:ascii="Arial Narrow" w:hAnsi="Arial Narrow"/>
        <w:sz w:val="22"/>
        <w:szCs w:val="22"/>
      </w:rPr>
    </w:lvl>
    <w:lvl w:ilvl="1" w:tplc="0409000F"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2FA6484"/>
    <w:multiLevelType w:val="hybridMultilevel"/>
    <w:tmpl w:val="FFFFFFFF"/>
    <w:lvl w:ilvl="0" w:tplc="BBFA024C">
      <w:start w:val="1"/>
      <w:numFmt w:val="decimal"/>
      <w:lvlText w:val="%1."/>
      <w:lvlJc w:val="left"/>
      <w:pPr>
        <w:ind w:left="720" w:hanging="360"/>
      </w:pPr>
    </w:lvl>
    <w:lvl w:ilvl="1" w:tplc="A0184B06">
      <w:start w:val="1"/>
      <w:numFmt w:val="lowerLetter"/>
      <w:lvlText w:val="%2."/>
      <w:lvlJc w:val="left"/>
      <w:pPr>
        <w:ind w:left="1440" w:hanging="360"/>
      </w:pPr>
    </w:lvl>
    <w:lvl w:ilvl="2" w:tplc="9D0EC9D2">
      <w:start w:val="1"/>
      <w:numFmt w:val="lowerRoman"/>
      <w:lvlText w:val="%3."/>
      <w:lvlJc w:val="right"/>
      <w:pPr>
        <w:ind w:left="2160" w:hanging="180"/>
      </w:pPr>
    </w:lvl>
    <w:lvl w:ilvl="3" w:tplc="F8961B66">
      <w:start w:val="1"/>
      <w:numFmt w:val="decimal"/>
      <w:lvlText w:val="%4."/>
      <w:lvlJc w:val="left"/>
      <w:pPr>
        <w:ind w:left="2880" w:hanging="360"/>
      </w:pPr>
    </w:lvl>
    <w:lvl w:ilvl="4" w:tplc="69BEFDC4">
      <w:start w:val="1"/>
      <w:numFmt w:val="lowerLetter"/>
      <w:lvlText w:val="%5."/>
      <w:lvlJc w:val="left"/>
      <w:pPr>
        <w:ind w:left="3600" w:hanging="360"/>
      </w:pPr>
    </w:lvl>
    <w:lvl w:ilvl="5" w:tplc="FFB09AA2">
      <w:start w:val="1"/>
      <w:numFmt w:val="lowerRoman"/>
      <w:lvlText w:val="%6."/>
      <w:lvlJc w:val="right"/>
      <w:pPr>
        <w:ind w:left="4320" w:hanging="180"/>
      </w:pPr>
    </w:lvl>
    <w:lvl w:ilvl="6" w:tplc="DEE48A3A">
      <w:start w:val="1"/>
      <w:numFmt w:val="decimal"/>
      <w:lvlText w:val="%7."/>
      <w:lvlJc w:val="left"/>
      <w:pPr>
        <w:ind w:left="5040" w:hanging="360"/>
      </w:pPr>
    </w:lvl>
    <w:lvl w:ilvl="7" w:tplc="4A40F7F6">
      <w:start w:val="1"/>
      <w:numFmt w:val="lowerLetter"/>
      <w:lvlText w:val="%8."/>
      <w:lvlJc w:val="left"/>
      <w:pPr>
        <w:ind w:left="5760" w:hanging="360"/>
      </w:pPr>
    </w:lvl>
    <w:lvl w:ilvl="8" w:tplc="3CD2959E">
      <w:start w:val="1"/>
      <w:numFmt w:val="lowerRoman"/>
      <w:lvlText w:val="%9."/>
      <w:lvlJc w:val="right"/>
      <w:pPr>
        <w:ind w:left="6480" w:hanging="180"/>
      </w:pPr>
    </w:lvl>
  </w:abstractNum>
  <w:abstractNum w:abstractNumId="3" w15:restartNumberingAfterBreak="0">
    <w:nsid w:val="149F5D75"/>
    <w:multiLevelType w:val="hybridMultilevel"/>
    <w:tmpl w:val="2CECE0CA"/>
    <w:lvl w:ilvl="0" w:tplc="E24E6A8E">
      <w:start w:val="1"/>
      <w:numFmt w:val="bullet"/>
      <w:pStyle w:val="BulletLevel2End"/>
      <w:lvlText w:val=""/>
      <w:lvlJc w:val="left"/>
      <w:pPr>
        <w:ind w:left="720" w:hanging="360"/>
      </w:pPr>
      <w:rPr>
        <w:rFonts w:hint="default" w:ascii="Symbol" w:hAnsi="Symbol"/>
        <w:color w:val="auto"/>
        <w:sz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CF07E1"/>
    <w:multiLevelType w:val="hybridMultilevel"/>
    <w:tmpl w:val="09A6A5CE"/>
    <w:lvl w:ilvl="0" w:tplc="69F69866">
      <w:start w:val="1"/>
      <w:numFmt w:val="lowerRoman"/>
      <w:lvlText w:val="%1."/>
      <w:lvlJc w:val="left"/>
      <w:pPr>
        <w:ind w:left="1080" w:hanging="720"/>
      </w:pPr>
      <w:rPr>
        <w:rFonts w:hint="default"/>
      </w:rPr>
    </w:lvl>
    <w:lvl w:ilvl="1" w:tplc="42205A1E">
      <w:start w:val="1"/>
      <w:numFmt w:val="bullet"/>
      <w:pStyle w:val="Bulletlevel3"/>
      <w:lvlText w:val=""/>
      <w:lvlJc w:val="left"/>
      <w:pPr>
        <w:ind w:left="1440" w:hanging="360"/>
      </w:pPr>
      <w:rPr>
        <w:rFonts w:hint="default" w:ascii="Wingdings" w:hAnsi="Wingding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F1FCD"/>
    <w:multiLevelType w:val="hybridMultilevel"/>
    <w:tmpl w:val="AC5E445C"/>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 w15:restartNumberingAfterBreak="0">
    <w:nsid w:val="258F1B7C"/>
    <w:multiLevelType w:val="hybridMultilevel"/>
    <w:tmpl w:val="1A60577A"/>
    <w:lvl w:ilvl="0" w:tplc="5426AA06">
      <w:start w:val="1"/>
      <w:numFmt w:val="bullet"/>
      <w:pStyle w:val="BulletLevel1"/>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29410E8"/>
    <w:multiLevelType w:val="hybridMultilevel"/>
    <w:tmpl w:val="87CAD19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9C6BE2"/>
    <w:multiLevelType w:val="hybridMultilevel"/>
    <w:tmpl w:val="A1BC2D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2D0B02"/>
    <w:multiLevelType w:val="hybridMultilevel"/>
    <w:tmpl w:val="C8DE7046"/>
    <w:lvl w:ilvl="0" w:tplc="58C6FC54">
      <w:start w:val="1"/>
      <w:numFmt w:val="bullet"/>
      <w:pStyle w:val="BulletLevel2"/>
      <w:lvlText w:val=""/>
      <w:lvlJc w:val="left"/>
      <w:pPr>
        <w:ind w:left="1080" w:hanging="360"/>
      </w:pPr>
      <w:rPr>
        <w:rFonts w:hint="default" w:ascii="Symbol" w:hAnsi="Symbol"/>
        <w:color w:val="auto"/>
        <w:sz w:val="2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47735755"/>
    <w:multiLevelType w:val="hybridMultilevel"/>
    <w:tmpl w:val="DA5ED2D6"/>
    <w:lvl w:ilvl="0" w:tplc="1A92D0F2">
      <w:start w:val="1"/>
      <w:numFmt w:val="bullet"/>
      <w:pStyle w:val="BioBulletSmall25"/>
      <w:lvlText w:val=""/>
      <w:lvlJc w:val="left"/>
      <w:pPr>
        <w:tabs>
          <w:tab w:val="num" w:pos="720"/>
        </w:tabs>
        <w:ind w:left="720" w:hanging="360"/>
      </w:pPr>
      <w:rPr>
        <w:rFonts w:hint="default" w:ascii="Symbol" w:hAnsi="Symbol"/>
        <w:b w:val="0"/>
        <w:i w:val="0"/>
        <w:sz w:val="16"/>
        <w:szCs w:val="16"/>
      </w:rPr>
    </w:lvl>
    <w:lvl w:ilvl="1" w:tplc="8FBED140" w:tentative="1">
      <w:start w:val="1"/>
      <w:numFmt w:val="bullet"/>
      <w:lvlText w:val="o"/>
      <w:lvlJc w:val="left"/>
      <w:pPr>
        <w:tabs>
          <w:tab w:val="num" w:pos="1440"/>
        </w:tabs>
        <w:ind w:left="1440" w:hanging="360"/>
      </w:pPr>
      <w:rPr>
        <w:rFonts w:hint="default" w:ascii="Courier New" w:hAnsi="Courier New" w:cs="Courier New"/>
      </w:rPr>
    </w:lvl>
    <w:lvl w:ilvl="2" w:tplc="40EAD45C" w:tentative="1">
      <w:start w:val="1"/>
      <w:numFmt w:val="bullet"/>
      <w:lvlText w:val=""/>
      <w:lvlJc w:val="left"/>
      <w:pPr>
        <w:tabs>
          <w:tab w:val="num" w:pos="2160"/>
        </w:tabs>
        <w:ind w:left="2160" w:hanging="360"/>
      </w:pPr>
      <w:rPr>
        <w:rFonts w:hint="default" w:ascii="Wingdings" w:hAnsi="Wingdings"/>
      </w:rPr>
    </w:lvl>
    <w:lvl w:ilvl="3" w:tplc="5682141A" w:tentative="1">
      <w:start w:val="1"/>
      <w:numFmt w:val="bullet"/>
      <w:lvlText w:val=""/>
      <w:lvlJc w:val="left"/>
      <w:pPr>
        <w:tabs>
          <w:tab w:val="num" w:pos="2880"/>
        </w:tabs>
        <w:ind w:left="2880" w:hanging="360"/>
      </w:pPr>
      <w:rPr>
        <w:rFonts w:hint="default" w:ascii="Symbol" w:hAnsi="Symbol"/>
      </w:rPr>
    </w:lvl>
    <w:lvl w:ilvl="4" w:tplc="9A1A6696" w:tentative="1">
      <w:start w:val="1"/>
      <w:numFmt w:val="bullet"/>
      <w:lvlText w:val="o"/>
      <w:lvlJc w:val="left"/>
      <w:pPr>
        <w:tabs>
          <w:tab w:val="num" w:pos="3600"/>
        </w:tabs>
        <w:ind w:left="3600" w:hanging="360"/>
      </w:pPr>
      <w:rPr>
        <w:rFonts w:hint="default" w:ascii="Courier New" w:hAnsi="Courier New" w:cs="Courier New"/>
      </w:rPr>
    </w:lvl>
    <w:lvl w:ilvl="5" w:tplc="E6DC2874" w:tentative="1">
      <w:start w:val="1"/>
      <w:numFmt w:val="bullet"/>
      <w:lvlText w:val=""/>
      <w:lvlJc w:val="left"/>
      <w:pPr>
        <w:tabs>
          <w:tab w:val="num" w:pos="4320"/>
        </w:tabs>
        <w:ind w:left="4320" w:hanging="360"/>
      </w:pPr>
      <w:rPr>
        <w:rFonts w:hint="default" w:ascii="Wingdings" w:hAnsi="Wingdings"/>
      </w:rPr>
    </w:lvl>
    <w:lvl w:ilvl="6" w:tplc="3E744248" w:tentative="1">
      <w:start w:val="1"/>
      <w:numFmt w:val="bullet"/>
      <w:lvlText w:val=""/>
      <w:lvlJc w:val="left"/>
      <w:pPr>
        <w:tabs>
          <w:tab w:val="num" w:pos="5040"/>
        </w:tabs>
        <w:ind w:left="5040" w:hanging="360"/>
      </w:pPr>
      <w:rPr>
        <w:rFonts w:hint="default" w:ascii="Symbol" w:hAnsi="Symbol"/>
      </w:rPr>
    </w:lvl>
    <w:lvl w:ilvl="7" w:tplc="3DA0B5BC" w:tentative="1">
      <w:start w:val="1"/>
      <w:numFmt w:val="bullet"/>
      <w:lvlText w:val="o"/>
      <w:lvlJc w:val="left"/>
      <w:pPr>
        <w:tabs>
          <w:tab w:val="num" w:pos="5760"/>
        </w:tabs>
        <w:ind w:left="5760" w:hanging="360"/>
      </w:pPr>
      <w:rPr>
        <w:rFonts w:hint="default" w:ascii="Courier New" w:hAnsi="Courier New" w:cs="Courier New"/>
      </w:rPr>
    </w:lvl>
    <w:lvl w:ilvl="8" w:tplc="98521F3A"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D394225"/>
    <w:multiLevelType w:val="hybridMultilevel"/>
    <w:tmpl w:val="931030EE"/>
    <w:lvl w:ilvl="0" w:tplc="BF68ACD2">
      <w:start w:val="1"/>
      <w:numFmt w:val="bullet"/>
      <w:pStyle w:val="BulletLevel1End"/>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E083FE2"/>
    <w:multiLevelType w:val="hybridMultilevel"/>
    <w:tmpl w:val="F3545E64"/>
    <w:lvl w:ilvl="0" w:tplc="B2ACE66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653947"/>
    <w:multiLevelType w:val="hybridMultilevel"/>
    <w:tmpl w:val="19645752"/>
    <w:lvl w:ilvl="0" w:tplc="737247EE">
      <w:start w:val="1"/>
      <w:numFmt w:val="decimal"/>
      <w:lvlText w:val="%1."/>
      <w:lvlJc w:val="left"/>
      <w:pPr>
        <w:ind w:left="720" w:hanging="360"/>
      </w:pPr>
    </w:lvl>
    <w:lvl w:ilvl="1" w:tplc="DBD64202">
      <w:start w:val="1"/>
      <w:numFmt w:val="lowerLetter"/>
      <w:lvlText w:val="%2."/>
      <w:lvlJc w:val="left"/>
      <w:pPr>
        <w:ind w:left="1440" w:hanging="360"/>
      </w:pPr>
    </w:lvl>
    <w:lvl w:ilvl="2" w:tplc="9BAC80A2">
      <w:start w:val="1"/>
      <w:numFmt w:val="lowerRoman"/>
      <w:lvlText w:val="%3."/>
      <w:lvlJc w:val="right"/>
      <w:pPr>
        <w:ind w:left="2160" w:hanging="180"/>
      </w:pPr>
    </w:lvl>
    <w:lvl w:ilvl="3" w:tplc="4510EEB0">
      <w:start w:val="1"/>
      <w:numFmt w:val="decimal"/>
      <w:lvlText w:val="%4."/>
      <w:lvlJc w:val="left"/>
      <w:pPr>
        <w:ind w:left="2880" w:hanging="360"/>
      </w:pPr>
    </w:lvl>
    <w:lvl w:ilvl="4" w:tplc="8E2EE31C">
      <w:start w:val="1"/>
      <w:numFmt w:val="lowerLetter"/>
      <w:lvlText w:val="%5."/>
      <w:lvlJc w:val="left"/>
      <w:pPr>
        <w:ind w:left="3600" w:hanging="360"/>
      </w:pPr>
    </w:lvl>
    <w:lvl w:ilvl="5" w:tplc="33CA2922">
      <w:start w:val="1"/>
      <w:numFmt w:val="lowerRoman"/>
      <w:lvlText w:val="%6."/>
      <w:lvlJc w:val="right"/>
      <w:pPr>
        <w:ind w:left="4320" w:hanging="180"/>
      </w:pPr>
    </w:lvl>
    <w:lvl w:ilvl="6" w:tplc="4A8C66EC">
      <w:start w:val="1"/>
      <w:numFmt w:val="decimal"/>
      <w:lvlText w:val="%7."/>
      <w:lvlJc w:val="left"/>
      <w:pPr>
        <w:ind w:left="5040" w:hanging="360"/>
      </w:pPr>
    </w:lvl>
    <w:lvl w:ilvl="7" w:tplc="DFBCC15A">
      <w:start w:val="1"/>
      <w:numFmt w:val="lowerLetter"/>
      <w:lvlText w:val="%8."/>
      <w:lvlJc w:val="left"/>
      <w:pPr>
        <w:ind w:left="5760" w:hanging="360"/>
      </w:pPr>
    </w:lvl>
    <w:lvl w:ilvl="8" w:tplc="3802F224">
      <w:start w:val="1"/>
      <w:numFmt w:val="lowerRoman"/>
      <w:lvlText w:val="%9."/>
      <w:lvlJc w:val="right"/>
      <w:pPr>
        <w:ind w:left="6480" w:hanging="180"/>
      </w:pPr>
    </w:lvl>
  </w:abstractNum>
  <w:abstractNum w:abstractNumId="14" w15:restartNumberingAfterBreak="0">
    <w:nsid w:val="4EC335F2"/>
    <w:multiLevelType w:val="hybridMultilevel"/>
    <w:tmpl w:val="9F424490"/>
    <w:lvl w:ilvl="0" w:tplc="DA6CEE54">
      <w:start w:val="1"/>
      <w:numFmt w:val="decimal"/>
      <w:lvlText w:val="%1."/>
      <w:lvlJc w:val="left"/>
      <w:pPr>
        <w:ind w:left="900" w:hanging="360"/>
      </w:pPr>
    </w:lvl>
    <w:lvl w:ilvl="1" w:tplc="D13A3994">
      <w:start w:val="1"/>
      <w:numFmt w:val="lowerLetter"/>
      <w:lvlText w:val="%2."/>
      <w:lvlJc w:val="left"/>
      <w:pPr>
        <w:ind w:left="1620" w:hanging="360"/>
      </w:pPr>
    </w:lvl>
    <w:lvl w:ilvl="2" w:tplc="669CED3E">
      <w:start w:val="1"/>
      <w:numFmt w:val="lowerRoman"/>
      <w:lvlText w:val="%3."/>
      <w:lvlJc w:val="right"/>
      <w:pPr>
        <w:ind w:left="2340" w:hanging="180"/>
      </w:pPr>
    </w:lvl>
    <w:lvl w:ilvl="3" w:tplc="1E341106">
      <w:start w:val="1"/>
      <w:numFmt w:val="decimal"/>
      <w:lvlText w:val="%4."/>
      <w:lvlJc w:val="left"/>
      <w:pPr>
        <w:ind w:left="3060" w:hanging="360"/>
      </w:pPr>
    </w:lvl>
    <w:lvl w:ilvl="4" w:tplc="681A353A">
      <w:start w:val="1"/>
      <w:numFmt w:val="lowerLetter"/>
      <w:lvlText w:val="%5."/>
      <w:lvlJc w:val="left"/>
      <w:pPr>
        <w:ind w:left="3780" w:hanging="360"/>
      </w:pPr>
    </w:lvl>
    <w:lvl w:ilvl="5" w:tplc="42F04C16">
      <w:start w:val="1"/>
      <w:numFmt w:val="lowerRoman"/>
      <w:lvlText w:val="%6."/>
      <w:lvlJc w:val="right"/>
      <w:pPr>
        <w:ind w:left="4500" w:hanging="180"/>
      </w:pPr>
    </w:lvl>
    <w:lvl w:ilvl="6" w:tplc="6324E838">
      <w:start w:val="1"/>
      <w:numFmt w:val="decimal"/>
      <w:lvlText w:val="%7."/>
      <w:lvlJc w:val="left"/>
      <w:pPr>
        <w:ind w:left="5220" w:hanging="360"/>
      </w:pPr>
    </w:lvl>
    <w:lvl w:ilvl="7" w:tplc="521EC8F8">
      <w:start w:val="1"/>
      <w:numFmt w:val="lowerLetter"/>
      <w:lvlText w:val="%8."/>
      <w:lvlJc w:val="left"/>
      <w:pPr>
        <w:ind w:left="5940" w:hanging="360"/>
      </w:pPr>
    </w:lvl>
    <w:lvl w:ilvl="8" w:tplc="772EC0A2">
      <w:start w:val="1"/>
      <w:numFmt w:val="lowerRoman"/>
      <w:lvlText w:val="%9."/>
      <w:lvlJc w:val="right"/>
      <w:pPr>
        <w:ind w:left="6660" w:hanging="180"/>
      </w:pPr>
    </w:lvl>
  </w:abstractNum>
  <w:abstractNum w:abstractNumId="15" w15:restartNumberingAfterBreak="0">
    <w:nsid w:val="4F03603C"/>
    <w:multiLevelType w:val="hybridMultilevel"/>
    <w:tmpl w:val="FDEE4720"/>
    <w:lvl w:ilvl="0" w:tplc="259A0168">
      <w:start w:val="1"/>
      <w:numFmt w:val="bullet"/>
      <w:pStyle w:val="BulletLevel3End"/>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FF7FA56"/>
    <w:multiLevelType w:val="hybridMultilevel"/>
    <w:tmpl w:val="FFFFFFFF"/>
    <w:lvl w:ilvl="0" w:tplc="78B4089E">
      <w:start w:val="1"/>
      <w:numFmt w:val="decimal"/>
      <w:lvlText w:val="%1."/>
      <w:lvlJc w:val="left"/>
      <w:pPr>
        <w:ind w:left="720" w:hanging="360"/>
      </w:pPr>
    </w:lvl>
    <w:lvl w:ilvl="1" w:tplc="E0A0F8FC">
      <w:start w:val="1"/>
      <w:numFmt w:val="lowerLetter"/>
      <w:lvlText w:val="%2."/>
      <w:lvlJc w:val="left"/>
      <w:pPr>
        <w:ind w:left="1440" w:hanging="360"/>
      </w:pPr>
    </w:lvl>
    <w:lvl w:ilvl="2" w:tplc="7E3087AC">
      <w:start w:val="1"/>
      <w:numFmt w:val="lowerRoman"/>
      <w:lvlText w:val="%3."/>
      <w:lvlJc w:val="right"/>
      <w:pPr>
        <w:ind w:left="2160" w:hanging="180"/>
      </w:pPr>
    </w:lvl>
    <w:lvl w:ilvl="3" w:tplc="6DD047C8">
      <w:start w:val="1"/>
      <w:numFmt w:val="decimal"/>
      <w:lvlText w:val="%4."/>
      <w:lvlJc w:val="left"/>
      <w:pPr>
        <w:ind w:left="2880" w:hanging="360"/>
      </w:pPr>
    </w:lvl>
    <w:lvl w:ilvl="4" w:tplc="14F0BA4A">
      <w:start w:val="1"/>
      <w:numFmt w:val="lowerLetter"/>
      <w:lvlText w:val="%5."/>
      <w:lvlJc w:val="left"/>
      <w:pPr>
        <w:ind w:left="3600" w:hanging="360"/>
      </w:pPr>
    </w:lvl>
    <w:lvl w:ilvl="5" w:tplc="33FA80AE">
      <w:start w:val="1"/>
      <w:numFmt w:val="lowerRoman"/>
      <w:lvlText w:val="%6."/>
      <w:lvlJc w:val="right"/>
      <w:pPr>
        <w:ind w:left="4320" w:hanging="180"/>
      </w:pPr>
    </w:lvl>
    <w:lvl w:ilvl="6" w:tplc="35545C8E">
      <w:start w:val="1"/>
      <w:numFmt w:val="decimal"/>
      <w:lvlText w:val="%7."/>
      <w:lvlJc w:val="left"/>
      <w:pPr>
        <w:ind w:left="5040" w:hanging="360"/>
      </w:pPr>
    </w:lvl>
    <w:lvl w:ilvl="7" w:tplc="17C8B942">
      <w:start w:val="1"/>
      <w:numFmt w:val="lowerLetter"/>
      <w:lvlText w:val="%8."/>
      <w:lvlJc w:val="left"/>
      <w:pPr>
        <w:ind w:left="5760" w:hanging="360"/>
      </w:pPr>
    </w:lvl>
    <w:lvl w:ilvl="8" w:tplc="B290ED1C">
      <w:start w:val="1"/>
      <w:numFmt w:val="lowerRoman"/>
      <w:lvlText w:val="%9."/>
      <w:lvlJc w:val="right"/>
      <w:pPr>
        <w:ind w:left="6480" w:hanging="180"/>
      </w:pPr>
    </w:lvl>
  </w:abstractNum>
  <w:abstractNum w:abstractNumId="17" w15:restartNumberingAfterBreak="0">
    <w:nsid w:val="54993618"/>
    <w:multiLevelType w:val="hybridMultilevel"/>
    <w:tmpl w:val="AC5E445C"/>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8" w15:restartNumberingAfterBreak="0">
    <w:nsid w:val="56901A61"/>
    <w:multiLevelType w:val="hybridMultilevel"/>
    <w:tmpl w:val="CA8863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106648"/>
    <w:multiLevelType w:val="hybridMultilevel"/>
    <w:tmpl w:val="1D5E28AE"/>
    <w:lvl w:ilvl="0" w:tplc="0F488B68">
      <w:start w:val="1"/>
      <w:numFmt w:val="bullet"/>
      <w:pStyle w:val="Bio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E4C2528"/>
    <w:multiLevelType w:val="hybridMultilevel"/>
    <w:tmpl w:val="EB2200C4"/>
    <w:lvl w:ilvl="0" w:tplc="B1BE328A">
      <w:start w:val="1"/>
      <w:numFmt w:val="decimal"/>
      <w:lvlText w:val="%1."/>
      <w:lvlJc w:val="left"/>
      <w:pPr>
        <w:ind w:left="720" w:hanging="360"/>
      </w:pPr>
    </w:lvl>
    <w:lvl w:ilvl="1" w:tplc="5C28FF46">
      <w:start w:val="1"/>
      <w:numFmt w:val="lowerLetter"/>
      <w:lvlText w:val="%2."/>
      <w:lvlJc w:val="left"/>
      <w:pPr>
        <w:ind w:left="1440" w:hanging="360"/>
      </w:pPr>
    </w:lvl>
    <w:lvl w:ilvl="2" w:tplc="C26E80B4">
      <w:start w:val="1"/>
      <w:numFmt w:val="lowerRoman"/>
      <w:lvlText w:val="%3."/>
      <w:lvlJc w:val="right"/>
      <w:pPr>
        <w:ind w:left="2160" w:hanging="180"/>
      </w:pPr>
    </w:lvl>
    <w:lvl w:ilvl="3" w:tplc="E81622D0">
      <w:start w:val="1"/>
      <w:numFmt w:val="decimal"/>
      <w:lvlText w:val="%4."/>
      <w:lvlJc w:val="left"/>
      <w:pPr>
        <w:ind w:left="2880" w:hanging="360"/>
      </w:pPr>
    </w:lvl>
    <w:lvl w:ilvl="4" w:tplc="D8F60278">
      <w:start w:val="1"/>
      <w:numFmt w:val="lowerLetter"/>
      <w:lvlText w:val="%5."/>
      <w:lvlJc w:val="left"/>
      <w:pPr>
        <w:ind w:left="3600" w:hanging="360"/>
      </w:pPr>
    </w:lvl>
    <w:lvl w:ilvl="5" w:tplc="34D66408">
      <w:start w:val="1"/>
      <w:numFmt w:val="lowerRoman"/>
      <w:lvlText w:val="%6."/>
      <w:lvlJc w:val="right"/>
      <w:pPr>
        <w:ind w:left="4320" w:hanging="180"/>
      </w:pPr>
    </w:lvl>
    <w:lvl w:ilvl="6" w:tplc="E98E6972">
      <w:start w:val="1"/>
      <w:numFmt w:val="decimal"/>
      <w:lvlText w:val="%7."/>
      <w:lvlJc w:val="left"/>
      <w:pPr>
        <w:ind w:left="5040" w:hanging="360"/>
      </w:pPr>
    </w:lvl>
    <w:lvl w:ilvl="7" w:tplc="93ACAA2A">
      <w:start w:val="1"/>
      <w:numFmt w:val="lowerLetter"/>
      <w:lvlText w:val="%8."/>
      <w:lvlJc w:val="left"/>
      <w:pPr>
        <w:ind w:left="5760" w:hanging="360"/>
      </w:pPr>
    </w:lvl>
    <w:lvl w:ilvl="8" w:tplc="8070C95C">
      <w:start w:val="1"/>
      <w:numFmt w:val="lowerRoman"/>
      <w:lvlText w:val="%9."/>
      <w:lvlJc w:val="right"/>
      <w:pPr>
        <w:ind w:left="6480" w:hanging="180"/>
      </w:pPr>
    </w:lvl>
  </w:abstractNum>
  <w:abstractNum w:abstractNumId="21" w15:restartNumberingAfterBreak="0">
    <w:nsid w:val="632E0E52"/>
    <w:multiLevelType w:val="hybridMultilevel"/>
    <w:tmpl w:val="E65876A4"/>
    <w:lvl w:ilvl="0" w:tplc="0CB0245A">
      <w:start w:val="1"/>
      <w:numFmt w:val="decimal"/>
      <w:lvlText w:val="%1."/>
      <w:lvlJc w:val="left"/>
      <w:pPr>
        <w:ind w:left="720" w:hanging="360"/>
      </w:pPr>
    </w:lvl>
    <w:lvl w:ilvl="1" w:tplc="1A3AA224">
      <w:start w:val="1"/>
      <w:numFmt w:val="lowerLetter"/>
      <w:lvlText w:val="%2."/>
      <w:lvlJc w:val="left"/>
      <w:pPr>
        <w:ind w:left="1440" w:hanging="360"/>
      </w:pPr>
    </w:lvl>
    <w:lvl w:ilvl="2" w:tplc="B3E2571E">
      <w:start w:val="1"/>
      <w:numFmt w:val="lowerRoman"/>
      <w:lvlText w:val="%3."/>
      <w:lvlJc w:val="right"/>
      <w:pPr>
        <w:ind w:left="2160" w:hanging="180"/>
      </w:pPr>
    </w:lvl>
    <w:lvl w:ilvl="3" w:tplc="971481F6">
      <w:start w:val="1"/>
      <w:numFmt w:val="decimal"/>
      <w:lvlText w:val="%4."/>
      <w:lvlJc w:val="left"/>
      <w:pPr>
        <w:ind w:left="2880" w:hanging="360"/>
      </w:pPr>
    </w:lvl>
    <w:lvl w:ilvl="4" w:tplc="4CB053E6">
      <w:start w:val="1"/>
      <w:numFmt w:val="lowerLetter"/>
      <w:lvlText w:val="%5."/>
      <w:lvlJc w:val="left"/>
      <w:pPr>
        <w:ind w:left="3600" w:hanging="360"/>
      </w:pPr>
    </w:lvl>
    <w:lvl w:ilvl="5" w:tplc="30E6534A">
      <w:start w:val="1"/>
      <w:numFmt w:val="lowerRoman"/>
      <w:lvlText w:val="%6."/>
      <w:lvlJc w:val="right"/>
      <w:pPr>
        <w:ind w:left="4320" w:hanging="180"/>
      </w:pPr>
    </w:lvl>
    <w:lvl w:ilvl="6" w:tplc="8D440FE8">
      <w:start w:val="1"/>
      <w:numFmt w:val="decimal"/>
      <w:lvlText w:val="%7."/>
      <w:lvlJc w:val="left"/>
      <w:pPr>
        <w:ind w:left="5040" w:hanging="360"/>
      </w:pPr>
    </w:lvl>
    <w:lvl w:ilvl="7" w:tplc="821CEC48">
      <w:start w:val="1"/>
      <w:numFmt w:val="lowerLetter"/>
      <w:lvlText w:val="%8."/>
      <w:lvlJc w:val="left"/>
      <w:pPr>
        <w:ind w:left="5760" w:hanging="360"/>
      </w:pPr>
    </w:lvl>
    <w:lvl w:ilvl="8" w:tplc="13224340">
      <w:start w:val="1"/>
      <w:numFmt w:val="lowerRoman"/>
      <w:lvlText w:val="%9."/>
      <w:lvlJc w:val="right"/>
      <w:pPr>
        <w:ind w:left="6480" w:hanging="180"/>
      </w:pPr>
    </w:lvl>
  </w:abstractNum>
  <w:abstractNum w:abstractNumId="22" w15:restartNumberingAfterBreak="0">
    <w:nsid w:val="65A35B82"/>
    <w:multiLevelType w:val="hybridMultilevel"/>
    <w:tmpl w:val="CA8863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443D0C"/>
    <w:multiLevelType w:val="hybridMultilevel"/>
    <w:tmpl w:val="81063200"/>
    <w:lvl w:ilvl="0" w:tplc="B804F6E2">
      <w:start w:val="1"/>
      <w:numFmt w:val="decimal"/>
      <w:lvlText w:val="%1."/>
      <w:lvlJc w:val="left"/>
      <w:pPr>
        <w:ind w:left="900" w:hanging="360"/>
      </w:pPr>
    </w:lvl>
    <w:lvl w:ilvl="1" w:tplc="E1AACAC0">
      <w:start w:val="1"/>
      <w:numFmt w:val="lowerLetter"/>
      <w:lvlText w:val="%2."/>
      <w:lvlJc w:val="left"/>
      <w:pPr>
        <w:ind w:left="1620" w:hanging="360"/>
      </w:pPr>
    </w:lvl>
    <w:lvl w:ilvl="2" w:tplc="E23EF0CA">
      <w:start w:val="1"/>
      <w:numFmt w:val="lowerRoman"/>
      <w:lvlText w:val="%3."/>
      <w:lvlJc w:val="right"/>
      <w:pPr>
        <w:ind w:left="2340" w:hanging="180"/>
      </w:pPr>
    </w:lvl>
    <w:lvl w:ilvl="3" w:tplc="F4F630EC">
      <w:start w:val="1"/>
      <w:numFmt w:val="decimal"/>
      <w:lvlText w:val="%4."/>
      <w:lvlJc w:val="left"/>
      <w:pPr>
        <w:ind w:left="3060" w:hanging="360"/>
      </w:pPr>
    </w:lvl>
    <w:lvl w:ilvl="4" w:tplc="222423D6">
      <w:start w:val="1"/>
      <w:numFmt w:val="lowerLetter"/>
      <w:lvlText w:val="%5."/>
      <w:lvlJc w:val="left"/>
      <w:pPr>
        <w:ind w:left="3780" w:hanging="360"/>
      </w:pPr>
    </w:lvl>
    <w:lvl w:ilvl="5" w:tplc="45FE7D36">
      <w:start w:val="1"/>
      <w:numFmt w:val="lowerRoman"/>
      <w:lvlText w:val="%6."/>
      <w:lvlJc w:val="right"/>
      <w:pPr>
        <w:ind w:left="4500" w:hanging="180"/>
      </w:pPr>
    </w:lvl>
    <w:lvl w:ilvl="6" w:tplc="1FFEDFA0">
      <w:start w:val="1"/>
      <w:numFmt w:val="decimal"/>
      <w:lvlText w:val="%7."/>
      <w:lvlJc w:val="left"/>
      <w:pPr>
        <w:ind w:left="5220" w:hanging="360"/>
      </w:pPr>
    </w:lvl>
    <w:lvl w:ilvl="7" w:tplc="772C4066">
      <w:start w:val="1"/>
      <w:numFmt w:val="lowerLetter"/>
      <w:lvlText w:val="%8."/>
      <w:lvlJc w:val="left"/>
      <w:pPr>
        <w:ind w:left="5940" w:hanging="360"/>
      </w:pPr>
    </w:lvl>
    <w:lvl w:ilvl="8" w:tplc="166CA4C4">
      <w:start w:val="1"/>
      <w:numFmt w:val="lowerRoman"/>
      <w:lvlText w:val="%9."/>
      <w:lvlJc w:val="right"/>
      <w:pPr>
        <w:ind w:left="6660" w:hanging="180"/>
      </w:pPr>
    </w:lvl>
  </w:abstractNum>
  <w:abstractNum w:abstractNumId="24" w15:restartNumberingAfterBreak="0">
    <w:nsid w:val="6A06296C"/>
    <w:multiLevelType w:val="hybridMultilevel"/>
    <w:tmpl w:val="CA886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74750"/>
    <w:multiLevelType w:val="hybridMultilevel"/>
    <w:tmpl w:val="3B1880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D005225"/>
    <w:multiLevelType w:val="hybridMultilevel"/>
    <w:tmpl w:val="FFFFFFFF"/>
    <w:lvl w:ilvl="0" w:tplc="9F2E1D82">
      <w:start w:val="1"/>
      <w:numFmt w:val="decimal"/>
      <w:lvlText w:val="%1."/>
      <w:lvlJc w:val="left"/>
      <w:pPr>
        <w:ind w:left="720" w:hanging="360"/>
      </w:pPr>
    </w:lvl>
    <w:lvl w:ilvl="1" w:tplc="68E6B122">
      <w:start w:val="1"/>
      <w:numFmt w:val="lowerLetter"/>
      <w:lvlText w:val="%2."/>
      <w:lvlJc w:val="left"/>
      <w:pPr>
        <w:ind w:left="1440" w:hanging="360"/>
      </w:pPr>
    </w:lvl>
    <w:lvl w:ilvl="2" w:tplc="0DE4696A">
      <w:start w:val="1"/>
      <w:numFmt w:val="lowerRoman"/>
      <w:lvlText w:val="%3."/>
      <w:lvlJc w:val="right"/>
      <w:pPr>
        <w:ind w:left="2160" w:hanging="180"/>
      </w:pPr>
    </w:lvl>
    <w:lvl w:ilvl="3" w:tplc="8FB81B06">
      <w:start w:val="1"/>
      <w:numFmt w:val="decimal"/>
      <w:lvlText w:val="%4."/>
      <w:lvlJc w:val="left"/>
      <w:pPr>
        <w:ind w:left="2880" w:hanging="360"/>
      </w:pPr>
    </w:lvl>
    <w:lvl w:ilvl="4" w:tplc="1C3EDE5C">
      <w:start w:val="1"/>
      <w:numFmt w:val="lowerLetter"/>
      <w:lvlText w:val="%5."/>
      <w:lvlJc w:val="left"/>
      <w:pPr>
        <w:ind w:left="3600" w:hanging="360"/>
      </w:pPr>
    </w:lvl>
    <w:lvl w:ilvl="5" w:tplc="30189018">
      <w:start w:val="1"/>
      <w:numFmt w:val="lowerRoman"/>
      <w:lvlText w:val="%6."/>
      <w:lvlJc w:val="right"/>
      <w:pPr>
        <w:ind w:left="4320" w:hanging="180"/>
      </w:pPr>
    </w:lvl>
    <w:lvl w:ilvl="6" w:tplc="5308D5BE">
      <w:start w:val="1"/>
      <w:numFmt w:val="decimal"/>
      <w:lvlText w:val="%7."/>
      <w:lvlJc w:val="left"/>
      <w:pPr>
        <w:ind w:left="5040" w:hanging="360"/>
      </w:pPr>
    </w:lvl>
    <w:lvl w:ilvl="7" w:tplc="50C03FA0">
      <w:start w:val="1"/>
      <w:numFmt w:val="lowerLetter"/>
      <w:lvlText w:val="%8."/>
      <w:lvlJc w:val="left"/>
      <w:pPr>
        <w:ind w:left="5760" w:hanging="360"/>
      </w:pPr>
    </w:lvl>
    <w:lvl w:ilvl="8" w:tplc="31247CCE">
      <w:start w:val="1"/>
      <w:numFmt w:val="lowerRoman"/>
      <w:lvlText w:val="%9."/>
      <w:lvlJc w:val="right"/>
      <w:pPr>
        <w:ind w:left="6480" w:hanging="180"/>
      </w:pPr>
    </w:lvl>
  </w:abstractNum>
  <w:abstractNum w:abstractNumId="27" w15:restartNumberingAfterBreak="0">
    <w:nsid w:val="7F355580"/>
    <w:multiLevelType w:val="hybridMultilevel"/>
    <w:tmpl w:val="AC5E445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34">
    <w:abstractNumId w:val="33"/>
  </w:num>
  <w:num w:numId="33">
    <w:abstractNumId w:val="32"/>
  </w:num>
  <w:num w:numId="32">
    <w:abstractNumId w:val="31"/>
  </w:num>
  <w:num w:numId="31">
    <w:abstractNumId w:val="30"/>
  </w:num>
  <w:num w:numId="30">
    <w:abstractNumId w:val="29"/>
  </w:num>
  <w:num w:numId="29">
    <w:abstractNumId w:val="28"/>
  </w:num>
  <w:num w:numId="1" w16cid:durableId="824131090">
    <w:abstractNumId w:val="16"/>
  </w:num>
  <w:num w:numId="2" w16cid:durableId="2013875939">
    <w:abstractNumId w:val="26"/>
  </w:num>
  <w:num w:numId="3" w16cid:durableId="302345529">
    <w:abstractNumId w:val="2"/>
  </w:num>
  <w:num w:numId="4" w16cid:durableId="1331980440">
    <w:abstractNumId w:val="14"/>
  </w:num>
  <w:num w:numId="5" w16cid:durableId="36205332">
    <w:abstractNumId w:val="13"/>
  </w:num>
  <w:num w:numId="6" w16cid:durableId="298656187">
    <w:abstractNumId w:val="21"/>
  </w:num>
  <w:num w:numId="7" w16cid:durableId="913320768">
    <w:abstractNumId w:val="19"/>
  </w:num>
  <w:num w:numId="8" w16cid:durableId="2110932060">
    <w:abstractNumId w:val="3"/>
  </w:num>
  <w:num w:numId="9" w16cid:durableId="1795323451">
    <w:abstractNumId w:val="9"/>
  </w:num>
  <w:num w:numId="10" w16cid:durableId="1846627322">
    <w:abstractNumId w:val="10"/>
  </w:num>
  <w:num w:numId="11" w16cid:durableId="888032761">
    <w:abstractNumId w:val="1"/>
  </w:num>
  <w:num w:numId="12" w16cid:durableId="2118599902">
    <w:abstractNumId w:val="11"/>
  </w:num>
  <w:num w:numId="13" w16cid:durableId="2025596467">
    <w:abstractNumId w:val="6"/>
  </w:num>
  <w:num w:numId="14" w16cid:durableId="68815402">
    <w:abstractNumId w:val="4"/>
  </w:num>
  <w:num w:numId="15" w16cid:durableId="378476930">
    <w:abstractNumId w:val="15"/>
  </w:num>
  <w:num w:numId="16" w16cid:durableId="1676566527">
    <w:abstractNumId w:val="0"/>
  </w:num>
  <w:num w:numId="17" w16cid:durableId="1898280180">
    <w:abstractNumId w:val="27"/>
  </w:num>
  <w:num w:numId="18" w16cid:durableId="281890499">
    <w:abstractNumId w:val="24"/>
  </w:num>
  <w:num w:numId="19" w16cid:durableId="1704280389">
    <w:abstractNumId w:val="25"/>
  </w:num>
  <w:num w:numId="20" w16cid:durableId="1541628985">
    <w:abstractNumId w:val="12"/>
  </w:num>
  <w:num w:numId="21" w16cid:durableId="1516116784">
    <w:abstractNumId w:val="7"/>
  </w:num>
  <w:num w:numId="22" w16cid:durableId="504980245">
    <w:abstractNumId w:val="5"/>
  </w:num>
  <w:num w:numId="23" w16cid:durableId="1831558138">
    <w:abstractNumId w:val="17"/>
  </w:num>
  <w:num w:numId="24" w16cid:durableId="785388836">
    <w:abstractNumId w:val="18"/>
  </w:num>
  <w:num w:numId="25" w16cid:durableId="338391602">
    <w:abstractNumId w:val="8"/>
  </w:num>
  <w:num w:numId="26" w16cid:durableId="1255671200">
    <w:abstractNumId w:val="22"/>
  </w:num>
  <w:num w:numId="27" w16cid:durableId="1731221202">
    <w:abstractNumId w:val="20"/>
  </w:num>
  <w:num w:numId="28" w16cid:durableId="851801917">
    <w:abstractNumId w:val="23"/>
  </w:num>
  <w:numIdMacAtCleanup w:val="28"/>
</w:numbering>
</file>

<file path=word/people.xml><?xml version="1.0" encoding="utf-8"?>
<w15:people xmlns:mc="http://schemas.openxmlformats.org/markup-compatibility/2006" xmlns:w15="http://schemas.microsoft.com/office/word/2012/wordml" mc:Ignorable="w15">
  <w15:person w15:author="Landry, Debbie">
    <w15:presenceInfo w15:providerId="AD" w15:userId="S::E059518@mcgladrey.rsm.net::05f5133a-41f5-42da-a896-bd0880889bc4"/>
  </w15:person>
  <w15:person w15:author="Lee, Garrett">
    <w15:presenceInfo w15:providerId="AD" w15:userId="S::e059609@mcgladrey.rsm.net::40f35769-69d0-49be-a595-26cbcdbd61d7"/>
  </w15:person>
  <w15:person w15:author="Stevens, Jeff">
    <w15:presenceInfo w15:providerId="AD" w15:userId="S::e059616@mcgladrey.rsm.net::65b0528f-df08-4f49-87e6-aadd5fcc97fd"/>
  </w15:person>
  <w15:person w15:author="Berry, Connor">
    <w15:presenceInfo w15:providerId="AD" w15:userId="S::e101162@mcgladrey.rsm.net::ff221bae-41d0-40fb-ab2b-c079eab4965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SystemFonts/>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1E8"/>
    <w:rsid w:val="00000A33"/>
    <w:rsid w:val="000013C9"/>
    <w:rsid w:val="00001C61"/>
    <w:rsid w:val="00001F93"/>
    <w:rsid w:val="00002BDA"/>
    <w:rsid w:val="00004A34"/>
    <w:rsid w:val="00005E0A"/>
    <w:rsid w:val="0000775B"/>
    <w:rsid w:val="00007D7A"/>
    <w:rsid w:val="00010AC7"/>
    <w:rsid w:val="000114A7"/>
    <w:rsid w:val="000116EF"/>
    <w:rsid w:val="00012086"/>
    <w:rsid w:val="0001248F"/>
    <w:rsid w:val="000148E0"/>
    <w:rsid w:val="00015B79"/>
    <w:rsid w:val="0001756D"/>
    <w:rsid w:val="00017776"/>
    <w:rsid w:val="00017AE4"/>
    <w:rsid w:val="00020B62"/>
    <w:rsid w:val="00020FEB"/>
    <w:rsid w:val="00022827"/>
    <w:rsid w:val="00023039"/>
    <w:rsid w:val="00023F91"/>
    <w:rsid w:val="000243C0"/>
    <w:rsid w:val="00024502"/>
    <w:rsid w:val="00024AF0"/>
    <w:rsid w:val="00024B3A"/>
    <w:rsid w:val="0002553D"/>
    <w:rsid w:val="00027643"/>
    <w:rsid w:val="0002772B"/>
    <w:rsid w:val="000308F8"/>
    <w:rsid w:val="00031F4F"/>
    <w:rsid w:val="00031FCC"/>
    <w:rsid w:val="00032039"/>
    <w:rsid w:val="00032058"/>
    <w:rsid w:val="000320F6"/>
    <w:rsid w:val="00032587"/>
    <w:rsid w:val="000330B3"/>
    <w:rsid w:val="000333EE"/>
    <w:rsid w:val="000335F9"/>
    <w:rsid w:val="0003361E"/>
    <w:rsid w:val="00033AFC"/>
    <w:rsid w:val="00034803"/>
    <w:rsid w:val="00034B37"/>
    <w:rsid w:val="00035497"/>
    <w:rsid w:val="000360CB"/>
    <w:rsid w:val="00036FC2"/>
    <w:rsid w:val="00040FF5"/>
    <w:rsid w:val="00041AB5"/>
    <w:rsid w:val="00042458"/>
    <w:rsid w:val="00043C62"/>
    <w:rsid w:val="0004560D"/>
    <w:rsid w:val="000461C0"/>
    <w:rsid w:val="000468B0"/>
    <w:rsid w:val="00046F38"/>
    <w:rsid w:val="00050AB4"/>
    <w:rsid w:val="00051FB9"/>
    <w:rsid w:val="000524CC"/>
    <w:rsid w:val="000524DF"/>
    <w:rsid w:val="000532A3"/>
    <w:rsid w:val="0005339D"/>
    <w:rsid w:val="0005466D"/>
    <w:rsid w:val="0005696D"/>
    <w:rsid w:val="00056DFD"/>
    <w:rsid w:val="00060304"/>
    <w:rsid w:val="00060959"/>
    <w:rsid w:val="0006126D"/>
    <w:rsid w:val="0006198C"/>
    <w:rsid w:val="00061D24"/>
    <w:rsid w:val="00061D6F"/>
    <w:rsid w:val="0006246F"/>
    <w:rsid w:val="00062956"/>
    <w:rsid w:val="0006295F"/>
    <w:rsid w:val="00062FEC"/>
    <w:rsid w:val="00063BA9"/>
    <w:rsid w:val="00064415"/>
    <w:rsid w:val="00066031"/>
    <w:rsid w:val="00066B3F"/>
    <w:rsid w:val="00067094"/>
    <w:rsid w:val="00071760"/>
    <w:rsid w:val="00071874"/>
    <w:rsid w:val="00071CFD"/>
    <w:rsid w:val="0007217D"/>
    <w:rsid w:val="00073820"/>
    <w:rsid w:val="000740BD"/>
    <w:rsid w:val="00074C0F"/>
    <w:rsid w:val="00075D13"/>
    <w:rsid w:val="00077B56"/>
    <w:rsid w:val="0008071C"/>
    <w:rsid w:val="00080779"/>
    <w:rsid w:val="000825A9"/>
    <w:rsid w:val="000829D9"/>
    <w:rsid w:val="00083816"/>
    <w:rsid w:val="00084A0F"/>
    <w:rsid w:val="00085565"/>
    <w:rsid w:val="00085C64"/>
    <w:rsid w:val="00086EFD"/>
    <w:rsid w:val="0008761C"/>
    <w:rsid w:val="0009082D"/>
    <w:rsid w:val="00090B08"/>
    <w:rsid w:val="00090B2B"/>
    <w:rsid w:val="00091FEB"/>
    <w:rsid w:val="00091FFE"/>
    <w:rsid w:val="000929A7"/>
    <w:rsid w:val="00092CB2"/>
    <w:rsid w:val="000937AD"/>
    <w:rsid w:val="00093C9E"/>
    <w:rsid w:val="00094871"/>
    <w:rsid w:val="00095B6F"/>
    <w:rsid w:val="00095EA9"/>
    <w:rsid w:val="00096CBD"/>
    <w:rsid w:val="00097164"/>
    <w:rsid w:val="00097699"/>
    <w:rsid w:val="0009775A"/>
    <w:rsid w:val="000A0AB6"/>
    <w:rsid w:val="000A113C"/>
    <w:rsid w:val="000A1669"/>
    <w:rsid w:val="000A1D8E"/>
    <w:rsid w:val="000A35DA"/>
    <w:rsid w:val="000A35F5"/>
    <w:rsid w:val="000A3B7A"/>
    <w:rsid w:val="000A5090"/>
    <w:rsid w:val="000A5CB1"/>
    <w:rsid w:val="000B07A5"/>
    <w:rsid w:val="000B0F69"/>
    <w:rsid w:val="000B13DF"/>
    <w:rsid w:val="000B1CFD"/>
    <w:rsid w:val="000B3988"/>
    <w:rsid w:val="000B4472"/>
    <w:rsid w:val="000B460E"/>
    <w:rsid w:val="000B4E1C"/>
    <w:rsid w:val="000B611A"/>
    <w:rsid w:val="000B6F3C"/>
    <w:rsid w:val="000B7EDB"/>
    <w:rsid w:val="000B7F0F"/>
    <w:rsid w:val="000C0CFD"/>
    <w:rsid w:val="000C0E7C"/>
    <w:rsid w:val="000C1429"/>
    <w:rsid w:val="000C14C8"/>
    <w:rsid w:val="000C1731"/>
    <w:rsid w:val="000C22CF"/>
    <w:rsid w:val="000C3358"/>
    <w:rsid w:val="000C340D"/>
    <w:rsid w:val="000C3FAE"/>
    <w:rsid w:val="000C4915"/>
    <w:rsid w:val="000C5073"/>
    <w:rsid w:val="000C609B"/>
    <w:rsid w:val="000C62BC"/>
    <w:rsid w:val="000C6DF8"/>
    <w:rsid w:val="000C718E"/>
    <w:rsid w:val="000D0F01"/>
    <w:rsid w:val="000D1CB6"/>
    <w:rsid w:val="000D3083"/>
    <w:rsid w:val="000D3530"/>
    <w:rsid w:val="000D4199"/>
    <w:rsid w:val="000D6790"/>
    <w:rsid w:val="000D6BE2"/>
    <w:rsid w:val="000D7FF4"/>
    <w:rsid w:val="000E08C8"/>
    <w:rsid w:val="000E0A0F"/>
    <w:rsid w:val="000E0E14"/>
    <w:rsid w:val="000E278D"/>
    <w:rsid w:val="000E299E"/>
    <w:rsid w:val="000E2E1E"/>
    <w:rsid w:val="000E3910"/>
    <w:rsid w:val="000E3D0F"/>
    <w:rsid w:val="000E47D2"/>
    <w:rsid w:val="000E4E8E"/>
    <w:rsid w:val="000E4EB3"/>
    <w:rsid w:val="000E59C3"/>
    <w:rsid w:val="000E78B5"/>
    <w:rsid w:val="000E7968"/>
    <w:rsid w:val="000E7ABF"/>
    <w:rsid w:val="000F0691"/>
    <w:rsid w:val="000F0860"/>
    <w:rsid w:val="000F08D9"/>
    <w:rsid w:val="000F20DD"/>
    <w:rsid w:val="000F48F5"/>
    <w:rsid w:val="000F59D6"/>
    <w:rsid w:val="000F61DC"/>
    <w:rsid w:val="000F6B61"/>
    <w:rsid w:val="000F75FC"/>
    <w:rsid w:val="000F7EE2"/>
    <w:rsid w:val="00101973"/>
    <w:rsid w:val="00101E68"/>
    <w:rsid w:val="0010255F"/>
    <w:rsid w:val="00102955"/>
    <w:rsid w:val="00102C27"/>
    <w:rsid w:val="00103EB7"/>
    <w:rsid w:val="001047F8"/>
    <w:rsid w:val="0010612E"/>
    <w:rsid w:val="0010698C"/>
    <w:rsid w:val="00107580"/>
    <w:rsid w:val="00111216"/>
    <w:rsid w:val="001117D8"/>
    <w:rsid w:val="00111E7E"/>
    <w:rsid w:val="00112DDD"/>
    <w:rsid w:val="00112F00"/>
    <w:rsid w:val="00112FA1"/>
    <w:rsid w:val="001132F8"/>
    <w:rsid w:val="00113FA3"/>
    <w:rsid w:val="001142DA"/>
    <w:rsid w:val="0011569B"/>
    <w:rsid w:val="00115CE0"/>
    <w:rsid w:val="00115D1E"/>
    <w:rsid w:val="00115F31"/>
    <w:rsid w:val="00117153"/>
    <w:rsid w:val="001207CD"/>
    <w:rsid w:val="0012210F"/>
    <w:rsid w:val="00122F14"/>
    <w:rsid w:val="0012301C"/>
    <w:rsid w:val="00123C5B"/>
    <w:rsid w:val="00124F11"/>
    <w:rsid w:val="0012527C"/>
    <w:rsid w:val="0012579E"/>
    <w:rsid w:val="0012655F"/>
    <w:rsid w:val="00127452"/>
    <w:rsid w:val="001275D3"/>
    <w:rsid w:val="001278CF"/>
    <w:rsid w:val="00127BA1"/>
    <w:rsid w:val="00127C85"/>
    <w:rsid w:val="00127CC1"/>
    <w:rsid w:val="00132AFB"/>
    <w:rsid w:val="00133E88"/>
    <w:rsid w:val="001346D9"/>
    <w:rsid w:val="0013588F"/>
    <w:rsid w:val="00135E5A"/>
    <w:rsid w:val="00136AD6"/>
    <w:rsid w:val="00136F1F"/>
    <w:rsid w:val="001403BB"/>
    <w:rsid w:val="00140CD6"/>
    <w:rsid w:val="00140DF8"/>
    <w:rsid w:val="0014206C"/>
    <w:rsid w:val="001429EC"/>
    <w:rsid w:val="001432FC"/>
    <w:rsid w:val="00144245"/>
    <w:rsid w:val="0014592D"/>
    <w:rsid w:val="00145E74"/>
    <w:rsid w:val="001463AD"/>
    <w:rsid w:val="00147019"/>
    <w:rsid w:val="0014758C"/>
    <w:rsid w:val="0014762F"/>
    <w:rsid w:val="00147B08"/>
    <w:rsid w:val="00148F1F"/>
    <w:rsid w:val="00150D46"/>
    <w:rsid w:val="001513D9"/>
    <w:rsid w:val="00151F9E"/>
    <w:rsid w:val="001522B9"/>
    <w:rsid w:val="00152500"/>
    <w:rsid w:val="00155915"/>
    <w:rsid w:val="0015602E"/>
    <w:rsid w:val="0015679B"/>
    <w:rsid w:val="0015682C"/>
    <w:rsid w:val="00161BE1"/>
    <w:rsid w:val="001623C2"/>
    <w:rsid w:val="00163B33"/>
    <w:rsid w:val="00163D31"/>
    <w:rsid w:val="001658B0"/>
    <w:rsid w:val="0016703C"/>
    <w:rsid w:val="001676B3"/>
    <w:rsid w:val="0016775F"/>
    <w:rsid w:val="00167AAB"/>
    <w:rsid w:val="00167FA3"/>
    <w:rsid w:val="0017009F"/>
    <w:rsid w:val="00171224"/>
    <w:rsid w:val="0017276B"/>
    <w:rsid w:val="0017276C"/>
    <w:rsid w:val="00172869"/>
    <w:rsid w:val="00173A21"/>
    <w:rsid w:val="001767B6"/>
    <w:rsid w:val="00176807"/>
    <w:rsid w:val="00177D24"/>
    <w:rsid w:val="0018067C"/>
    <w:rsid w:val="00181817"/>
    <w:rsid w:val="001820E4"/>
    <w:rsid w:val="00183017"/>
    <w:rsid w:val="00183D12"/>
    <w:rsid w:val="00184174"/>
    <w:rsid w:val="00184994"/>
    <w:rsid w:val="00184AA8"/>
    <w:rsid w:val="00184ECC"/>
    <w:rsid w:val="001858DB"/>
    <w:rsid w:val="00186352"/>
    <w:rsid w:val="00187980"/>
    <w:rsid w:val="00190114"/>
    <w:rsid w:val="001906A3"/>
    <w:rsid w:val="00191356"/>
    <w:rsid w:val="00191C41"/>
    <w:rsid w:val="00191D1F"/>
    <w:rsid w:val="001923BF"/>
    <w:rsid w:val="001944CC"/>
    <w:rsid w:val="001952CA"/>
    <w:rsid w:val="00196862"/>
    <w:rsid w:val="00196C46"/>
    <w:rsid w:val="00196E08"/>
    <w:rsid w:val="001A1292"/>
    <w:rsid w:val="001A12BE"/>
    <w:rsid w:val="001A22D7"/>
    <w:rsid w:val="001A2399"/>
    <w:rsid w:val="001A23E8"/>
    <w:rsid w:val="001A29BE"/>
    <w:rsid w:val="001A4206"/>
    <w:rsid w:val="001A66F8"/>
    <w:rsid w:val="001A7843"/>
    <w:rsid w:val="001A7B4A"/>
    <w:rsid w:val="001B0B48"/>
    <w:rsid w:val="001B0F74"/>
    <w:rsid w:val="001B12A4"/>
    <w:rsid w:val="001B2B74"/>
    <w:rsid w:val="001B2C76"/>
    <w:rsid w:val="001B3831"/>
    <w:rsid w:val="001C1377"/>
    <w:rsid w:val="001C16E0"/>
    <w:rsid w:val="001C240B"/>
    <w:rsid w:val="001C2B2E"/>
    <w:rsid w:val="001C3396"/>
    <w:rsid w:val="001C3765"/>
    <w:rsid w:val="001C44BE"/>
    <w:rsid w:val="001C4A73"/>
    <w:rsid w:val="001C4BDD"/>
    <w:rsid w:val="001C5C73"/>
    <w:rsid w:val="001C758C"/>
    <w:rsid w:val="001C99DC"/>
    <w:rsid w:val="001D0E30"/>
    <w:rsid w:val="001D21A0"/>
    <w:rsid w:val="001D5056"/>
    <w:rsid w:val="001D5FDB"/>
    <w:rsid w:val="001D6BAA"/>
    <w:rsid w:val="001D7112"/>
    <w:rsid w:val="001D73B4"/>
    <w:rsid w:val="001D7999"/>
    <w:rsid w:val="001E00C5"/>
    <w:rsid w:val="001E0437"/>
    <w:rsid w:val="001E068A"/>
    <w:rsid w:val="001E0BBE"/>
    <w:rsid w:val="001E1218"/>
    <w:rsid w:val="001E1422"/>
    <w:rsid w:val="001E25FF"/>
    <w:rsid w:val="001E2D3F"/>
    <w:rsid w:val="001E3392"/>
    <w:rsid w:val="001E36A5"/>
    <w:rsid w:val="001E45EF"/>
    <w:rsid w:val="001E4911"/>
    <w:rsid w:val="001E5181"/>
    <w:rsid w:val="001E5828"/>
    <w:rsid w:val="001E5991"/>
    <w:rsid w:val="001E6BD6"/>
    <w:rsid w:val="001E7000"/>
    <w:rsid w:val="001F0AC0"/>
    <w:rsid w:val="001F0EC8"/>
    <w:rsid w:val="001F2CC2"/>
    <w:rsid w:val="001F2D19"/>
    <w:rsid w:val="001F3188"/>
    <w:rsid w:val="001F4ADF"/>
    <w:rsid w:val="001F61E0"/>
    <w:rsid w:val="001F61FD"/>
    <w:rsid w:val="001F69AF"/>
    <w:rsid w:val="00200231"/>
    <w:rsid w:val="0020131B"/>
    <w:rsid w:val="0020147B"/>
    <w:rsid w:val="00201494"/>
    <w:rsid w:val="00201B2A"/>
    <w:rsid w:val="00202C71"/>
    <w:rsid w:val="00204D4E"/>
    <w:rsid w:val="0020552C"/>
    <w:rsid w:val="00205DC5"/>
    <w:rsid w:val="00206F60"/>
    <w:rsid w:val="0020701A"/>
    <w:rsid w:val="00210F9D"/>
    <w:rsid w:val="002115FA"/>
    <w:rsid w:val="002124C5"/>
    <w:rsid w:val="0021269E"/>
    <w:rsid w:val="00212780"/>
    <w:rsid w:val="00212A2B"/>
    <w:rsid w:val="0021319D"/>
    <w:rsid w:val="00214776"/>
    <w:rsid w:val="00215E6C"/>
    <w:rsid w:val="00215EE5"/>
    <w:rsid w:val="002176A0"/>
    <w:rsid w:val="00222CF1"/>
    <w:rsid w:val="002231A4"/>
    <w:rsid w:val="002233CB"/>
    <w:rsid w:val="00224C14"/>
    <w:rsid w:val="00224F28"/>
    <w:rsid w:val="00225648"/>
    <w:rsid w:val="002264BE"/>
    <w:rsid w:val="00226ED2"/>
    <w:rsid w:val="00227682"/>
    <w:rsid w:val="00230019"/>
    <w:rsid w:val="00230232"/>
    <w:rsid w:val="00232982"/>
    <w:rsid w:val="002330B6"/>
    <w:rsid w:val="00233AE8"/>
    <w:rsid w:val="00234100"/>
    <w:rsid w:val="002348E7"/>
    <w:rsid w:val="00234DAF"/>
    <w:rsid w:val="00235BC4"/>
    <w:rsid w:val="0023606E"/>
    <w:rsid w:val="002362E1"/>
    <w:rsid w:val="00236B7E"/>
    <w:rsid w:val="002370F9"/>
    <w:rsid w:val="00237494"/>
    <w:rsid w:val="00237C38"/>
    <w:rsid w:val="00240D34"/>
    <w:rsid w:val="0024232A"/>
    <w:rsid w:val="00243394"/>
    <w:rsid w:val="00243CEA"/>
    <w:rsid w:val="002445F6"/>
    <w:rsid w:val="002465F9"/>
    <w:rsid w:val="0024685F"/>
    <w:rsid w:val="00246D18"/>
    <w:rsid w:val="00246EE3"/>
    <w:rsid w:val="0025063C"/>
    <w:rsid w:val="00250A8A"/>
    <w:rsid w:val="002518E5"/>
    <w:rsid w:val="00251F0D"/>
    <w:rsid w:val="002530E8"/>
    <w:rsid w:val="00253ABB"/>
    <w:rsid w:val="00253BB8"/>
    <w:rsid w:val="00254515"/>
    <w:rsid w:val="00254D69"/>
    <w:rsid w:val="002561D3"/>
    <w:rsid w:val="002570A1"/>
    <w:rsid w:val="0026036D"/>
    <w:rsid w:val="00261423"/>
    <w:rsid w:val="00261A8B"/>
    <w:rsid w:val="00262694"/>
    <w:rsid w:val="00263176"/>
    <w:rsid w:val="00264906"/>
    <w:rsid w:val="00264A6B"/>
    <w:rsid w:val="00265C23"/>
    <w:rsid w:val="00265CA9"/>
    <w:rsid w:val="00265D80"/>
    <w:rsid w:val="00267341"/>
    <w:rsid w:val="0027029C"/>
    <w:rsid w:val="002705E4"/>
    <w:rsid w:val="002710AD"/>
    <w:rsid w:val="00271102"/>
    <w:rsid w:val="002715F8"/>
    <w:rsid w:val="0027220D"/>
    <w:rsid w:val="00274D58"/>
    <w:rsid w:val="00275D77"/>
    <w:rsid w:val="0027739A"/>
    <w:rsid w:val="00277D07"/>
    <w:rsid w:val="0028065F"/>
    <w:rsid w:val="00280821"/>
    <w:rsid w:val="0028091F"/>
    <w:rsid w:val="00281028"/>
    <w:rsid w:val="002812A0"/>
    <w:rsid w:val="002828C7"/>
    <w:rsid w:val="00284F18"/>
    <w:rsid w:val="00285134"/>
    <w:rsid w:val="00285254"/>
    <w:rsid w:val="00291101"/>
    <w:rsid w:val="00291746"/>
    <w:rsid w:val="002919FF"/>
    <w:rsid w:val="00291B10"/>
    <w:rsid w:val="00292CF7"/>
    <w:rsid w:val="00292F07"/>
    <w:rsid w:val="00293BC0"/>
    <w:rsid w:val="00293D31"/>
    <w:rsid w:val="00294B62"/>
    <w:rsid w:val="002960F0"/>
    <w:rsid w:val="00296859"/>
    <w:rsid w:val="002974DE"/>
    <w:rsid w:val="002975D8"/>
    <w:rsid w:val="00297645"/>
    <w:rsid w:val="00297FC0"/>
    <w:rsid w:val="002A0477"/>
    <w:rsid w:val="002A25B2"/>
    <w:rsid w:val="002A2B82"/>
    <w:rsid w:val="002A3BB4"/>
    <w:rsid w:val="002A40C0"/>
    <w:rsid w:val="002A4335"/>
    <w:rsid w:val="002A55CD"/>
    <w:rsid w:val="002A60D7"/>
    <w:rsid w:val="002A6286"/>
    <w:rsid w:val="002A69F1"/>
    <w:rsid w:val="002A7204"/>
    <w:rsid w:val="002B1D02"/>
    <w:rsid w:val="002B280A"/>
    <w:rsid w:val="002B2826"/>
    <w:rsid w:val="002B2C4F"/>
    <w:rsid w:val="002B394D"/>
    <w:rsid w:val="002B3EEF"/>
    <w:rsid w:val="002B450F"/>
    <w:rsid w:val="002B53B4"/>
    <w:rsid w:val="002B5557"/>
    <w:rsid w:val="002B5663"/>
    <w:rsid w:val="002B5F8B"/>
    <w:rsid w:val="002B60C5"/>
    <w:rsid w:val="002B7317"/>
    <w:rsid w:val="002B778F"/>
    <w:rsid w:val="002B7BF7"/>
    <w:rsid w:val="002B7E31"/>
    <w:rsid w:val="002C063D"/>
    <w:rsid w:val="002C0F9E"/>
    <w:rsid w:val="002C107F"/>
    <w:rsid w:val="002C141C"/>
    <w:rsid w:val="002C350E"/>
    <w:rsid w:val="002C35BB"/>
    <w:rsid w:val="002C361E"/>
    <w:rsid w:val="002C3821"/>
    <w:rsid w:val="002C3921"/>
    <w:rsid w:val="002C4BA2"/>
    <w:rsid w:val="002C4CE4"/>
    <w:rsid w:val="002C4DF8"/>
    <w:rsid w:val="002C4F35"/>
    <w:rsid w:val="002C57FD"/>
    <w:rsid w:val="002C6674"/>
    <w:rsid w:val="002C68A4"/>
    <w:rsid w:val="002C6BC7"/>
    <w:rsid w:val="002C6E45"/>
    <w:rsid w:val="002C757A"/>
    <w:rsid w:val="002C7762"/>
    <w:rsid w:val="002C77B5"/>
    <w:rsid w:val="002D017B"/>
    <w:rsid w:val="002D11EF"/>
    <w:rsid w:val="002D1341"/>
    <w:rsid w:val="002D19ED"/>
    <w:rsid w:val="002D2268"/>
    <w:rsid w:val="002D516D"/>
    <w:rsid w:val="002D569D"/>
    <w:rsid w:val="002D60CA"/>
    <w:rsid w:val="002D6540"/>
    <w:rsid w:val="002D6631"/>
    <w:rsid w:val="002D6D37"/>
    <w:rsid w:val="002D6D46"/>
    <w:rsid w:val="002D6DBC"/>
    <w:rsid w:val="002D74DD"/>
    <w:rsid w:val="002D79D6"/>
    <w:rsid w:val="002E14C1"/>
    <w:rsid w:val="002E1722"/>
    <w:rsid w:val="002E54BE"/>
    <w:rsid w:val="002E56EA"/>
    <w:rsid w:val="002E62C4"/>
    <w:rsid w:val="002E6CB9"/>
    <w:rsid w:val="002F022E"/>
    <w:rsid w:val="002F1D5C"/>
    <w:rsid w:val="002F3EAE"/>
    <w:rsid w:val="002F4DC6"/>
    <w:rsid w:val="002F6812"/>
    <w:rsid w:val="002F71D4"/>
    <w:rsid w:val="00300B33"/>
    <w:rsid w:val="00300D57"/>
    <w:rsid w:val="003046A5"/>
    <w:rsid w:val="00305A70"/>
    <w:rsid w:val="00305B3A"/>
    <w:rsid w:val="00306355"/>
    <w:rsid w:val="00306600"/>
    <w:rsid w:val="00306CE3"/>
    <w:rsid w:val="00306F5A"/>
    <w:rsid w:val="003101E1"/>
    <w:rsid w:val="00313396"/>
    <w:rsid w:val="00313801"/>
    <w:rsid w:val="00313DDE"/>
    <w:rsid w:val="00313E65"/>
    <w:rsid w:val="00313F81"/>
    <w:rsid w:val="00314245"/>
    <w:rsid w:val="00314D37"/>
    <w:rsid w:val="00315119"/>
    <w:rsid w:val="00315401"/>
    <w:rsid w:val="00316294"/>
    <w:rsid w:val="0031648C"/>
    <w:rsid w:val="00316B8A"/>
    <w:rsid w:val="0031712B"/>
    <w:rsid w:val="003222FD"/>
    <w:rsid w:val="00322E27"/>
    <w:rsid w:val="00325EBE"/>
    <w:rsid w:val="00325F52"/>
    <w:rsid w:val="00326024"/>
    <w:rsid w:val="00326661"/>
    <w:rsid w:val="003271DD"/>
    <w:rsid w:val="003307C3"/>
    <w:rsid w:val="003310C8"/>
    <w:rsid w:val="00331EFD"/>
    <w:rsid w:val="003325D7"/>
    <w:rsid w:val="00333053"/>
    <w:rsid w:val="00333F62"/>
    <w:rsid w:val="003346F5"/>
    <w:rsid w:val="0033550E"/>
    <w:rsid w:val="0033587C"/>
    <w:rsid w:val="003359EA"/>
    <w:rsid w:val="00335F52"/>
    <w:rsid w:val="00336581"/>
    <w:rsid w:val="00336804"/>
    <w:rsid w:val="00336EBF"/>
    <w:rsid w:val="00336F62"/>
    <w:rsid w:val="00337797"/>
    <w:rsid w:val="00340EC7"/>
    <w:rsid w:val="003425B7"/>
    <w:rsid w:val="0034340D"/>
    <w:rsid w:val="00343E19"/>
    <w:rsid w:val="0034428E"/>
    <w:rsid w:val="003447DC"/>
    <w:rsid w:val="0034493B"/>
    <w:rsid w:val="00344B60"/>
    <w:rsid w:val="003460CF"/>
    <w:rsid w:val="00347BF8"/>
    <w:rsid w:val="00351657"/>
    <w:rsid w:val="00351C08"/>
    <w:rsid w:val="00351EB0"/>
    <w:rsid w:val="00352297"/>
    <w:rsid w:val="00352664"/>
    <w:rsid w:val="003526CF"/>
    <w:rsid w:val="003528CD"/>
    <w:rsid w:val="00352E41"/>
    <w:rsid w:val="00353337"/>
    <w:rsid w:val="0035590E"/>
    <w:rsid w:val="00357CF3"/>
    <w:rsid w:val="00361AFF"/>
    <w:rsid w:val="003624E4"/>
    <w:rsid w:val="003627DD"/>
    <w:rsid w:val="00362C07"/>
    <w:rsid w:val="003642C5"/>
    <w:rsid w:val="003643A6"/>
    <w:rsid w:val="00364AAC"/>
    <w:rsid w:val="00365CCB"/>
    <w:rsid w:val="00365CF5"/>
    <w:rsid w:val="00366881"/>
    <w:rsid w:val="003705C7"/>
    <w:rsid w:val="00370C6B"/>
    <w:rsid w:val="003720F2"/>
    <w:rsid w:val="003722BB"/>
    <w:rsid w:val="00373539"/>
    <w:rsid w:val="00373F1B"/>
    <w:rsid w:val="003755B8"/>
    <w:rsid w:val="00375658"/>
    <w:rsid w:val="003758F1"/>
    <w:rsid w:val="00376011"/>
    <w:rsid w:val="003764EE"/>
    <w:rsid w:val="003765F6"/>
    <w:rsid w:val="00376B10"/>
    <w:rsid w:val="003802AE"/>
    <w:rsid w:val="00380A5C"/>
    <w:rsid w:val="00380F3F"/>
    <w:rsid w:val="00381109"/>
    <w:rsid w:val="003812F0"/>
    <w:rsid w:val="00382014"/>
    <w:rsid w:val="00382028"/>
    <w:rsid w:val="003832A9"/>
    <w:rsid w:val="00383BFD"/>
    <w:rsid w:val="00384FC0"/>
    <w:rsid w:val="003868FF"/>
    <w:rsid w:val="00386E25"/>
    <w:rsid w:val="003874BE"/>
    <w:rsid w:val="00387D98"/>
    <w:rsid w:val="003903FC"/>
    <w:rsid w:val="00391152"/>
    <w:rsid w:val="00391E14"/>
    <w:rsid w:val="00392A31"/>
    <w:rsid w:val="0039379C"/>
    <w:rsid w:val="0039381F"/>
    <w:rsid w:val="00393CD4"/>
    <w:rsid w:val="0039469C"/>
    <w:rsid w:val="00397288"/>
    <w:rsid w:val="003A0C08"/>
    <w:rsid w:val="003A14E6"/>
    <w:rsid w:val="003A183D"/>
    <w:rsid w:val="003A1A7A"/>
    <w:rsid w:val="003A1FC2"/>
    <w:rsid w:val="003A2E92"/>
    <w:rsid w:val="003A2EE7"/>
    <w:rsid w:val="003A30EC"/>
    <w:rsid w:val="003A3196"/>
    <w:rsid w:val="003A36D9"/>
    <w:rsid w:val="003A3969"/>
    <w:rsid w:val="003A4356"/>
    <w:rsid w:val="003A440E"/>
    <w:rsid w:val="003A688C"/>
    <w:rsid w:val="003A6B86"/>
    <w:rsid w:val="003A70A8"/>
    <w:rsid w:val="003A7DDE"/>
    <w:rsid w:val="003B00A0"/>
    <w:rsid w:val="003B0101"/>
    <w:rsid w:val="003B0280"/>
    <w:rsid w:val="003B0BE4"/>
    <w:rsid w:val="003B1128"/>
    <w:rsid w:val="003B203A"/>
    <w:rsid w:val="003B20B8"/>
    <w:rsid w:val="003B2B3E"/>
    <w:rsid w:val="003B33B4"/>
    <w:rsid w:val="003B36B3"/>
    <w:rsid w:val="003B391C"/>
    <w:rsid w:val="003B3E4F"/>
    <w:rsid w:val="003B49AA"/>
    <w:rsid w:val="003B4A3D"/>
    <w:rsid w:val="003B4AC4"/>
    <w:rsid w:val="003B54A1"/>
    <w:rsid w:val="003B589A"/>
    <w:rsid w:val="003B5B98"/>
    <w:rsid w:val="003B5E5A"/>
    <w:rsid w:val="003B6392"/>
    <w:rsid w:val="003C0A7C"/>
    <w:rsid w:val="003C0B51"/>
    <w:rsid w:val="003C139F"/>
    <w:rsid w:val="003C3690"/>
    <w:rsid w:val="003C3BAA"/>
    <w:rsid w:val="003C4B17"/>
    <w:rsid w:val="003C4F66"/>
    <w:rsid w:val="003C53EC"/>
    <w:rsid w:val="003C55DF"/>
    <w:rsid w:val="003C5E09"/>
    <w:rsid w:val="003C7DB8"/>
    <w:rsid w:val="003D0A00"/>
    <w:rsid w:val="003D1200"/>
    <w:rsid w:val="003D2792"/>
    <w:rsid w:val="003D287D"/>
    <w:rsid w:val="003D2D80"/>
    <w:rsid w:val="003D3D76"/>
    <w:rsid w:val="003D4D59"/>
    <w:rsid w:val="003D55F8"/>
    <w:rsid w:val="003D57B1"/>
    <w:rsid w:val="003D5E3C"/>
    <w:rsid w:val="003D65EA"/>
    <w:rsid w:val="003D7536"/>
    <w:rsid w:val="003E05CE"/>
    <w:rsid w:val="003E14D9"/>
    <w:rsid w:val="003E17F3"/>
    <w:rsid w:val="003E1DB9"/>
    <w:rsid w:val="003E476B"/>
    <w:rsid w:val="003E60CC"/>
    <w:rsid w:val="003E65C1"/>
    <w:rsid w:val="003E75FB"/>
    <w:rsid w:val="003E7EF7"/>
    <w:rsid w:val="003F02A2"/>
    <w:rsid w:val="003F02A4"/>
    <w:rsid w:val="003F1711"/>
    <w:rsid w:val="003F1BBB"/>
    <w:rsid w:val="003F27E1"/>
    <w:rsid w:val="003F2B31"/>
    <w:rsid w:val="003F34BF"/>
    <w:rsid w:val="003F4017"/>
    <w:rsid w:val="003F42ED"/>
    <w:rsid w:val="003F4C5A"/>
    <w:rsid w:val="003F555F"/>
    <w:rsid w:val="003F5563"/>
    <w:rsid w:val="003F5FB8"/>
    <w:rsid w:val="003F6CF9"/>
    <w:rsid w:val="0040190C"/>
    <w:rsid w:val="0040260B"/>
    <w:rsid w:val="00402EAB"/>
    <w:rsid w:val="004068C1"/>
    <w:rsid w:val="0040713A"/>
    <w:rsid w:val="00407AE1"/>
    <w:rsid w:val="00407C73"/>
    <w:rsid w:val="00407DE0"/>
    <w:rsid w:val="00407FDF"/>
    <w:rsid w:val="00411039"/>
    <w:rsid w:val="00412655"/>
    <w:rsid w:val="0041293D"/>
    <w:rsid w:val="004138B7"/>
    <w:rsid w:val="004147AE"/>
    <w:rsid w:val="00414888"/>
    <w:rsid w:val="004160B0"/>
    <w:rsid w:val="00422795"/>
    <w:rsid w:val="00423D77"/>
    <w:rsid w:val="00424014"/>
    <w:rsid w:val="004242EB"/>
    <w:rsid w:val="00424AEA"/>
    <w:rsid w:val="00424E65"/>
    <w:rsid w:val="00426115"/>
    <w:rsid w:val="00426475"/>
    <w:rsid w:val="00430E0D"/>
    <w:rsid w:val="004311B5"/>
    <w:rsid w:val="00431C5D"/>
    <w:rsid w:val="00432D97"/>
    <w:rsid w:val="00434FB7"/>
    <w:rsid w:val="004353C5"/>
    <w:rsid w:val="00435749"/>
    <w:rsid w:val="00435CBC"/>
    <w:rsid w:val="004360F5"/>
    <w:rsid w:val="00436EC4"/>
    <w:rsid w:val="0044090F"/>
    <w:rsid w:val="00440BA3"/>
    <w:rsid w:val="00441D94"/>
    <w:rsid w:val="004421E1"/>
    <w:rsid w:val="00442B3B"/>
    <w:rsid w:val="00442C32"/>
    <w:rsid w:val="00442E1E"/>
    <w:rsid w:val="0044335A"/>
    <w:rsid w:val="00443372"/>
    <w:rsid w:val="00444E65"/>
    <w:rsid w:val="004459BD"/>
    <w:rsid w:val="00445B0A"/>
    <w:rsid w:val="00446800"/>
    <w:rsid w:val="0044687F"/>
    <w:rsid w:val="00446F96"/>
    <w:rsid w:val="00447744"/>
    <w:rsid w:val="004510C3"/>
    <w:rsid w:val="00451710"/>
    <w:rsid w:val="00451DF3"/>
    <w:rsid w:val="00452392"/>
    <w:rsid w:val="00452FE6"/>
    <w:rsid w:val="00453278"/>
    <w:rsid w:val="00453EDB"/>
    <w:rsid w:val="00453F40"/>
    <w:rsid w:val="00454316"/>
    <w:rsid w:val="004544B7"/>
    <w:rsid w:val="00454635"/>
    <w:rsid w:val="004547EE"/>
    <w:rsid w:val="00455226"/>
    <w:rsid w:val="0045522B"/>
    <w:rsid w:val="00455491"/>
    <w:rsid w:val="00455BDB"/>
    <w:rsid w:val="00456735"/>
    <w:rsid w:val="00456A52"/>
    <w:rsid w:val="00456B93"/>
    <w:rsid w:val="00456EB6"/>
    <w:rsid w:val="00457628"/>
    <w:rsid w:val="00457721"/>
    <w:rsid w:val="00457FD1"/>
    <w:rsid w:val="004606A6"/>
    <w:rsid w:val="0046082F"/>
    <w:rsid w:val="00462178"/>
    <w:rsid w:val="00462179"/>
    <w:rsid w:val="004626B6"/>
    <w:rsid w:val="00462FD3"/>
    <w:rsid w:val="00463640"/>
    <w:rsid w:val="00463BD0"/>
    <w:rsid w:val="00463CF9"/>
    <w:rsid w:val="00464052"/>
    <w:rsid w:val="00464474"/>
    <w:rsid w:val="004664D5"/>
    <w:rsid w:val="004710E2"/>
    <w:rsid w:val="004729E0"/>
    <w:rsid w:val="00474452"/>
    <w:rsid w:val="00474567"/>
    <w:rsid w:val="00475E17"/>
    <w:rsid w:val="00475ECB"/>
    <w:rsid w:val="0047608F"/>
    <w:rsid w:val="00476C25"/>
    <w:rsid w:val="004771B0"/>
    <w:rsid w:val="00477661"/>
    <w:rsid w:val="00480266"/>
    <w:rsid w:val="00480BA4"/>
    <w:rsid w:val="004814C3"/>
    <w:rsid w:val="004816EF"/>
    <w:rsid w:val="0048172B"/>
    <w:rsid w:val="00482059"/>
    <w:rsid w:val="004820B0"/>
    <w:rsid w:val="004826F1"/>
    <w:rsid w:val="00483D64"/>
    <w:rsid w:val="00483DAC"/>
    <w:rsid w:val="0048406C"/>
    <w:rsid w:val="00484715"/>
    <w:rsid w:val="00484AC7"/>
    <w:rsid w:val="00484D09"/>
    <w:rsid w:val="0048541C"/>
    <w:rsid w:val="0048601A"/>
    <w:rsid w:val="0048666C"/>
    <w:rsid w:val="004870B3"/>
    <w:rsid w:val="004877BC"/>
    <w:rsid w:val="004900AA"/>
    <w:rsid w:val="0049054A"/>
    <w:rsid w:val="004913BD"/>
    <w:rsid w:val="00492740"/>
    <w:rsid w:val="00492EF8"/>
    <w:rsid w:val="00494725"/>
    <w:rsid w:val="004A0C81"/>
    <w:rsid w:val="004A3554"/>
    <w:rsid w:val="004A3CD0"/>
    <w:rsid w:val="004A4309"/>
    <w:rsid w:val="004A4E9A"/>
    <w:rsid w:val="004A65A7"/>
    <w:rsid w:val="004A685E"/>
    <w:rsid w:val="004A6A96"/>
    <w:rsid w:val="004A6C67"/>
    <w:rsid w:val="004A7091"/>
    <w:rsid w:val="004B03A1"/>
    <w:rsid w:val="004B0572"/>
    <w:rsid w:val="004B153F"/>
    <w:rsid w:val="004B168F"/>
    <w:rsid w:val="004B29BD"/>
    <w:rsid w:val="004B2B3A"/>
    <w:rsid w:val="004B392C"/>
    <w:rsid w:val="004B3D84"/>
    <w:rsid w:val="004B3DC2"/>
    <w:rsid w:val="004B4183"/>
    <w:rsid w:val="004B44CD"/>
    <w:rsid w:val="004B532F"/>
    <w:rsid w:val="004B5DD2"/>
    <w:rsid w:val="004B79CC"/>
    <w:rsid w:val="004C073F"/>
    <w:rsid w:val="004C10D6"/>
    <w:rsid w:val="004C1747"/>
    <w:rsid w:val="004C22E8"/>
    <w:rsid w:val="004C246F"/>
    <w:rsid w:val="004C3EF8"/>
    <w:rsid w:val="004C4027"/>
    <w:rsid w:val="004C4B1B"/>
    <w:rsid w:val="004C560E"/>
    <w:rsid w:val="004C697D"/>
    <w:rsid w:val="004C6BCB"/>
    <w:rsid w:val="004C6D9B"/>
    <w:rsid w:val="004C6DAF"/>
    <w:rsid w:val="004C730A"/>
    <w:rsid w:val="004C7849"/>
    <w:rsid w:val="004D0600"/>
    <w:rsid w:val="004D3B86"/>
    <w:rsid w:val="004D3CBA"/>
    <w:rsid w:val="004D59B5"/>
    <w:rsid w:val="004D5E97"/>
    <w:rsid w:val="004D6184"/>
    <w:rsid w:val="004D62DA"/>
    <w:rsid w:val="004D67A3"/>
    <w:rsid w:val="004E027C"/>
    <w:rsid w:val="004E0ACA"/>
    <w:rsid w:val="004E177C"/>
    <w:rsid w:val="004E27C1"/>
    <w:rsid w:val="004E3504"/>
    <w:rsid w:val="004E4318"/>
    <w:rsid w:val="004E4991"/>
    <w:rsid w:val="004E4C6F"/>
    <w:rsid w:val="004E54B5"/>
    <w:rsid w:val="004E74EC"/>
    <w:rsid w:val="004E77A0"/>
    <w:rsid w:val="004E79D9"/>
    <w:rsid w:val="004E7EC1"/>
    <w:rsid w:val="004F0534"/>
    <w:rsid w:val="004F0EC5"/>
    <w:rsid w:val="004F107A"/>
    <w:rsid w:val="004F1FC4"/>
    <w:rsid w:val="004F2468"/>
    <w:rsid w:val="004F3B0A"/>
    <w:rsid w:val="004F3E94"/>
    <w:rsid w:val="004F626D"/>
    <w:rsid w:val="004F7CCB"/>
    <w:rsid w:val="005003FB"/>
    <w:rsid w:val="0050391C"/>
    <w:rsid w:val="005069AE"/>
    <w:rsid w:val="00507209"/>
    <w:rsid w:val="00507638"/>
    <w:rsid w:val="00507E20"/>
    <w:rsid w:val="005116F8"/>
    <w:rsid w:val="00511AF3"/>
    <w:rsid w:val="00511B97"/>
    <w:rsid w:val="00511DA8"/>
    <w:rsid w:val="00513BBB"/>
    <w:rsid w:val="0051503A"/>
    <w:rsid w:val="00515CB9"/>
    <w:rsid w:val="00516DA4"/>
    <w:rsid w:val="00517000"/>
    <w:rsid w:val="0051739F"/>
    <w:rsid w:val="005174B7"/>
    <w:rsid w:val="0052161C"/>
    <w:rsid w:val="00523139"/>
    <w:rsid w:val="00523B6C"/>
    <w:rsid w:val="00523EC2"/>
    <w:rsid w:val="00525D8B"/>
    <w:rsid w:val="00525DA0"/>
    <w:rsid w:val="00526054"/>
    <w:rsid w:val="00527F7B"/>
    <w:rsid w:val="00530216"/>
    <w:rsid w:val="00530BB9"/>
    <w:rsid w:val="00532612"/>
    <w:rsid w:val="00533C3E"/>
    <w:rsid w:val="00536500"/>
    <w:rsid w:val="005368BA"/>
    <w:rsid w:val="00536B7A"/>
    <w:rsid w:val="005378FB"/>
    <w:rsid w:val="00537F33"/>
    <w:rsid w:val="0054077B"/>
    <w:rsid w:val="00540A32"/>
    <w:rsid w:val="005413AC"/>
    <w:rsid w:val="00542743"/>
    <w:rsid w:val="00543259"/>
    <w:rsid w:val="00543B8E"/>
    <w:rsid w:val="00543BDE"/>
    <w:rsid w:val="00544413"/>
    <w:rsid w:val="00544738"/>
    <w:rsid w:val="00550207"/>
    <w:rsid w:val="0055047C"/>
    <w:rsid w:val="00552DA9"/>
    <w:rsid w:val="005531CA"/>
    <w:rsid w:val="00553771"/>
    <w:rsid w:val="00553AEC"/>
    <w:rsid w:val="00553B9F"/>
    <w:rsid w:val="0055410C"/>
    <w:rsid w:val="00555238"/>
    <w:rsid w:val="00555575"/>
    <w:rsid w:val="00556238"/>
    <w:rsid w:val="005606F7"/>
    <w:rsid w:val="00560D3D"/>
    <w:rsid w:val="00561072"/>
    <w:rsid w:val="00561FBD"/>
    <w:rsid w:val="005625D2"/>
    <w:rsid w:val="00562A03"/>
    <w:rsid w:val="0056419B"/>
    <w:rsid w:val="005652A5"/>
    <w:rsid w:val="0056546B"/>
    <w:rsid w:val="00565FEE"/>
    <w:rsid w:val="00566316"/>
    <w:rsid w:val="00567C62"/>
    <w:rsid w:val="005701DD"/>
    <w:rsid w:val="00570443"/>
    <w:rsid w:val="0057077E"/>
    <w:rsid w:val="00570C73"/>
    <w:rsid w:val="005719EE"/>
    <w:rsid w:val="00571D87"/>
    <w:rsid w:val="00571FD8"/>
    <w:rsid w:val="005722C0"/>
    <w:rsid w:val="00575F3A"/>
    <w:rsid w:val="005760C3"/>
    <w:rsid w:val="005761F4"/>
    <w:rsid w:val="00580C7E"/>
    <w:rsid w:val="00580D4F"/>
    <w:rsid w:val="00580FEF"/>
    <w:rsid w:val="00581179"/>
    <w:rsid w:val="0058187C"/>
    <w:rsid w:val="00581CC1"/>
    <w:rsid w:val="00581F84"/>
    <w:rsid w:val="005820AF"/>
    <w:rsid w:val="00582579"/>
    <w:rsid w:val="00582AC5"/>
    <w:rsid w:val="005837A7"/>
    <w:rsid w:val="00583DA4"/>
    <w:rsid w:val="00583DA6"/>
    <w:rsid w:val="00583ED0"/>
    <w:rsid w:val="00584583"/>
    <w:rsid w:val="00584FBD"/>
    <w:rsid w:val="0058524D"/>
    <w:rsid w:val="00585B2F"/>
    <w:rsid w:val="0058732F"/>
    <w:rsid w:val="005873DD"/>
    <w:rsid w:val="00590059"/>
    <w:rsid w:val="005903D6"/>
    <w:rsid w:val="00590CF0"/>
    <w:rsid w:val="00590F6B"/>
    <w:rsid w:val="00591EE2"/>
    <w:rsid w:val="00593028"/>
    <w:rsid w:val="0059349E"/>
    <w:rsid w:val="00593E1A"/>
    <w:rsid w:val="0059417F"/>
    <w:rsid w:val="00595712"/>
    <w:rsid w:val="00595D93"/>
    <w:rsid w:val="005976FE"/>
    <w:rsid w:val="005A15E2"/>
    <w:rsid w:val="005A1698"/>
    <w:rsid w:val="005A41C7"/>
    <w:rsid w:val="005A43F7"/>
    <w:rsid w:val="005A441F"/>
    <w:rsid w:val="005A53DB"/>
    <w:rsid w:val="005A5CBD"/>
    <w:rsid w:val="005A5E81"/>
    <w:rsid w:val="005A6602"/>
    <w:rsid w:val="005A6A21"/>
    <w:rsid w:val="005B0C60"/>
    <w:rsid w:val="005B1030"/>
    <w:rsid w:val="005B1259"/>
    <w:rsid w:val="005B19A1"/>
    <w:rsid w:val="005B20A7"/>
    <w:rsid w:val="005B2B1E"/>
    <w:rsid w:val="005B2CF5"/>
    <w:rsid w:val="005B327D"/>
    <w:rsid w:val="005B35D0"/>
    <w:rsid w:val="005B3B76"/>
    <w:rsid w:val="005B3D98"/>
    <w:rsid w:val="005B4669"/>
    <w:rsid w:val="005B5A48"/>
    <w:rsid w:val="005B710E"/>
    <w:rsid w:val="005C0373"/>
    <w:rsid w:val="005C0484"/>
    <w:rsid w:val="005C0739"/>
    <w:rsid w:val="005C0D41"/>
    <w:rsid w:val="005C1DF3"/>
    <w:rsid w:val="005C249D"/>
    <w:rsid w:val="005C283A"/>
    <w:rsid w:val="005C296C"/>
    <w:rsid w:val="005C2DA2"/>
    <w:rsid w:val="005C2DBC"/>
    <w:rsid w:val="005C353B"/>
    <w:rsid w:val="005C3E19"/>
    <w:rsid w:val="005C49FC"/>
    <w:rsid w:val="005C4EAE"/>
    <w:rsid w:val="005C6E92"/>
    <w:rsid w:val="005C7ABC"/>
    <w:rsid w:val="005C7EA8"/>
    <w:rsid w:val="005D063A"/>
    <w:rsid w:val="005D08BD"/>
    <w:rsid w:val="005D0D9B"/>
    <w:rsid w:val="005D1755"/>
    <w:rsid w:val="005D1F39"/>
    <w:rsid w:val="005D2074"/>
    <w:rsid w:val="005D25D5"/>
    <w:rsid w:val="005D27A7"/>
    <w:rsid w:val="005D4511"/>
    <w:rsid w:val="005D5156"/>
    <w:rsid w:val="005D52B7"/>
    <w:rsid w:val="005D5E16"/>
    <w:rsid w:val="005D7112"/>
    <w:rsid w:val="005D7693"/>
    <w:rsid w:val="005D7B2F"/>
    <w:rsid w:val="005D7FB5"/>
    <w:rsid w:val="005E0533"/>
    <w:rsid w:val="005E15C1"/>
    <w:rsid w:val="005E2977"/>
    <w:rsid w:val="005E2A02"/>
    <w:rsid w:val="005E476E"/>
    <w:rsid w:val="005E4C04"/>
    <w:rsid w:val="005E55B8"/>
    <w:rsid w:val="005E5DDF"/>
    <w:rsid w:val="005E681E"/>
    <w:rsid w:val="005E7B91"/>
    <w:rsid w:val="005F07C7"/>
    <w:rsid w:val="005F0E11"/>
    <w:rsid w:val="005F1A30"/>
    <w:rsid w:val="005F2664"/>
    <w:rsid w:val="005F2C9A"/>
    <w:rsid w:val="005F3466"/>
    <w:rsid w:val="005F3545"/>
    <w:rsid w:val="005F3B16"/>
    <w:rsid w:val="005F49A7"/>
    <w:rsid w:val="005F4BBE"/>
    <w:rsid w:val="005F56C7"/>
    <w:rsid w:val="005F6C0A"/>
    <w:rsid w:val="00602687"/>
    <w:rsid w:val="0060370D"/>
    <w:rsid w:val="006054F5"/>
    <w:rsid w:val="006066A4"/>
    <w:rsid w:val="006070B5"/>
    <w:rsid w:val="00610089"/>
    <w:rsid w:val="00610406"/>
    <w:rsid w:val="00610442"/>
    <w:rsid w:val="0061556E"/>
    <w:rsid w:val="0061584E"/>
    <w:rsid w:val="00615F9D"/>
    <w:rsid w:val="0061692C"/>
    <w:rsid w:val="00616C8C"/>
    <w:rsid w:val="006178BF"/>
    <w:rsid w:val="006203D8"/>
    <w:rsid w:val="0062130D"/>
    <w:rsid w:val="00622319"/>
    <w:rsid w:val="006237F5"/>
    <w:rsid w:val="006249C7"/>
    <w:rsid w:val="006257CE"/>
    <w:rsid w:val="00625A29"/>
    <w:rsid w:val="00625C42"/>
    <w:rsid w:val="0062607F"/>
    <w:rsid w:val="00626A48"/>
    <w:rsid w:val="00626C8F"/>
    <w:rsid w:val="00627C30"/>
    <w:rsid w:val="006310F4"/>
    <w:rsid w:val="00631C16"/>
    <w:rsid w:val="00633C55"/>
    <w:rsid w:val="00635854"/>
    <w:rsid w:val="0063633C"/>
    <w:rsid w:val="006364AC"/>
    <w:rsid w:val="00636BF9"/>
    <w:rsid w:val="00636F1C"/>
    <w:rsid w:val="0063721B"/>
    <w:rsid w:val="0063BFE7"/>
    <w:rsid w:val="00640003"/>
    <w:rsid w:val="006417F2"/>
    <w:rsid w:val="0064306A"/>
    <w:rsid w:val="00643106"/>
    <w:rsid w:val="0064318F"/>
    <w:rsid w:val="0064488E"/>
    <w:rsid w:val="006459A1"/>
    <w:rsid w:val="00646CCF"/>
    <w:rsid w:val="006476CA"/>
    <w:rsid w:val="0065349F"/>
    <w:rsid w:val="006534B4"/>
    <w:rsid w:val="006537D8"/>
    <w:rsid w:val="006543FA"/>
    <w:rsid w:val="00654D1E"/>
    <w:rsid w:val="00655769"/>
    <w:rsid w:val="00655CE2"/>
    <w:rsid w:val="00656DAB"/>
    <w:rsid w:val="00657E9A"/>
    <w:rsid w:val="00661E63"/>
    <w:rsid w:val="006627F7"/>
    <w:rsid w:val="00663CA0"/>
    <w:rsid w:val="00663D80"/>
    <w:rsid w:val="006647A1"/>
    <w:rsid w:val="006653B0"/>
    <w:rsid w:val="00666428"/>
    <w:rsid w:val="00666CA4"/>
    <w:rsid w:val="00670C5E"/>
    <w:rsid w:val="00670DE0"/>
    <w:rsid w:val="0067186C"/>
    <w:rsid w:val="00671E48"/>
    <w:rsid w:val="006738B8"/>
    <w:rsid w:val="00673C31"/>
    <w:rsid w:val="00674B65"/>
    <w:rsid w:val="00674CEC"/>
    <w:rsid w:val="00674DE0"/>
    <w:rsid w:val="00675C21"/>
    <w:rsid w:val="0067737B"/>
    <w:rsid w:val="006777C1"/>
    <w:rsid w:val="006777C9"/>
    <w:rsid w:val="006813FB"/>
    <w:rsid w:val="00682FFC"/>
    <w:rsid w:val="00683C49"/>
    <w:rsid w:val="0068447F"/>
    <w:rsid w:val="00684AE4"/>
    <w:rsid w:val="006878B6"/>
    <w:rsid w:val="006879F6"/>
    <w:rsid w:val="00687C51"/>
    <w:rsid w:val="00690CBE"/>
    <w:rsid w:val="00690D1D"/>
    <w:rsid w:val="0069397B"/>
    <w:rsid w:val="00693D4A"/>
    <w:rsid w:val="006944BA"/>
    <w:rsid w:val="00694B76"/>
    <w:rsid w:val="00695405"/>
    <w:rsid w:val="00696B41"/>
    <w:rsid w:val="00697CA8"/>
    <w:rsid w:val="00697D85"/>
    <w:rsid w:val="00697E77"/>
    <w:rsid w:val="006A0888"/>
    <w:rsid w:val="006A0BF4"/>
    <w:rsid w:val="006A1BC2"/>
    <w:rsid w:val="006A26D0"/>
    <w:rsid w:val="006A52E7"/>
    <w:rsid w:val="006A5E01"/>
    <w:rsid w:val="006A5E89"/>
    <w:rsid w:val="006A693D"/>
    <w:rsid w:val="006A6D0D"/>
    <w:rsid w:val="006A6FBF"/>
    <w:rsid w:val="006A73BD"/>
    <w:rsid w:val="006A7884"/>
    <w:rsid w:val="006B0805"/>
    <w:rsid w:val="006B2651"/>
    <w:rsid w:val="006B2987"/>
    <w:rsid w:val="006B39FC"/>
    <w:rsid w:val="006B4381"/>
    <w:rsid w:val="006B4C5A"/>
    <w:rsid w:val="006B53AB"/>
    <w:rsid w:val="006B666C"/>
    <w:rsid w:val="006B7B99"/>
    <w:rsid w:val="006C10CD"/>
    <w:rsid w:val="006C1DF0"/>
    <w:rsid w:val="006C1DFD"/>
    <w:rsid w:val="006C1F1F"/>
    <w:rsid w:val="006C2234"/>
    <w:rsid w:val="006C223A"/>
    <w:rsid w:val="006C2DB2"/>
    <w:rsid w:val="006C3DBB"/>
    <w:rsid w:val="006C421B"/>
    <w:rsid w:val="006C586E"/>
    <w:rsid w:val="006C5B57"/>
    <w:rsid w:val="006D0545"/>
    <w:rsid w:val="006D0FA9"/>
    <w:rsid w:val="006D331A"/>
    <w:rsid w:val="006D3BF6"/>
    <w:rsid w:val="006D40F0"/>
    <w:rsid w:val="006D49E8"/>
    <w:rsid w:val="006D65C5"/>
    <w:rsid w:val="006D675F"/>
    <w:rsid w:val="006D67E0"/>
    <w:rsid w:val="006D77C6"/>
    <w:rsid w:val="006D7AAA"/>
    <w:rsid w:val="006E0392"/>
    <w:rsid w:val="006E0ECC"/>
    <w:rsid w:val="006E10C2"/>
    <w:rsid w:val="006E1779"/>
    <w:rsid w:val="006E1D9B"/>
    <w:rsid w:val="006E240F"/>
    <w:rsid w:val="006E24D9"/>
    <w:rsid w:val="006E3077"/>
    <w:rsid w:val="006E4DA1"/>
    <w:rsid w:val="006E5777"/>
    <w:rsid w:val="006E5C9F"/>
    <w:rsid w:val="006E7864"/>
    <w:rsid w:val="006E78B9"/>
    <w:rsid w:val="006E7BF5"/>
    <w:rsid w:val="006F08FC"/>
    <w:rsid w:val="006F0FA1"/>
    <w:rsid w:val="006F2050"/>
    <w:rsid w:val="006F26EF"/>
    <w:rsid w:val="006F2F9E"/>
    <w:rsid w:val="006F3A40"/>
    <w:rsid w:val="006F3F96"/>
    <w:rsid w:val="006F42DB"/>
    <w:rsid w:val="006F60D5"/>
    <w:rsid w:val="006F6467"/>
    <w:rsid w:val="006F7783"/>
    <w:rsid w:val="00700908"/>
    <w:rsid w:val="00701084"/>
    <w:rsid w:val="007012D4"/>
    <w:rsid w:val="007022C5"/>
    <w:rsid w:val="00703137"/>
    <w:rsid w:val="007035B7"/>
    <w:rsid w:val="00703AEA"/>
    <w:rsid w:val="00704ACF"/>
    <w:rsid w:val="00705644"/>
    <w:rsid w:val="00705B0E"/>
    <w:rsid w:val="00705C10"/>
    <w:rsid w:val="007062CE"/>
    <w:rsid w:val="00707ABA"/>
    <w:rsid w:val="00707DA5"/>
    <w:rsid w:val="0071256E"/>
    <w:rsid w:val="0071259F"/>
    <w:rsid w:val="007125EE"/>
    <w:rsid w:val="00713109"/>
    <w:rsid w:val="0071320D"/>
    <w:rsid w:val="00713A33"/>
    <w:rsid w:val="007159C2"/>
    <w:rsid w:val="00715B23"/>
    <w:rsid w:val="00715F62"/>
    <w:rsid w:val="0071751F"/>
    <w:rsid w:val="00717FEA"/>
    <w:rsid w:val="0072027A"/>
    <w:rsid w:val="00720DD1"/>
    <w:rsid w:val="007215D8"/>
    <w:rsid w:val="00721BC1"/>
    <w:rsid w:val="007222DE"/>
    <w:rsid w:val="00723C75"/>
    <w:rsid w:val="007253B6"/>
    <w:rsid w:val="0072676D"/>
    <w:rsid w:val="00726B2E"/>
    <w:rsid w:val="007270C8"/>
    <w:rsid w:val="007270FB"/>
    <w:rsid w:val="007274B0"/>
    <w:rsid w:val="0073015F"/>
    <w:rsid w:val="00730692"/>
    <w:rsid w:val="00730824"/>
    <w:rsid w:val="00730B24"/>
    <w:rsid w:val="007313D3"/>
    <w:rsid w:val="00731510"/>
    <w:rsid w:val="0073311B"/>
    <w:rsid w:val="007343E4"/>
    <w:rsid w:val="00734AFB"/>
    <w:rsid w:val="00735710"/>
    <w:rsid w:val="00736DF6"/>
    <w:rsid w:val="00737160"/>
    <w:rsid w:val="007404C2"/>
    <w:rsid w:val="00740B71"/>
    <w:rsid w:val="00741588"/>
    <w:rsid w:val="0074176B"/>
    <w:rsid w:val="00742672"/>
    <w:rsid w:val="00743726"/>
    <w:rsid w:val="00744C26"/>
    <w:rsid w:val="00745683"/>
    <w:rsid w:val="00745D27"/>
    <w:rsid w:val="00745DEA"/>
    <w:rsid w:val="007465DF"/>
    <w:rsid w:val="00751DA1"/>
    <w:rsid w:val="0075200E"/>
    <w:rsid w:val="00752127"/>
    <w:rsid w:val="00753823"/>
    <w:rsid w:val="0075385F"/>
    <w:rsid w:val="00753BE3"/>
    <w:rsid w:val="007541E8"/>
    <w:rsid w:val="00754523"/>
    <w:rsid w:val="0075522F"/>
    <w:rsid w:val="007559D7"/>
    <w:rsid w:val="0076038B"/>
    <w:rsid w:val="00760C21"/>
    <w:rsid w:val="0076230C"/>
    <w:rsid w:val="00762544"/>
    <w:rsid w:val="00763A1C"/>
    <w:rsid w:val="007644F7"/>
    <w:rsid w:val="00764518"/>
    <w:rsid w:val="00765B02"/>
    <w:rsid w:val="007666CC"/>
    <w:rsid w:val="00766B3C"/>
    <w:rsid w:val="00766FEA"/>
    <w:rsid w:val="0076756C"/>
    <w:rsid w:val="00767897"/>
    <w:rsid w:val="00767AE0"/>
    <w:rsid w:val="0077009E"/>
    <w:rsid w:val="007703D3"/>
    <w:rsid w:val="00770637"/>
    <w:rsid w:val="00770D5F"/>
    <w:rsid w:val="0077365A"/>
    <w:rsid w:val="00773C5E"/>
    <w:rsid w:val="00775C00"/>
    <w:rsid w:val="00775DCD"/>
    <w:rsid w:val="007765DD"/>
    <w:rsid w:val="0077701B"/>
    <w:rsid w:val="00777C8B"/>
    <w:rsid w:val="007803A1"/>
    <w:rsid w:val="00781A4A"/>
    <w:rsid w:val="00781CCD"/>
    <w:rsid w:val="00781D00"/>
    <w:rsid w:val="0078279C"/>
    <w:rsid w:val="00782931"/>
    <w:rsid w:val="00782BF9"/>
    <w:rsid w:val="00784644"/>
    <w:rsid w:val="00785BF9"/>
    <w:rsid w:val="00786A1D"/>
    <w:rsid w:val="00787BD2"/>
    <w:rsid w:val="00787BE6"/>
    <w:rsid w:val="00790E1E"/>
    <w:rsid w:val="0079161B"/>
    <w:rsid w:val="00791B3F"/>
    <w:rsid w:val="007924F1"/>
    <w:rsid w:val="00792DC3"/>
    <w:rsid w:val="00793364"/>
    <w:rsid w:val="00793B27"/>
    <w:rsid w:val="00794DC6"/>
    <w:rsid w:val="00794FD0"/>
    <w:rsid w:val="007956E5"/>
    <w:rsid w:val="00795B35"/>
    <w:rsid w:val="00795BB2"/>
    <w:rsid w:val="00796A6C"/>
    <w:rsid w:val="007A0493"/>
    <w:rsid w:val="007A14B2"/>
    <w:rsid w:val="007A20ED"/>
    <w:rsid w:val="007A3B71"/>
    <w:rsid w:val="007A4032"/>
    <w:rsid w:val="007A4345"/>
    <w:rsid w:val="007A439B"/>
    <w:rsid w:val="007A49D9"/>
    <w:rsid w:val="007A4D90"/>
    <w:rsid w:val="007A522C"/>
    <w:rsid w:val="007A63A2"/>
    <w:rsid w:val="007A7166"/>
    <w:rsid w:val="007A7B05"/>
    <w:rsid w:val="007B0F86"/>
    <w:rsid w:val="007B1741"/>
    <w:rsid w:val="007B1E94"/>
    <w:rsid w:val="007B2D2F"/>
    <w:rsid w:val="007B3C4E"/>
    <w:rsid w:val="007B3E14"/>
    <w:rsid w:val="007B40D7"/>
    <w:rsid w:val="007B520C"/>
    <w:rsid w:val="007B5490"/>
    <w:rsid w:val="007B7412"/>
    <w:rsid w:val="007B7CD2"/>
    <w:rsid w:val="007B7F7F"/>
    <w:rsid w:val="007B7FBB"/>
    <w:rsid w:val="007C08A2"/>
    <w:rsid w:val="007C0A4F"/>
    <w:rsid w:val="007C0E7B"/>
    <w:rsid w:val="007C257D"/>
    <w:rsid w:val="007C28A4"/>
    <w:rsid w:val="007C30E4"/>
    <w:rsid w:val="007C3259"/>
    <w:rsid w:val="007C4DE9"/>
    <w:rsid w:val="007C5D36"/>
    <w:rsid w:val="007C652D"/>
    <w:rsid w:val="007C7BFE"/>
    <w:rsid w:val="007D0B07"/>
    <w:rsid w:val="007D13CD"/>
    <w:rsid w:val="007D2ECE"/>
    <w:rsid w:val="007D328D"/>
    <w:rsid w:val="007D6834"/>
    <w:rsid w:val="007D6FD1"/>
    <w:rsid w:val="007E0C20"/>
    <w:rsid w:val="007E0CCC"/>
    <w:rsid w:val="007E1903"/>
    <w:rsid w:val="007E3FAD"/>
    <w:rsid w:val="007E41CA"/>
    <w:rsid w:val="007E484F"/>
    <w:rsid w:val="007E6941"/>
    <w:rsid w:val="007E6D76"/>
    <w:rsid w:val="007E6E0D"/>
    <w:rsid w:val="007E77C2"/>
    <w:rsid w:val="007F2141"/>
    <w:rsid w:val="007F2A81"/>
    <w:rsid w:val="007F2CE6"/>
    <w:rsid w:val="007F35FC"/>
    <w:rsid w:val="007F5CD0"/>
    <w:rsid w:val="007F6285"/>
    <w:rsid w:val="007F77DD"/>
    <w:rsid w:val="0080196E"/>
    <w:rsid w:val="00802E46"/>
    <w:rsid w:val="00802E93"/>
    <w:rsid w:val="0080459F"/>
    <w:rsid w:val="00805264"/>
    <w:rsid w:val="00805AE0"/>
    <w:rsid w:val="00805B02"/>
    <w:rsid w:val="0080667E"/>
    <w:rsid w:val="008102ED"/>
    <w:rsid w:val="00811228"/>
    <w:rsid w:val="0081125B"/>
    <w:rsid w:val="00811431"/>
    <w:rsid w:val="00812354"/>
    <w:rsid w:val="0081290A"/>
    <w:rsid w:val="00813331"/>
    <w:rsid w:val="0081336F"/>
    <w:rsid w:val="00813E5F"/>
    <w:rsid w:val="00814C3F"/>
    <w:rsid w:val="00815368"/>
    <w:rsid w:val="00815BBF"/>
    <w:rsid w:val="00817236"/>
    <w:rsid w:val="00820CC5"/>
    <w:rsid w:val="008219E7"/>
    <w:rsid w:val="00821C57"/>
    <w:rsid w:val="00823274"/>
    <w:rsid w:val="00824049"/>
    <w:rsid w:val="00824136"/>
    <w:rsid w:val="0082464C"/>
    <w:rsid w:val="00825294"/>
    <w:rsid w:val="00826B52"/>
    <w:rsid w:val="00827391"/>
    <w:rsid w:val="00830023"/>
    <w:rsid w:val="0083026C"/>
    <w:rsid w:val="008314E9"/>
    <w:rsid w:val="008338DE"/>
    <w:rsid w:val="00835BFF"/>
    <w:rsid w:val="008362FE"/>
    <w:rsid w:val="00836565"/>
    <w:rsid w:val="008369D9"/>
    <w:rsid w:val="008373BD"/>
    <w:rsid w:val="00837E76"/>
    <w:rsid w:val="0084076A"/>
    <w:rsid w:val="008419AF"/>
    <w:rsid w:val="00842163"/>
    <w:rsid w:val="00843830"/>
    <w:rsid w:val="008438E4"/>
    <w:rsid w:val="00843964"/>
    <w:rsid w:val="00843E5C"/>
    <w:rsid w:val="0084438D"/>
    <w:rsid w:val="00847D82"/>
    <w:rsid w:val="008501AA"/>
    <w:rsid w:val="00850393"/>
    <w:rsid w:val="00850C93"/>
    <w:rsid w:val="00851B78"/>
    <w:rsid w:val="00851E51"/>
    <w:rsid w:val="008522AB"/>
    <w:rsid w:val="00852504"/>
    <w:rsid w:val="0085295E"/>
    <w:rsid w:val="00854045"/>
    <w:rsid w:val="00854D3A"/>
    <w:rsid w:val="00856006"/>
    <w:rsid w:val="00856ADB"/>
    <w:rsid w:val="00860CF0"/>
    <w:rsid w:val="00861244"/>
    <w:rsid w:val="00861C37"/>
    <w:rsid w:val="0086331D"/>
    <w:rsid w:val="00863BC0"/>
    <w:rsid w:val="0086596E"/>
    <w:rsid w:val="00865E00"/>
    <w:rsid w:val="00867E9B"/>
    <w:rsid w:val="00872D84"/>
    <w:rsid w:val="008733DB"/>
    <w:rsid w:val="00873ACB"/>
    <w:rsid w:val="0087415F"/>
    <w:rsid w:val="00874D50"/>
    <w:rsid w:val="0087629A"/>
    <w:rsid w:val="008775B4"/>
    <w:rsid w:val="008803CE"/>
    <w:rsid w:val="00880AB7"/>
    <w:rsid w:val="0088119D"/>
    <w:rsid w:val="00881C28"/>
    <w:rsid w:val="008826DA"/>
    <w:rsid w:val="0088313B"/>
    <w:rsid w:val="00883449"/>
    <w:rsid w:val="00883DCF"/>
    <w:rsid w:val="008848F2"/>
    <w:rsid w:val="00884F00"/>
    <w:rsid w:val="008851AC"/>
    <w:rsid w:val="00885CBE"/>
    <w:rsid w:val="008877AB"/>
    <w:rsid w:val="0088794C"/>
    <w:rsid w:val="00890761"/>
    <w:rsid w:val="008909DD"/>
    <w:rsid w:val="00890D30"/>
    <w:rsid w:val="0089190B"/>
    <w:rsid w:val="0089285B"/>
    <w:rsid w:val="00893599"/>
    <w:rsid w:val="008938EB"/>
    <w:rsid w:val="00893B21"/>
    <w:rsid w:val="00894185"/>
    <w:rsid w:val="0089488D"/>
    <w:rsid w:val="00894AF9"/>
    <w:rsid w:val="00895F6C"/>
    <w:rsid w:val="00897761"/>
    <w:rsid w:val="00897B62"/>
    <w:rsid w:val="008A0241"/>
    <w:rsid w:val="008A15ED"/>
    <w:rsid w:val="008A1C70"/>
    <w:rsid w:val="008A27E9"/>
    <w:rsid w:val="008A2C1F"/>
    <w:rsid w:val="008A2EFB"/>
    <w:rsid w:val="008A3727"/>
    <w:rsid w:val="008A43AE"/>
    <w:rsid w:val="008A4719"/>
    <w:rsid w:val="008A6FB0"/>
    <w:rsid w:val="008A713C"/>
    <w:rsid w:val="008B0DC4"/>
    <w:rsid w:val="008B1C84"/>
    <w:rsid w:val="008B216A"/>
    <w:rsid w:val="008B241D"/>
    <w:rsid w:val="008B3209"/>
    <w:rsid w:val="008B33F5"/>
    <w:rsid w:val="008B3973"/>
    <w:rsid w:val="008B4A48"/>
    <w:rsid w:val="008B5D46"/>
    <w:rsid w:val="008B7FAA"/>
    <w:rsid w:val="008C03A4"/>
    <w:rsid w:val="008C2188"/>
    <w:rsid w:val="008C3568"/>
    <w:rsid w:val="008C4590"/>
    <w:rsid w:val="008C5145"/>
    <w:rsid w:val="008C5B97"/>
    <w:rsid w:val="008C5F34"/>
    <w:rsid w:val="008C7C43"/>
    <w:rsid w:val="008D0F2A"/>
    <w:rsid w:val="008D457C"/>
    <w:rsid w:val="008D4E77"/>
    <w:rsid w:val="008D5EB9"/>
    <w:rsid w:val="008E1B5D"/>
    <w:rsid w:val="008E1C5D"/>
    <w:rsid w:val="008E2D32"/>
    <w:rsid w:val="008E381E"/>
    <w:rsid w:val="008E40A0"/>
    <w:rsid w:val="008E4B27"/>
    <w:rsid w:val="008E57E7"/>
    <w:rsid w:val="008E5C70"/>
    <w:rsid w:val="008E61B1"/>
    <w:rsid w:val="008E6CB4"/>
    <w:rsid w:val="008E7215"/>
    <w:rsid w:val="008E75A3"/>
    <w:rsid w:val="008F0CDB"/>
    <w:rsid w:val="008F17E7"/>
    <w:rsid w:val="008F2B00"/>
    <w:rsid w:val="008F33DE"/>
    <w:rsid w:val="008F3793"/>
    <w:rsid w:val="008F5ABD"/>
    <w:rsid w:val="008F5C25"/>
    <w:rsid w:val="008F793E"/>
    <w:rsid w:val="008F7FC3"/>
    <w:rsid w:val="00900A80"/>
    <w:rsid w:val="00900D4F"/>
    <w:rsid w:val="00903F17"/>
    <w:rsid w:val="00904BA7"/>
    <w:rsid w:val="0090591D"/>
    <w:rsid w:val="009061E2"/>
    <w:rsid w:val="009062F7"/>
    <w:rsid w:val="00906B83"/>
    <w:rsid w:val="00907F6E"/>
    <w:rsid w:val="00910FB5"/>
    <w:rsid w:val="00911487"/>
    <w:rsid w:val="00912267"/>
    <w:rsid w:val="00912659"/>
    <w:rsid w:val="00912901"/>
    <w:rsid w:val="00912FCE"/>
    <w:rsid w:val="009130AA"/>
    <w:rsid w:val="00913B6F"/>
    <w:rsid w:val="009147D1"/>
    <w:rsid w:val="0091527F"/>
    <w:rsid w:val="0091589B"/>
    <w:rsid w:val="00916181"/>
    <w:rsid w:val="009165F1"/>
    <w:rsid w:val="009174E4"/>
    <w:rsid w:val="00917993"/>
    <w:rsid w:val="00920F81"/>
    <w:rsid w:val="00921BE0"/>
    <w:rsid w:val="00923548"/>
    <w:rsid w:val="009246A7"/>
    <w:rsid w:val="009250F8"/>
    <w:rsid w:val="00925361"/>
    <w:rsid w:val="00927595"/>
    <w:rsid w:val="0092787D"/>
    <w:rsid w:val="009302B3"/>
    <w:rsid w:val="00930742"/>
    <w:rsid w:val="009318A1"/>
    <w:rsid w:val="0093212F"/>
    <w:rsid w:val="00932F64"/>
    <w:rsid w:val="00933A9F"/>
    <w:rsid w:val="00933CCA"/>
    <w:rsid w:val="0093425B"/>
    <w:rsid w:val="00934853"/>
    <w:rsid w:val="00934AA4"/>
    <w:rsid w:val="009377E2"/>
    <w:rsid w:val="00937D02"/>
    <w:rsid w:val="00940E5D"/>
    <w:rsid w:val="00943953"/>
    <w:rsid w:val="00944BD4"/>
    <w:rsid w:val="00945C9E"/>
    <w:rsid w:val="00950146"/>
    <w:rsid w:val="00950447"/>
    <w:rsid w:val="009512AD"/>
    <w:rsid w:val="00953F4F"/>
    <w:rsid w:val="00954DD6"/>
    <w:rsid w:val="00954E9B"/>
    <w:rsid w:val="0095539C"/>
    <w:rsid w:val="00955C39"/>
    <w:rsid w:val="00956DFB"/>
    <w:rsid w:val="0095701E"/>
    <w:rsid w:val="009573FB"/>
    <w:rsid w:val="00960DE7"/>
    <w:rsid w:val="00963594"/>
    <w:rsid w:val="0096362D"/>
    <w:rsid w:val="009660CC"/>
    <w:rsid w:val="00966ED5"/>
    <w:rsid w:val="00970E0A"/>
    <w:rsid w:val="00971784"/>
    <w:rsid w:val="00972A44"/>
    <w:rsid w:val="00972BE4"/>
    <w:rsid w:val="00972F4A"/>
    <w:rsid w:val="0097383F"/>
    <w:rsid w:val="00974306"/>
    <w:rsid w:val="009758C8"/>
    <w:rsid w:val="009761B2"/>
    <w:rsid w:val="00977AFA"/>
    <w:rsid w:val="00977B6D"/>
    <w:rsid w:val="009815E7"/>
    <w:rsid w:val="00981933"/>
    <w:rsid w:val="00982A6A"/>
    <w:rsid w:val="009842D5"/>
    <w:rsid w:val="00984B7F"/>
    <w:rsid w:val="00984D4D"/>
    <w:rsid w:val="00985688"/>
    <w:rsid w:val="00985D2B"/>
    <w:rsid w:val="00986573"/>
    <w:rsid w:val="00986E5B"/>
    <w:rsid w:val="00986FF0"/>
    <w:rsid w:val="00987ACF"/>
    <w:rsid w:val="009900EF"/>
    <w:rsid w:val="00990867"/>
    <w:rsid w:val="0099238A"/>
    <w:rsid w:val="009932F9"/>
    <w:rsid w:val="009946B2"/>
    <w:rsid w:val="00994D5E"/>
    <w:rsid w:val="0099602F"/>
    <w:rsid w:val="00996CAE"/>
    <w:rsid w:val="00997504"/>
    <w:rsid w:val="00997E7B"/>
    <w:rsid w:val="009A1AE8"/>
    <w:rsid w:val="009A1CF3"/>
    <w:rsid w:val="009A1D4B"/>
    <w:rsid w:val="009A1ED4"/>
    <w:rsid w:val="009A3DBF"/>
    <w:rsid w:val="009A3E26"/>
    <w:rsid w:val="009A445F"/>
    <w:rsid w:val="009A6C33"/>
    <w:rsid w:val="009A705C"/>
    <w:rsid w:val="009B052A"/>
    <w:rsid w:val="009B154C"/>
    <w:rsid w:val="009B1D5C"/>
    <w:rsid w:val="009B2039"/>
    <w:rsid w:val="009B3BA2"/>
    <w:rsid w:val="009B3D04"/>
    <w:rsid w:val="009B57D8"/>
    <w:rsid w:val="009B634D"/>
    <w:rsid w:val="009B6A6C"/>
    <w:rsid w:val="009B6F5C"/>
    <w:rsid w:val="009C111F"/>
    <w:rsid w:val="009C16DD"/>
    <w:rsid w:val="009C2B56"/>
    <w:rsid w:val="009C3BBE"/>
    <w:rsid w:val="009C40B9"/>
    <w:rsid w:val="009C4261"/>
    <w:rsid w:val="009C426E"/>
    <w:rsid w:val="009C446D"/>
    <w:rsid w:val="009C44CA"/>
    <w:rsid w:val="009C5926"/>
    <w:rsid w:val="009C6E73"/>
    <w:rsid w:val="009C7F4C"/>
    <w:rsid w:val="009D03A2"/>
    <w:rsid w:val="009D097D"/>
    <w:rsid w:val="009D0BB0"/>
    <w:rsid w:val="009D2713"/>
    <w:rsid w:val="009D46FF"/>
    <w:rsid w:val="009D4A95"/>
    <w:rsid w:val="009D50C1"/>
    <w:rsid w:val="009D5CE9"/>
    <w:rsid w:val="009D6812"/>
    <w:rsid w:val="009D7C0F"/>
    <w:rsid w:val="009E05BD"/>
    <w:rsid w:val="009E12AD"/>
    <w:rsid w:val="009E1BCD"/>
    <w:rsid w:val="009E1D2F"/>
    <w:rsid w:val="009E1FE3"/>
    <w:rsid w:val="009E2CE9"/>
    <w:rsid w:val="009E2FB0"/>
    <w:rsid w:val="009E3C0C"/>
    <w:rsid w:val="009E49ED"/>
    <w:rsid w:val="009E4E1D"/>
    <w:rsid w:val="009E62C8"/>
    <w:rsid w:val="009E65EB"/>
    <w:rsid w:val="009E6677"/>
    <w:rsid w:val="009F0061"/>
    <w:rsid w:val="009F1884"/>
    <w:rsid w:val="009F24C1"/>
    <w:rsid w:val="009F35CB"/>
    <w:rsid w:val="009F3ADD"/>
    <w:rsid w:val="009F4395"/>
    <w:rsid w:val="009F44BB"/>
    <w:rsid w:val="009F4C64"/>
    <w:rsid w:val="009F5FC3"/>
    <w:rsid w:val="009F6589"/>
    <w:rsid w:val="009F705F"/>
    <w:rsid w:val="00A00AF0"/>
    <w:rsid w:val="00A00EC3"/>
    <w:rsid w:val="00A01475"/>
    <w:rsid w:val="00A02173"/>
    <w:rsid w:val="00A02244"/>
    <w:rsid w:val="00A04C69"/>
    <w:rsid w:val="00A06178"/>
    <w:rsid w:val="00A10ACC"/>
    <w:rsid w:val="00A10DAC"/>
    <w:rsid w:val="00A128FF"/>
    <w:rsid w:val="00A13ECB"/>
    <w:rsid w:val="00A144AF"/>
    <w:rsid w:val="00A15502"/>
    <w:rsid w:val="00A15800"/>
    <w:rsid w:val="00A17108"/>
    <w:rsid w:val="00A179F9"/>
    <w:rsid w:val="00A21167"/>
    <w:rsid w:val="00A21F38"/>
    <w:rsid w:val="00A22CA5"/>
    <w:rsid w:val="00A22D62"/>
    <w:rsid w:val="00A24358"/>
    <w:rsid w:val="00A2586F"/>
    <w:rsid w:val="00A25B20"/>
    <w:rsid w:val="00A268B0"/>
    <w:rsid w:val="00A300A7"/>
    <w:rsid w:val="00A301E5"/>
    <w:rsid w:val="00A34628"/>
    <w:rsid w:val="00A347E8"/>
    <w:rsid w:val="00A35985"/>
    <w:rsid w:val="00A3602A"/>
    <w:rsid w:val="00A3641E"/>
    <w:rsid w:val="00A36CB6"/>
    <w:rsid w:val="00A36CFF"/>
    <w:rsid w:val="00A37460"/>
    <w:rsid w:val="00A40E9A"/>
    <w:rsid w:val="00A411F4"/>
    <w:rsid w:val="00A42F86"/>
    <w:rsid w:val="00A43ABC"/>
    <w:rsid w:val="00A453A2"/>
    <w:rsid w:val="00A47AFF"/>
    <w:rsid w:val="00A50D7F"/>
    <w:rsid w:val="00A51D28"/>
    <w:rsid w:val="00A52113"/>
    <w:rsid w:val="00A5230D"/>
    <w:rsid w:val="00A5230E"/>
    <w:rsid w:val="00A523F3"/>
    <w:rsid w:val="00A52CC2"/>
    <w:rsid w:val="00A53B6E"/>
    <w:rsid w:val="00A53FB4"/>
    <w:rsid w:val="00A54494"/>
    <w:rsid w:val="00A55529"/>
    <w:rsid w:val="00A5631A"/>
    <w:rsid w:val="00A567E0"/>
    <w:rsid w:val="00A569F3"/>
    <w:rsid w:val="00A60B4B"/>
    <w:rsid w:val="00A60C43"/>
    <w:rsid w:val="00A6240C"/>
    <w:rsid w:val="00A63C6F"/>
    <w:rsid w:val="00A64773"/>
    <w:rsid w:val="00A64CD3"/>
    <w:rsid w:val="00A64D03"/>
    <w:rsid w:val="00A64D50"/>
    <w:rsid w:val="00A65366"/>
    <w:rsid w:val="00A6571B"/>
    <w:rsid w:val="00A65933"/>
    <w:rsid w:val="00A65CF3"/>
    <w:rsid w:val="00A67350"/>
    <w:rsid w:val="00A676E2"/>
    <w:rsid w:val="00A67D51"/>
    <w:rsid w:val="00A70097"/>
    <w:rsid w:val="00A7021A"/>
    <w:rsid w:val="00A71637"/>
    <w:rsid w:val="00A717AB"/>
    <w:rsid w:val="00A7203C"/>
    <w:rsid w:val="00A72D09"/>
    <w:rsid w:val="00A733DC"/>
    <w:rsid w:val="00A73D34"/>
    <w:rsid w:val="00A7612A"/>
    <w:rsid w:val="00A7638F"/>
    <w:rsid w:val="00A80ADE"/>
    <w:rsid w:val="00A814D0"/>
    <w:rsid w:val="00A835D2"/>
    <w:rsid w:val="00A83967"/>
    <w:rsid w:val="00A84C18"/>
    <w:rsid w:val="00A84D19"/>
    <w:rsid w:val="00A86BC3"/>
    <w:rsid w:val="00A87387"/>
    <w:rsid w:val="00A87A00"/>
    <w:rsid w:val="00A87CC3"/>
    <w:rsid w:val="00A91D84"/>
    <w:rsid w:val="00A922D9"/>
    <w:rsid w:val="00A93D56"/>
    <w:rsid w:val="00A949FF"/>
    <w:rsid w:val="00A952EA"/>
    <w:rsid w:val="00A95911"/>
    <w:rsid w:val="00A95DED"/>
    <w:rsid w:val="00A96137"/>
    <w:rsid w:val="00A96AC3"/>
    <w:rsid w:val="00A96BD1"/>
    <w:rsid w:val="00A97A91"/>
    <w:rsid w:val="00AA0465"/>
    <w:rsid w:val="00AA0748"/>
    <w:rsid w:val="00AA0975"/>
    <w:rsid w:val="00AA09BF"/>
    <w:rsid w:val="00AA0A55"/>
    <w:rsid w:val="00AA0E12"/>
    <w:rsid w:val="00AA2FC1"/>
    <w:rsid w:val="00AA45DD"/>
    <w:rsid w:val="00AA47E5"/>
    <w:rsid w:val="00AA6420"/>
    <w:rsid w:val="00AA7023"/>
    <w:rsid w:val="00AA78E1"/>
    <w:rsid w:val="00AA7AD4"/>
    <w:rsid w:val="00AA7BD0"/>
    <w:rsid w:val="00AA7C3C"/>
    <w:rsid w:val="00AB0F78"/>
    <w:rsid w:val="00AB1BDB"/>
    <w:rsid w:val="00AB3630"/>
    <w:rsid w:val="00AB3CD5"/>
    <w:rsid w:val="00AB3FB6"/>
    <w:rsid w:val="00AB4135"/>
    <w:rsid w:val="00AB57E4"/>
    <w:rsid w:val="00AB71CB"/>
    <w:rsid w:val="00AB74DA"/>
    <w:rsid w:val="00AB7CDB"/>
    <w:rsid w:val="00AC019A"/>
    <w:rsid w:val="00AC176B"/>
    <w:rsid w:val="00AC3512"/>
    <w:rsid w:val="00AC3515"/>
    <w:rsid w:val="00AC3565"/>
    <w:rsid w:val="00AC386A"/>
    <w:rsid w:val="00AC4613"/>
    <w:rsid w:val="00AC5838"/>
    <w:rsid w:val="00AC62F8"/>
    <w:rsid w:val="00AC64BD"/>
    <w:rsid w:val="00AC6A62"/>
    <w:rsid w:val="00AC7B16"/>
    <w:rsid w:val="00AC7DF7"/>
    <w:rsid w:val="00AD149F"/>
    <w:rsid w:val="00AD2121"/>
    <w:rsid w:val="00AD214A"/>
    <w:rsid w:val="00AD274B"/>
    <w:rsid w:val="00AD2877"/>
    <w:rsid w:val="00AD3052"/>
    <w:rsid w:val="00AD38ED"/>
    <w:rsid w:val="00AD4BE1"/>
    <w:rsid w:val="00AD582F"/>
    <w:rsid w:val="00AD6047"/>
    <w:rsid w:val="00AD6E95"/>
    <w:rsid w:val="00AD7100"/>
    <w:rsid w:val="00AE1297"/>
    <w:rsid w:val="00AE1DFF"/>
    <w:rsid w:val="00AE2400"/>
    <w:rsid w:val="00AE3067"/>
    <w:rsid w:val="00AE380E"/>
    <w:rsid w:val="00AE3E96"/>
    <w:rsid w:val="00AE42DA"/>
    <w:rsid w:val="00AE534F"/>
    <w:rsid w:val="00AE6AED"/>
    <w:rsid w:val="00AF06EC"/>
    <w:rsid w:val="00AF0797"/>
    <w:rsid w:val="00AF0A18"/>
    <w:rsid w:val="00AF1664"/>
    <w:rsid w:val="00AF2980"/>
    <w:rsid w:val="00AF4ECE"/>
    <w:rsid w:val="00AF5118"/>
    <w:rsid w:val="00AF61A4"/>
    <w:rsid w:val="00AF7964"/>
    <w:rsid w:val="00B00AED"/>
    <w:rsid w:val="00B00BAF"/>
    <w:rsid w:val="00B00FEC"/>
    <w:rsid w:val="00B01021"/>
    <w:rsid w:val="00B011E6"/>
    <w:rsid w:val="00B01795"/>
    <w:rsid w:val="00B01E38"/>
    <w:rsid w:val="00B03522"/>
    <w:rsid w:val="00B03531"/>
    <w:rsid w:val="00B040FD"/>
    <w:rsid w:val="00B048A7"/>
    <w:rsid w:val="00B04ADD"/>
    <w:rsid w:val="00B060D0"/>
    <w:rsid w:val="00B06F72"/>
    <w:rsid w:val="00B07224"/>
    <w:rsid w:val="00B110DE"/>
    <w:rsid w:val="00B116D9"/>
    <w:rsid w:val="00B118AE"/>
    <w:rsid w:val="00B119D4"/>
    <w:rsid w:val="00B12A23"/>
    <w:rsid w:val="00B13812"/>
    <w:rsid w:val="00B139FD"/>
    <w:rsid w:val="00B14F8D"/>
    <w:rsid w:val="00B162A5"/>
    <w:rsid w:val="00B16B8B"/>
    <w:rsid w:val="00B1719E"/>
    <w:rsid w:val="00B17728"/>
    <w:rsid w:val="00B20561"/>
    <w:rsid w:val="00B211FA"/>
    <w:rsid w:val="00B215B5"/>
    <w:rsid w:val="00B2534A"/>
    <w:rsid w:val="00B2538B"/>
    <w:rsid w:val="00B2557E"/>
    <w:rsid w:val="00B2658A"/>
    <w:rsid w:val="00B269EE"/>
    <w:rsid w:val="00B272AA"/>
    <w:rsid w:val="00B2794A"/>
    <w:rsid w:val="00B30B36"/>
    <w:rsid w:val="00B31D91"/>
    <w:rsid w:val="00B33155"/>
    <w:rsid w:val="00B3400D"/>
    <w:rsid w:val="00B3411B"/>
    <w:rsid w:val="00B341C0"/>
    <w:rsid w:val="00B34233"/>
    <w:rsid w:val="00B3447D"/>
    <w:rsid w:val="00B34865"/>
    <w:rsid w:val="00B355EE"/>
    <w:rsid w:val="00B36077"/>
    <w:rsid w:val="00B360B6"/>
    <w:rsid w:val="00B41B86"/>
    <w:rsid w:val="00B43AED"/>
    <w:rsid w:val="00B440FB"/>
    <w:rsid w:val="00B4416B"/>
    <w:rsid w:val="00B446E7"/>
    <w:rsid w:val="00B452C1"/>
    <w:rsid w:val="00B45C34"/>
    <w:rsid w:val="00B47112"/>
    <w:rsid w:val="00B47222"/>
    <w:rsid w:val="00B50259"/>
    <w:rsid w:val="00B50DBE"/>
    <w:rsid w:val="00B511F7"/>
    <w:rsid w:val="00B5230F"/>
    <w:rsid w:val="00B52F3D"/>
    <w:rsid w:val="00B53B63"/>
    <w:rsid w:val="00B53C81"/>
    <w:rsid w:val="00B56A8A"/>
    <w:rsid w:val="00B600CA"/>
    <w:rsid w:val="00B608A4"/>
    <w:rsid w:val="00B623B1"/>
    <w:rsid w:val="00B62452"/>
    <w:rsid w:val="00B64CF2"/>
    <w:rsid w:val="00B64E3F"/>
    <w:rsid w:val="00B653CA"/>
    <w:rsid w:val="00B65476"/>
    <w:rsid w:val="00B66064"/>
    <w:rsid w:val="00B662B5"/>
    <w:rsid w:val="00B6651C"/>
    <w:rsid w:val="00B676B1"/>
    <w:rsid w:val="00B70A44"/>
    <w:rsid w:val="00B70F6B"/>
    <w:rsid w:val="00B71203"/>
    <w:rsid w:val="00B7164B"/>
    <w:rsid w:val="00B7183E"/>
    <w:rsid w:val="00B7276F"/>
    <w:rsid w:val="00B727A2"/>
    <w:rsid w:val="00B727CA"/>
    <w:rsid w:val="00B7293B"/>
    <w:rsid w:val="00B731C9"/>
    <w:rsid w:val="00B733DE"/>
    <w:rsid w:val="00B74CE2"/>
    <w:rsid w:val="00B75637"/>
    <w:rsid w:val="00B75CC5"/>
    <w:rsid w:val="00B76255"/>
    <w:rsid w:val="00B80C1D"/>
    <w:rsid w:val="00B81C5E"/>
    <w:rsid w:val="00B8258F"/>
    <w:rsid w:val="00B83A3C"/>
    <w:rsid w:val="00B856E2"/>
    <w:rsid w:val="00B86D90"/>
    <w:rsid w:val="00B902DE"/>
    <w:rsid w:val="00B9066D"/>
    <w:rsid w:val="00B90EE3"/>
    <w:rsid w:val="00B91E7D"/>
    <w:rsid w:val="00B91EDA"/>
    <w:rsid w:val="00B92BA2"/>
    <w:rsid w:val="00B93014"/>
    <w:rsid w:val="00B93211"/>
    <w:rsid w:val="00B93860"/>
    <w:rsid w:val="00B9505A"/>
    <w:rsid w:val="00B9550B"/>
    <w:rsid w:val="00B959DC"/>
    <w:rsid w:val="00B96027"/>
    <w:rsid w:val="00B967FB"/>
    <w:rsid w:val="00B96D1A"/>
    <w:rsid w:val="00B97045"/>
    <w:rsid w:val="00B974A6"/>
    <w:rsid w:val="00BA07FB"/>
    <w:rsid w:val="00BA3DA0"/>
    <w:rsid w:val="00BA44A6"/>
    <w:rsid w:val="00BA4BE7"/>
    <w:rsid w:val="00BA5DD4"/>
    <w:rsid w:val="00BA7822"/>
    <w:rsid w:val="00BA9877"/>
    <w:rsid w:val="00BB0022"/>
    <w:rsid w:val="00BB0D1E"/>
    <w:rsid w:val="00BB3451"/>
    <w:rsid w:val="00BB3CB4"/>
    <w:rsid w:val="00BB3E45"/>
    <w:rsid w:val="00BB6567"/>
    <w:rsid w:val="00BB6C66"/>
    <w:rsid w:val="00BB6D49"/>
    <w:rsid w:val="00BB6DDC"/>
    <w:rsid w:val="00BB798D"/>
    <w:rsid w:val="00BB7E78"/>
    <w:rsid w:val="00BC0781"/>
    <w:rsid w:val="00BC438B"/>
    <w:rsid w:val="00BC5131"/>
    <w:rsid w:val="00BC55B7"/>
    <w:rsid w:val="00BD102E"/>
    <w:rsid w:val="00BD1414"/>
    <w:rsid w:val="00BD1F61"/>
    <w:rsid w:val="00BD293B"/>
    <w:rsid w:val="00BD38A7"/>
    <w:rsid w:val="00BD4DAD"/>
    <w:rsid w:val="00BD7BF6"/>
    <w:rsid w:val="00BE1C18"/>
    <w:rsid w:val="00BE2735"/>
    <w:rsid w:val="00BE28B8"/>
    <w:rsid w:val="00BE3287"/>
    <w:rsid w:val="00BE3CE6"/>
    <w:rsid w:val="00BE3F0A"/>
    <w:rsid w:val="00BE4180"/>
    <w:rsid w:val="00BE44CE"/>
    <w:rsid w:val="00BE50FE"/>
    <w:rsid w:val="00BE5579"/>
    <w:rsid w:val="00BE601A"/>
    <w:rsid w:val="00BE61FE"/>
    <w:rsid w:val="00BE7D6F"/>
    <w:rsid w:val="00BF1145"/>
    <w:rsid w:val="00BF1681"/>
    <w:rsid w:val="00BF2330"/>
    <w:rsid w:val="00BF2B95"/>
    <w:rsid w:val="00BF2E1B"/>
    <w:rsid w:val="00BF5BB7"/>
    <w:rsid w:val="00C00625"/>
    <w:rsid w:val="00C00DDB"/>
    <w:rsid w:val="00C01D28"/>
    <w:rsid w:val="00C01F38"/>
    <w:rsid w:val="00C028AB"/>
    <w:rsid w:val="00C032E7"/>
    <w:rsid w:val="00C03EBD"/>
    <w:rsid w:val="00C03FB4"/>
    <w:rsid w:val="00C04AC2"/>
    <w:rsid w:val="00C04E27"/>
    <w:rsid w:val="00C0650A"/>
    <w:rsid w:val="00C06665"/>
    <w:rsid w:val="00C1100C"/>
    <w:rsid w:val="00C11CC6"/>
    <w:rsid w:val="00C11EA1"/>
    <w:rsid w:val="00C121C3"/>
    <w:rsid w:val="00C12ECA"/>
    <w:rsid w:val="00C13815"/>
    <w:rsid w:val="00C1460E"/>
    <w:rsid w:val="00C146EC"/>
    <w:rsid w:val="00C1603B"/>
    <w:rsid w:val="00C172B8"/>
    <w:rsid w:val="00C23269"/>
    <w:rsid w:val="00C24071"/>
    <w:rsid w:val="00C255BF"/>
    <w:rsid w:val="00C26162"/>
    <w:rsid w:val="00C27044"/>
    <w:rsid w:val="00C2714D"/>
    <w:rsid w:val="00C275CA"/>
    <w:rsid w:val="00C31902"/>
    <w:rsid w:val="00C33886"/>
    <w:rsid w:val="00C33B26"/>
    <w:rsid w:val="00C345B6"/>
    <w:rsid w:val="00C34AAF"/>
    <w:rsid w:val="00C35281"/>
    <w:rsid w:val="00C35521"/>
    <w:rsid w:val="00C365C9"/>
    <w:rsid w:val="00C367D7"/>
    <w:rsid w:val="00C379E7"/>
    <w:rsid w:val="00C4193D"/>
    <w:rsid w:val="00C4225D"/>
    <w:rsid w:val="00C42CF4"/>
    <w:rsid w:val="00C42D42"/>
    <w:rsid w:val="00C443E6"/>
    <w:rsid w:val="00C443ED"/>
    <w:rsid w:val="00C44A8F"/>
    <w:rsid w:val="00C45228"/>
    <w:rsid w:val="00C460C4"/>
    <w:rsid w:val="00C46B32"/>
    <w:rsid w:val="00C472BB"/>
    <w:rsid w:val="00C506C9"/>
    <w:rsid w:val="00C50D29"/>
    <w:rsid w:val="00C5189F"/>
    <w:rsid w:val="00C52EC8"/>
    <w:rsid w:val="00C52FE8"/>
    <w:rsid w:val="00C54770"/>
    <w:rsid w:val="00C54AD0"/>
    <w:rsid w:val="00C550E6"/>
    <w:rsid w:val="00C55A32"/>
    <w:rsid w:val="00C55D26"/>
    <w:rsid w:val="00C55E15"/>
    <w:rsid w:val="00C5674D"/>
    <w:rsid w:val="00C57756"/>
    <w:rsid w:val="00C57C56"/>
    <w:rsid w:val="00C60DEF"/>
    <w:rsid w:val="00C60FE7"/>
    <w:rsid w:val="00C622BD"/>
    <w:rsid w:val="00C6346B"/>
    <w:rsid w:val="00C63F44"/>
    <w:rsid w:val="00C6524E"/>
    <w:rsid w:val="00C65F39"/>
    <w:rsid w:val="00C668E5"/>
    <w:rsid w:val="00C66F34"/>
    <w:rsid w:val="00C70143"/>
    <w:rsid w:val="00C70159"/>
    <w:rsid w:val="00C706DE"/>
    <w:rsid w:val="00C70826"/>
    <w:rsid w:val="00C71CDB"/>
    <w:rsid w:val="00C71F0B"/>
    <w:rsid w:val="00C720CE"/>
    <w:rsid w:val="00C72212"/>
    <w:rsid w:val="00C726C4"/>
    <w:rsid w:val="00C726F2"/>
    <w:rsid w:val="00C732F9"/>
    <w:rsid w:val="00C73662"/>
    <w:rsid w:val="00C74CCD"/>
    <w:rsid w:val="00C74EF2"/>
    <w:rsid w:val="00C75331"/>
    <w:rsid w:val="00C76BD0"/>
    <w:rsid w:val="00C778B6"/>
    <w:rsid w:val="00C80FD0"/>
    <w:rsid w:val="00C81A26"/>
    <w:rsid w:val="00C81A91"/>
    <w:rsid w:val="00C82A62"/>
    <w:rsid w:val="00C838B6"/>
    <w:rsid w:val="00C85243"/>
    <w:rsid w:val="00C85305"/>
    <w:rsid w:val="00C85F00"/>
    <w:rsid w:val="00C865C9"/>
    <w:rsid w:val="00C87870"/>
    <w:rsid w:val="00C9017B"/>
    <w:rsid w:val="00C9041D"/>
    <w:rsid w:val="00C9264A"/>
    <w:rsid w:val="00C93C0A"/>
    <w:rsid w:val="00C94106"/>
    <w:rsid w:val="00C94CC5"/>
    <w:rsid w:val="00C94D51"/>
    <w:rsid w:val="00C9548F"/>
    <w:rsid w:val="00C96A09"/>
    <w:rsid w:val="00C97C11"/>
    <w:rsid w:val="00CA0659"/>
    <w:rsid w:val="00CA1435"/>
    <w:rsid w:val="00CA1B96"/>
    <w:rsid w:val="00CA1D92"/>
    <w:rsid w:val="00CA254A"/>
    <w:rsid w:val="00CA3B23"/>
    <w:rsid w:val="00CA42EB"/>
    <w:rsid w:val="00CA562A"/>
    <w:rsid w:val="00CA5AC9"/>
    <w:rsid w:val="00CA5DBE"/>
    <w:rsid w:val="00CA6283"/>
    <w:rsid w:val="00CA774A"/>
    <w:rsid w:val="00CA7A6D"/>
    <w:rsid w:val="00CB09C9"/>
    <w:rsid w:val="00CB0AD4"/>
    <w:rsid w:val="00CB11C0"/>
    <w:rsid w:val="00CB3459"/>
    <w:rsid w:val="00CB3A8A"/>
    <w:rsid w:val="00CB3FD7"/>
    <w:rsid w:val="00CB50C3"/>
    <w:rsid w:val="00CC01E0"/>
    <w:rsid w:val="00CC1371"/>
    <w:rsid w:val="00CC21E8"/>
    <w:rsid w:val="00CC365B"/>
    <w:rsid w:val="00CC52CF"/>
    <w:rsid w:val="00CC5BC5"/>
    <w:rsid w:val="00CC6D4D"/>
    <w:rsid w:val="00CD0276"/>
    <w:rsid w:val="00CD0B21"/>
    <w:rsid w:val="00CD2D19"/>
    <w:rsid w:val="00CD2DFC"/>
    <w:rsid w:val="00CD305A"/>
    <w:rsid w:val="00CD3245"/>
    <w:rsid w:val="00CD354F"/>
    <w:rsid w:val="00CD537C"/>
    <w:rsid w:val="00CD5E0F"/>
    <w:rsid w:val="00CD6C39"/>
    <w:rsid w:val="00CE176D"/>
    <w:rsid w:val="00CE2492"/>
    <w:rsid w:val="00CE31A9"/>
    <w:rsid w:val="00CE368F"/>
    <w:rsid w:val="00CE3E96"/>
    <w:rsid w:val="00CE4101"/>
    <w:rsid w:val="00CE4798"/>
    <w:rsid w:val="00CE59DF"/>
    <w:rsid w:val="00CE6677"/>
    <w:rsid w:val="00CE68D2"/>
    <w:rsid w:val="00CE7ECC"/>
    <w:rsid w:val="00CF0C3B"/>
    <w:rsid w:val="00CF272A"/>
    <w:rsid w:val="00CF32B1"/>
    <w:rsid w:val="00CF35BD"/>
    <w:rsid w:val="00CF4449"/>
    <w:rsid w:val="00CF45FB"/>
    <w:rsid w:val="00CF51BE"/>
    <w:rsid w:val="00CF55CA"/>
    <w:rsid w:val="00CF598D"/>
    <w:rsid w:val="00CF5FDE"/>
    <w:rsid w:val="00CF702E"/>
    <w:rsid w:val="00CF7746"/>
    <w:rsid w:val="00D006E9"/>
    <w:rsid w:val="00D00BC5"/>
    <w:rsid w:val="00D00CF3"/>
    <w:rsid w:val="00D02182"/>
    <w:rsid w:val="00D02222"/>
    <w:rsid w:val="00D0261F"/>
    <w:rsid w:val="00D0465F"/>
    <w:rsid w:val="00D04948"/>
    <w:rsid w:val="00D054E1"/>
    <w:rsid w:val="00D057CD"/>
    <w:rsid w:val="00D05A9A"/>
    <w:rsid w:val="00D061DA"/>
    <w:rsid w:val="00D06AA6"/>
    <w:rsid w:val="00D0733D"/>
    <w:rsid w:val="00D07E66"/>
    <w:rsid w:val="00D114FE"/>
    <w:rsid w:val="00D123A9"/>
    <w:rsid w:val="00D1398E"/>
    <w:rsid w:val="00D1402E"/>
    <w:rsid w:val="00D14E07"/>
    <w:rsid w:val="00D14F35"/>
    <w:rsid w:val="00D153B0"/>
    <w:rsid w:val="00D154C1"/>
    <w:rsid w:val="00D16012"/>
    <w:rsid w:val="00D17A1E"/>
    <w:rsid w:val="00D20F03"/>
    <w:rsid w:val="00D21A1E"/>
    <w:rsid w:val="00D233C0"/>
    <w:rsid w:val="00D237AE"/>
    <w:rsid w:val="00D241B3"/>
    <w:rsid w:val="00D2449F"/>
    <w:rsid w:val="00D24B2B"/>
    <w:rsid w:val="00D24BBD"/>
    <w:rsid w:val="00D25297"/>
    <w:rsid w:val="00D256C1"/>
    <w:rsid w:val="00D25E4A"/>
    <w:rsid w:val="00D26275"/>
    <w:rsid w:val="00D2646E"/>
    <w:rsid w:val="00D27113"/>
    <w:rsid w:val="00D279C5"/>
    <w:rsid w:val="00D27EE8"/>
    <w:rsid w:val="00D303B3"/>
    <w:rsid w:val="00D319CE"/>
    <w:rsid w:val="00D3265F"/>
    <w:rsid w:val="00D33A40"/>
    <w:rsid w:val="00D33DAF"/>
    <w:rsid w:val="00D33F22"/>
    <w:rsid w:val="00D34006"/>
    <w:rsid w:val="00D3436C"/>
    <w:rsid w:val="00D34645"/>
    <w:rsid w:val="00D3542F"/>
    <w:rsid w:val="00D35DB4"/>
    <w:rsid w:val="00D366FC"/>
    <w:rsid w:val="00D37082"/>
    <w:rsid w:val="00D37C19"/>
    <w:rsid w:val="00D40330"/>
    <w:rsid w:val="00D40434"/>
    <w:rsid w:val="00D40D1E"/>
    <w:rsid w:val="00D40F25"/>
    <w:rsid w:val="00D424E2"/>
    <w:rsid w:val="00D43001"/>
    <w:rsid w:val="00D44B59"/>
    <w:rsid w:val="00D44F91"/>
    <w:rsid w:val="00D45A4C"/>
    <w:rsid w:val="00D462A1"/>
    <w:rsid w:val="00D46A49"/>
    <w:rsid w:val="00D4728A"/>
    <w:rsid w:val="00D5053C"/>
    <w:rsid w:val="00D5094C"/>
    <w:rsid w:val="00D5118F"/>
    <w:rsid w:val="00D517AF"/>
    <w:rsid w:val="00D51BFB"/>
    <w:rsid w:val="00D528B5"/>
    <w:rsid w:val="00D533AE"/>
    <w:rsid w:val="00D53A81"/>
    <w:rsid w:val="00D55322"/>
    <w:rsid w:val="00D56D30"/>
    <w:rsid w:val="00D6000A"/>
    <w:rsid w:val="00D60C5A"/>
    <w:rsid w:val="00D61405"/>
    <w:rsid w:val="00D61717"/>
    <w:rsid w:val="00D620AA"/>
    <w:rsid w:val="00D625AA"/>
    <w:rsid w:val="00D633C8"/>
    <w:rsid w:val="00D6362E"/>
    <w:rsid w:val="00D63BA9"/>
    <w:rsid w:val="00D646FD"/>
    <w:rsid w:val="00D64D1A"/>
    <w:rsid w:val="00D65AB9"/>
    <w:rsid w:val="00D6671D"/>
    <w:rsid w:val="00D66C76"/>
    <w:rsid w:val="00D6757D"/>
    <w:rsid w:val="00D6765B"/>
    <w:rsid w:val="00D67851"/>
    <w:rsid w:val="00D679AC"/>
    <w:rsid w:val="00D67E25"/>
    <w:rsid w:val="00D700EC"/>
    <w:rsid w:val="00D70D52"/>
    <w:rsid w:val="00D71B92"/>
    <w:rsid w:val="00D72984"/>
    <w:rsid w:val="00D7368E"/>
    <w:rsid w:val="00D738FE"/>
    <w:rsid w:val="00D73C3B"/>
    <w:rsid w:val="00D74626"/>
    <w:rsid w:val="00D7552B"/>
    <w:rsid w:val="00D75F00"/>
    <w:rsid w:val="00D76543"/>
    <w:rsid w:val="00D76D65"/>
    <w:rsid w:val="00D77E5B"/>
    <w:rsid w:val="00D84195"/>
    <w:rsid w:val="00D84468"/>
    <w:rsid w:val="00D85E4B"/>
    <w:rsid w:val="00D9150E"/>
    <w:rsid w:val="00D92C17"/>
    <w:rsid w:val="00D933E1"/>
    <w:rsid w:val="00D95860"/>
    <w:rsid w:val="00D963E1"/>
    <w:rsid w:val="00D975EF"/>
    <w:rsid w:val="00DA21F2"/>
    <w:rsid w:val="00DA2888"/>
    <w:rsid w:val="00DA2A65"/>
    <w:rsid w:val="00DA2BD4"/>
    <w:rsid w:val="00DA2BE6"/>
    <w:rsid w:val="00DA33B5"/>
    <w:rsid w:val="00DA344F"/>
    <w:rsid w:val="00DA3A92"/>
    <w:rsid w:val="00DA3EFC"/>
    <w:rsid w:val="00DA429B"/>
    <w:rsid w:val="00DA4409"/>
    <w:rsid w:val="00DA4AB0"/>
    <w:rsid w:val="00DA4AB4"/>
    <w:rsid w:val="00DA51B8"/>
    <w:rsid w:val="00DA5789"/>
    <w:rsid w:val="00DA5CA5"/>
    <w:rsid w:val="00DA64EE"/>
    <w:rsid w:val="00DA66E3"/>
    <w:rsid w:val="00DA6818"/>
    <w:rsid w:val="00DB01CD"/>
    <w:rsid w:val="00DB12FC"/>
    <w:rsid w:val="00DB2ECF"/>
    <w:rsid w:val="00DB3413"/>
    <w:rsid w:val="00DB399B"/>
    <w:rsid w:val="00DB3C97"/>
    <w:rsid w:val="00DB42F2"/>
    <w:rsid w:val="00DB4D4E"/>
    <w:rsid w:val="00DB5DF3"/>
    <w:rsid w:val="00DB68A6"/>
    <w:rsid w:val="00DB7041"/>
    <w:rsid w:val="00DC0158"/>
    <w:rsid w:val="00DC016B"/>
    <w:rsid w:val="00DC10B0"/>
    <w:rsid w:val="00DC12FC"/>
    <w:rsid w:val="00DC1994"/>
    <w:rsid w:val="00DC216E"/>
    <w:rsid w:val="00DC2B60"/>
    <w:rsid w:val="00DC2DCE"/>
    <w:rsid w:val="00DC3323"/>
    <w:rsid w:val="00DC4CB1"/>
    <w:rsid w:val="00DC4DB2"/>
    <w:rsid w:val="00DC4DE7"/>
    <w:rsid w:val="00DC7EE4"/>
    <w:rsid w:val="00DD0E4A"/>
    <w:rsid w:val="00DD1199"/>
    <w:rsid w:val="00DD175C"/>
    <w:rsid w:val="00DD2495"/>
    <w:rsid w:val="00DD3A65"/>
    <w:rsid w:val="00DD3B37"/>
    <w:rsid w:val="00DD4CFC"/>
    <w:rsid w:val="00DD4DBF"/>
    <w:rsid w:val="00DD530E"/>
    <w:rsid w:val="00DD60B5"/>
    <w:rsid w:val="00DD6538"/>
    <w:rsid w:val="00DD69C4"/>
    <w:rsid w:val="00DE002A"/>
    <w:rsid w:val="00DE008B"/>
    <w:rsid w:val="00DE394A"/>
    <w:rsid w:val="00DE4CB7"/>
    <w:rsid w:val="00DE4D54"/>
    <w:rsid w:val="00DE5331"/>
    <w:rsid w:val="00DE563A"/>
    <w:rsid w:val="00DE5BCE"/>
    <w:rsid w:val="00DE6C84"/>
    <w:rsid w:val="00DE6EAC"/>
    <w:rsid w:val="00DE7DCC"/>
    <w:rsid w:val="00DE7F89"/>
    <w:rsid w:val="00DF0073"/>
    <w:rsid w:val="00DF1280"/>
    <w:rsid w:val="00DF2781"/>
    <w:rsid w:val="00DF30CB"/>
    <w:rsid w:val="00DF3986"/>
    <w:rsid w:val="00DF42B3"/>
    <w:rsid w:val="00DF4887"/>
    <w:rsid w:val="00DF490D"/>
    <w:rsid w:val="00DF4B48"/>
    <w:rsid w:val="00DF5930"/>
    <w:rsid w:val="00DF5D1F"/>
    <w:rsid w:val="00DF6A87"/>
    <w:rsid w:val="00DF7539"/>
    <w:rsid w:val="00E00C1E"/>
    <w:rsid w:val="00E01059"/>
    <w:rsid w:val="00E01831"/>
    <w:rsid w:val="00E01D6D"/>
    <w:rsid w:val="00E01E0C"/>
    <w:rsid w:val="00E02788"/>
    <w:rsid w:val="00E038FD"/>
    <w:rsid w:val="00E03D7A"/>
    <w:rsid w:val="00E0422C"/>
    <w:rsid w:val="00E044AD"/>
    <w:rsid w:val="00E04DEC"/>
    <w:rsid w:val="00E050D3"/>
    <w:rsid w:val="00E054FC"/>
    <w:rsid w:val="00E05996"/>
    <w:rsid w:val="00E05EC6"/>
    <w:rsid w:val="00E062FD"/>
    <w:rsid w:val="00E10BB0"/>
    <w:rsid w:val="00E12F70"/>
    <w:rsid w:val="00E14898"/>
    <w:rsid w:val="00E155D3"/>
    <w:rsid w:val="00E15820"/>
    <w:rsid w:val="00E15C0E"/>
    <w:rsid w:val="00E15E6A"/>
    <w:rsid w:val="00E16C74"/>
    <w:rsid w:val="00E1710C"/>
    <w:rsid w:val="00E17EA6"/>
    <w:rsid w:val="00E2081D"/>
    <w:rsid w:val="00E215DF"/>
    <w:rsid w:val="00E22E10"/>
    <w:rsid w:val="00E2718F"/>
    <w:rsid w:val="00E3088D"/>
    <w:rsid w:val="00E30C65"/>
    <w:rsid w:val="00E30FCC"/>
    <w:rsid w:val="00E329A9"/>
    <w:rsid w:val="00E32A06"/>
    <w:rsid w:val="00E33FFB"/>
    <w:rsid w:val="00E3478F"/>
    <w:rsid w:val="00E35298"/>
    <w:rsid w:val="00E35CB1"/>
    <w:rsid w:val="00E35F63"/>
    <w:rsid w:val="00E401FE"/>
    <w:rsid w:val="00E407E5"/>
    <w:rsid w:val="00E40B54"/>
    <w:rsid w:val="00E41D9F"/>
    <w:rsid w:val="00E42B28"/>
    <w:rsid w:val="00E42C26"/>
    <w:rsid w:val="00E436B6"/>
    <w:rsid w:val="00E43BE2"/>
    <w:rsid w:val="00E44841"/>
    <w:rsid w:val="00E44ED4"/>
    <w:rsid w:val="00E46297"/>
    <w:rsid w:val="00E47408"/>
    <w:rsid w:val="00E478B7"/>
    <w:rsid w:val="00E47943"/>
    <w:rsid w:val="00E5019D"/>
    <w:rsid w:val="00E5049E"/>
    <w:rsid w:val="00E50644"/>
    <w:rsid w:val="00E513CC"/>
    <w:rsid w:val="00E5308A"/>
    <w:rsid w:val="00E530A8"/>
    <w:rsid w:val="00E5399D"/>
    <w:rsid w:val="00E54168"/>
    <w:rsid w:val="00E54D16"/>
    <w:rsid w:val="00E60186"/>
    <w:rsid w:val="00E60536"/>
    <w:rsid w:val="00E6056E"/>
    <w:rsid w:val="00E605F5"/>
    <w:rsid w:val="00E610A8"/>
    <w:rsid w:val="00E61425"/>
    <w:rsid w:val="00E63C62"/>
    <w:rsid w:val="00E640DC"/>
    <w:rsid w:val="00E641B8"/>
    <w:rsid w:val="00E652DE"/>
    <w:rsid w:val="00E65F60"/>
    <w:rsid w:val="00E671A1"/>
    <w:rsid w:val="00E676C2"/>
    <w:rsid w:val="00E679EC"/>
    <w:rsid w:val="00E67AED"/>
    <w:rsid w:val="00E67FE2"/>
    <w:rsid w:val="00E704AB"/>
    <w:rsid w:val="00E715B9"/>
    <w:rsid w:val="00E71765"/>
    <w:rsid w:val="00E71CF0"/>
    <w:rsid w:val="00E72226"/>
    <w:rsid w:val="00E72E9F"/>
    <w:rsid w:val="00E73909"/>
    <w:rsid w:val="00E745D8"/>
    <w:rsid w:val="00E7606C"/>
    <w:rsid w:val="00E7663F"/>
    <w:rsid w:val="00E76ED0"/>
    <w:rsid w:val="00E814C5"/>
    <w:rsid w:val="00E82036"/>
    <w:rsid w:val="00E84282"/>
    <w:rsid w:val="00E854B3"/>
    <w:rsid w:val="00E86056"/>
    <w:rsid w:val="00E878B6"/>
    <w:rsid w:val="00E9020B"/>
    <w:rsid w:val="00E91998"/>
    <w:rsid w:val="00E91CB3"/>
    <w:rsid w:val="00E93914"/>
    <w:rsid w:val="00E93D85"/>
    <w:rsid w:val="00E94423"/>
    <w:rsid w:val="00E9482B"/>
    <w:rsid w:val="00E95337"/>
    <w:rsid w:val="00E96025"/>
    <w:rsid w:val="00E963B6"/>
    <w:rsid w:val="00E96778"/>
    <w:rsid w:val="00E96CD4"/>
    <w:rsid w:val="00E979C8"/>
    <w:rsid w:val="00E97D08"/>
    <w:rsid w:val="00EA09E5"/>
    <w:rsid w:val="00EA0DED"/>
    <w:rsid w:val="00EA2261"/>
    <w:rsid w:val="00EA23DB"/>
    <w:rsid w:val="00EA27D3"/>
    <w:rsid w:val="00EA2E47"/>
    <w:rsid w:val="00EA42A4"/>
    <w:rsid w:val="00EA4462"/>
    <w:rsid w:val="00EA4C97"/>
    <w:rsid w:val="00EA541F"/>
    <w:rsid w:val="00EA5A2C"/>
    <w:rsid w:val="00EA5E78"/>
    <w:rsid w:val="00EA710F"/>
    <w:rsid w:val="00EA717F"/>
    <w:rsid w:val="00EA72F6"/>
    <w:rsid w:val="00EA73E5"/>
    <w:rsid w:val="00EA7423"/>
    <w:rsid w:val="00EA77BF"/>
    <w:rsid w:val="00EB0E5A"/>
    <w:rsid w:val="00EB15D6"/>
    <w:rsid w:val="00EB3A7C"/>
    <w:rsid w:val="00EB3F34"/>
    <w:rsid w:val="00EB510E"/>
    <w:rsid w:val="00EB52BB"/>
    <w:rsid w:val="00EB5E05"/>
    <w:rsid w:val="00EB66C6"/>
    <w:rsid w:val="00EC51EB"/>
    <w:rsid w:val="00EC5A17"/>
    <w:rsid w:val="00EC5E0E"/>
    <w:rsid w:val="00EC79B3"/>
    <w:rsid w:val="00ED0631"/>
    <w:rsid w:val="00ED14A2"/>
    <w:rsid w:val="00ED1DD3"/>
    <w:rsid w:val="00ED2782"/>
    <w:rsid w:val="00ED38FD"/>
    <w:rsid w:val="00ED3C83"/>
    <w:rsid w:val="00ED4315"/>
    <w:rsid w:val="00EE1A06"/>
    <w:rsid w:val="00EE1D06"/>
    <w:rsid w:val="00EE2985"/>
    <w:rsid w:val="00EE2E5A"/>
    <w:rsid w:val="00EE5391"/>
    <w:rsid w:val="00EE74B7"/>
    <w:rsid w:val="00EF0401"/>
    <w:rsid w:val="00EF12F3"/>
    <w:rsid w:val="00EF12F8"/>
    <w:rsid w:val="00EF1692"/>
    <w:rsid w:val="00EF19AA"/>
    <w:rsid w:val="00EF2F3A"/>
    <w:rsid w:val="00EF3108"/>
    <w:rsid w:val="00EF339F"/>
    <w:rsid w:val="00EF55C3"/>
    <w:rsid w:val="00EF78FB"/>
    <w:rsid w:val="00F00A06"/>
    <w:rsid w:val="00F02B32"/>
    <w:rsid w:val="00F02D33"/>
    <w:rsid w:val="00F03575"/>
    <w:rsid w:val="00F05031"/>
    <w:rsid w:val="00F05E30"/>
    <w:rsid w:val="00F06A88"/>
    <w:rsid w:val="00F06CD9"/>
    <w:rsid w:val="00F06EC5"/>
    <w:rsid w:val="00F074D9"/>
    <w:rsid w:val="00F1057B"/>
    <w:rsid w:val="00F12016"/>
    <w:rsid w:val="00F138BB"/>
    <w:rsid w:val="00F13D14"/>
    <w:rsid w:val="00F148F5"/>
    <w:rsid w:val="00F1635B"/>
    <w:rsid w:val="00F16FF0"/>
    <w:rsid w:val="00F17194"/>
    <w:rsid w:val="00F1755A"/>
    <w:rsid w:val="00F17800"/>
    <w:rsid w:val="00F20ED3"/>
    <w:rsid w:val="00F23301"/>
    <w:rsid w:val="00F25B74"/>
    <w:rsid w:val="00F26004"/>
    <w:rsid w:val="00F2677B"/>
    <w:rsid w:val="00F31813"/>
    <w:rsid w:val="00F32D48"/>
    <w:rsid w:val="00F34B5C"/>
    <w:rsid w:val="00F35033"/>
    <w:rsid w:val="00F350DD"/>
    <w:rsid w:val="00F35920"/>
    <w:rsid w:val="00F35EB3"/>
    <w:rsid w:val="00F35F4A"/>
    <w:rsid w:val="00F36B46"/>
    <w:rsid w:val="00F37B0A"/>
    <w:rsid w:val="00F37E54"/>
    <w:rsid w:val="00F40CE9"/>
    <w:rsid w:val="00F416C5"/>
    <w:rsid w:val="00F41FB8"/>
    <w:rsid w:val="00F42972"/>
    <w:rsid w:val="00F42BCF"/>
    <w:rsid w:val="00F4545D"/>
    <w:rsid w:val="00F4575B"/>
    <w:rsid w:val="00F45AE0"/>
    <w:rsid w:val="00F45B41"/>
    <w:rsid w:val="00F46347"/>
    <w:rsid w:val="00F46614"/>
    <w:rsid w:val="00F51506"/>
    <w:rsid w:val="00F52871"/>
    <w:rsid w:val="00F52C13"/>
    <w:rsid w:val="00F53408"/>
    <w:rsid w:val="00F54FC3"/>
    <w:rsid w:val="00F55465"/>
    <w:rsid w:val="00F55952"/>
    <w:rsid w:val="00F55FE9"/>
    <w:rsid w:val="00F563A1"/>
    <w:rsid w:val="00F563C4"/>
    <w:rsid w:val="00F571EB"/>
    <w:rsid w:val="00F573FE"/>
    <w:rsid w:val="00F57BF3"/>
    <w:rsid w:val="00F57CCF"/>
    <w:rsid w:val="00F602E7"/>
    <w:rsid w:val="00F61270"/>
    <w:rsid w:val="00F61D56"/>
    <w:rsid w:val="00F61E34"/>
    <w:rsid w:val="00F63519"/>
    <w:rsid w:val="00F635E8"/>
    <w:rsid w:val="00F6366A"/>
    <w:rsid w:val="00F649E3"/>
    <w:rsid w:val="00F64ED1"/>
    <w:rsid w:val="00F66D17"/>
    <w:rsid w:val="00F67221"/>
    <w:rsid w:val="00F70311"/>
    <w:rsid w:val="00F70456"/>
    <w:rsid w:val="00F7112E"/>
    <w:rsid w:val="00F72A36"/>
    <w:rsid w:val="00F73ACE"/>
    <w:rsid w:val="00F7506D"/>
    <w:rsid w:val="00F7520D"/>
    <w:rsid w:val="00F75B6A"/>
    <w:rsid w:val="00F75FBD"/>
    <w:rsid w:val="00F75FFF"/>
    <w:rsid w:val="00F764F8"/>
    <w:rsid w:val="00F77124"/>
    <w:rsid w:val="00F7761A"/>
    <w:rsid w:val="00F8087E"/>
    <w:rsid w:val="00F808F8"/>
    <w:rsid w:val="00F818DE"/>
    <w:rsid w:val="00F81E76"/>
    <w:rsid w:val="00F83BCC"/>
    <w:rsid w:val="00F8561C"/>
    <w:rsid w:val="00F85A5A"/>
    <w:rsid w:val="00F8642E"/>
    <w:rsid w:val="00F868E4"/>
    <w:rsid w:val="00F87A03"/>
    <w:rsid w:val="00F90978"/>
    <w:rsid w:val="00F909CA"/>
    <w:rsid w:val="00F91012"/>
    <w:rsid w:val="00F912C6"/>
    <w:rsid w:val="00F921AF"/>
    <w:rsid w:val="00F9349B"/>
    <w:rsid w:val="00F94436"/>
    <w:rsid w:val="00F946E0"/>
    <w:rsid w:val="00F947F1"/>
    <w:rsid w:val="00F96F53"/>
    <w:rsid w:val="00F97789"/>
    <w:rsid w:val="00FA2259"/>
    <w:rsid w:val="00FA25E3"/>
    <w:rsid w:val="00FA3223"/>
    <w:rsid w:val="00FA35D4"/>
    <w:rsid w:val="00FA3976"/>
    <w:rsid w:val="00FA3ABA"/>
    <w:rsid w:val="00FA4CE9"/>
    <w:rsid w:val="00FA568D"/>
    <w:rsid w:val="00FA5EF6"/>
    <w:rsid w:val="00FB04B9"/>
    <w:rsid w:val="00FB1759"/>
    <w:rsid w:val="00FB1B24"/>
    <w:rsid w:val="00FB2066"/>
    <w:rsid w:val="00FB45DD"/>
    <w:rsid w:val="00FB48C5"/>
    <w:rsid w:val="00FB69F3"/>
    <w:rsid w:val="00FB70F0"/>
    <w:rsid w:val="00FC00D2"/>
    <w:rsid w:val="00FC072F"/>
    <w:rsid w:val="00FC0C66"/>
    <w:rsid w:val="00FC15EE"/>
    <w:rsid w:val="00FC1CC7"/>
    <w:rsid w:val="00FC326A"/>
    <w:rsid w:val="00FC3B35"/>
    <w:rsid w:val="00FC4223"/>
    <w:rsid w:val="00FC4B5E"/>
    <w:rsid w:val="00FC5809"/>
    <w:rsid w:val="00FC5A27"/>
    <w:rsid w:val="00FC6A9B"/>
    <w:rsid w:val="00FC7142"/>
    <w:rsid w:val="00FD0550"/>
    <w:rsid w:val="00FD287A"/>
    <w:rsid w:val="00FD2B67"/>
    <w:rsid w:val="00FD2F88"/>
    <w:rsid w:val="00FD2FF4"/>
    <w:rsid w:val="00FD322E"/>
    <w:rsid w:val="00FD35A1"/>
    <w:rsid w:val="00FD3719"/>
    <w:rsid w:val="00FD4DBE"/>
    <w:rsid w:val="00FD5005"/>
    <w:rsid w:val="00FD7962"/>
    <w:rsid w:val="00FE0591"/>
    <w:rsid w:val="00FE0CCE"/>
    <w:rsid w:val="00FE0FCF"/>
    <w:rsid w:val="00FE167C"/>
    <w:rsid w:val="00FE1A70"/>
    <w:rsid w:val="00FE252C"/>
    <w:rsid w:val="00FE2C35"/>
    <w:rsid w:val="00FE3C2D"/>
    <w:rsid w:val="00FE43FA"/>
    <w:rsid w:val="00FE4701"/>
    <w:rsid w:val="00FE48DD"/>
    <w:rsid w:val="00FE5157"/>
    <w:rsid w:val="00FE5627"/>
    <w:rsid w:val="00FE5A7D"/>
    <w:rsid w:val="00FE5CE1"/>
    <w:rsid w:val="00FE64B3"/>
    <w:rsid w:val="00FE6C65"/>
    <w:rsid w:val="00FE73B7"/>
    <w:rsid w:val="00FE74D2"/>
    <w:rsid w:val="00FE7809"/>
    <w:rsid w:val="00FE7BB4"/>
    <w:rsid w:val="00FE7C76"/>
    <w:rsid w:val="00FE7CF9"/>
    <w:rsid w:val="00FF1294"/>
    <w:rsid w:val="00FF131D"/>
    <w:rsid w:val="00FF18AD"/>
    <w:rsid w:val="00FF19E7"/>
    <w:rsid w:val="00FF1A56"/>
    <w:rsid w:val="00FF1B60"/>
    <w:rsid w:val="00FF282C"/>
    <w:rsid w:val="00FF2C59"/>
    <w:rsid w:val="00FF3311"/>
    <w:rsid w:val="00FF4A81"/>
    <w:rsid w:val="00FF4AC8"/>
    <w:rsid w:val="00FF58B5"/>
    <w:rsid w:val="0105D5DE"/>
    <w:rsid w:val="01206E74"/>
    <w:rsid w:val="01470F2A"/>
    <w:rsid w:val="014B1DE3"/>
    <w:rsid w:val="025492F8"/>
    <w:rsid w:val="029170BA"/>
    <w:rsid w:val="02990D7D"/>
    <w:rsid w:val="02A4FA3B"/>
    <w:rsid w:val="02B12363"/>
    <w:rsid w:val="02BC3ED5"/>
    <w:rsid w:val="02CFA270"/>
    <w:rsid w:val="031437DB"/>
    <w:rsid w:val="0317F436"/>
    <w:rsid w:val="03302339"/>
    <w:rsid w:val="0381A6D0"/>
    <w:rsid w:val="03CD55F7"/>
    <w:rsid w:val="03D38A6D"/>
    <w:rsid w:val="03DB59CA"/>
    <w:rsid w:val="03E02F8C"/>
    <w:rsid w:val="03F577B9"/>
    <w:rsid w:val="03FF1F6F"/>
    <w:rsid w:val="042FCF43"/>
    <w:rsid w:val="049F2798"/>
    <w:rsid w:val="04A84874"/>
    <w:rsid w:val="04AD1D05"/>
    <w:rsid w:val="04CF42A0"/>
    <w:rsid w:val="04E05D33"/>
    <w:rsid w:val="0563D16F"/>
    <w:rsid w:val="05ABDD7D"/>
    <w:rsid w:val="05AF7AF9"/>
    <w:rsid w:val="05EBE770"/>
    <w:rsid w:val="05F02085"/>
    <w:rsid w:val="05FB2B3B"/>
    <w:rsid w:val="062D67E6"/>
    <w:rsid w:val="063E7399"/>
    <w:rsid w:val="06507605"/>
    <w:rsid w:val="06558AB8"/>
    <w:rsid w:val="06758167"/>
    <w:rsid w:val="068B2330"/>
    <w:rsid w:val="06E157CD"/>
    <w:rsid w:val="0718D713"/>
    <w:rsid w:val="071AC8E1"/>
    <w:rsid w:val="071ADEF2"/>
    <w:rsid w:val="0749E5FC"/>
    <w:rsid w:val="075383D8"/>
    <w:rsid w:val="077E2847"/>
    <w:rsid w:val="07B6F681"/>
    <w:rsid w:val="07CDB9C8"/>
    <w:rsid w:val="07E6B609"/>
    <w:rsid w:val="07EFDAE3"/>
    <w:rsid w:val="07F60316"/>
    <w:rsid w:val="0826145C"/>
    <w:rsid w:val="0848AA6E"/>
    <w:rsid w:val="0858F9F2"/>
    <w:rsid w:val="085FD9B5"/>
    <w:rsid w:val="088399FB"/>
    <w:rsid w:val="089016C0"/>
    <w:rsid w:val="08AD4C70"/>
    <w:rsid w:val="08C5A6B4"/>
    <w:rsid w:val="08C6F80A"/>
    <w:rsid w:val="090066B9"/>
    <w:rsid w:val="0918C89A"/>
    <w:rsid w:val="092CA381"/>
    <w:rsid w:val="0949D881"/>
    <w:rsid w:val="096A82C9"/>
    <w:rsid w:val="097BA26E"/>
    <w:rsid w:val="0982F105"/>
    <w:rsid w:val="09B716CF"/>
    <w:rsid w:val="09CCEF32"/>
    <w:rsid w:val="09E47447"/>
    <w:rsid w:val="09FB43AB"/>
    <w:rsid w:val="0A439DD6"/>
    <w:rsid w:val="0A45588D"/>
    <w:rsid w:val="0A46955F"/>
    <w:rsid w:val="0A4C7472"/>
    <w:rsid w:val="0A4EAF30"/>
    <w:rsid w:val="0A608E24"/>
    <w:rsid w:val="0A97FEAC"/>
    <w:rsid w:val="0ABCC9FD"/>
    <w:rsid w:val="0B1ACC33"/>
    <w:rsid w:val="0B368815"/>
    <w:rsid w:val="0B759A98"/>
    <w:rsid w:val="0B782C10"/>
    <w:rsid w:val="0BAE2BAB"/>
    <w:rsid w:val="0BBB81C9"/>
    <w:rsid w:val="0BC5790A"/>
    <w:rsid w:val="0BD5FDB0"/>
    <w:rsid w:val="0BE0EC36"/>
    <w:rsid w:val="0BEFED3B"/>
    <w:rsid w:val="0C005A2B"/>
    <w:rsid w:val="0C149FE3"/>
    <w:rsid w:val="0CE0747C"/>
    <w:rsid w:val="0CE25182"/>
    <w:rsid w:val="0D3BF52B"/>
    <w:rsid w:val="0DA180B5"/>
    <w:rsid w:val="0DAF8FC2"/>
    <w:rsid w:val="0E0F44FD"/>
    <w:rsid w:val="0E1A151F"/>
    <w:rsid w:val="0E314BD3"/>
    <w:rsid w:val="0E7116C2"/>
    <w:rsid w:val="0EA64B7B"/>
    <w:rsid w:val="0ECB3D34"/>
    <w:rsid w:val="0EDEADFA"/>
    <w:rsid w:val="0F057532"/>
    <w:rsid w:val="0F0825A5"/>
    <w:rsid w:val="0F11EBD5"/>
    <w:rsid w:val="0F5A6495"/>
    <w:rsid w:val="0F5BD46F"/>
    <w:rsid w:val="0F6CD7D0"/>
    <w:rsid w:val="0F723562"/>
    <w:rsid w:val="0F85A3A7"/>
    <w:rsid w:val="0F9112D7"/>
    <w:rsid w:val="0F96DB78"/>
    <w:rsid w:val="0F9C09B4"/>
    <w:rsid w:val="0F9ED37B"/>
    <w:rsid w:val="0FB72E09"/>
    <w:rsid w:val="102A07B8"/>
    <w:rsid w:val="102D2BA4"/>
    <w:rsid w:val="10393517"/>
    <w:rsid w:val="104FC2FF"/>
    <w:rsid w:val="10B7D468"/>
    <w:rsid w:val="10D0D346"/>
    <w:rsid w:val="11A83471"/>
    <w:rsid w:val="11ECE713"/>
    <w:rsid w:val="121ED0BA"/>
    <w:rsid w:val="126A2ECE"/>
    <w:rsid w:val="1270454D"/>
    <w:rsid w:val="12D4347B"/>
    <w:rsid w:val="12E5C6D8"/>
    <w:rsid w:val="131993B1"/>
    <w:rsid w:val="134B5DF1"/>
    <w:rsid w:val="137B68B6"/>
    <w:rsid w:val="137DD798"/>
    <w:rsid w:val="13C9221C"/>
    <w:rsid w:val="13E5914C"/>
    <w:rsid w:val="141514AD"/>
    <w:rsid w:val="141C4419"/>
    <w:rsid w:val="145C1D39"/>
    <w:rsid w:val="147BC80D"/>
    <w:rsid w:val="1482A180"/>
    <w:rsid w:val="14D6195F"/>
    <w:rsid w:val="14EA52A4"/>
    <w:rsid w:val="14ED399E"/>
    <w:rsid w:val="1506A22C"/>
    <w:rsid w:val="15375844"/>
    <w:rsid w:val="15396F08"/>
    <w:rsid w:val="15C7FD19"/>
    <w:rsid w:val="15E0E07B"/>
    <w:rsid w:val="15E54740"/>
    <w:rsid w:val="16017F50"/>
    <w:rsid w:val="1605C204"/>
    <w:rsid w:val="161630F4"/>
    <w:rsid w:val="1617C723"/>
    <w:rsid w:val="16440E7F"/>
    <w:rsid w:val="164BA094"/>
    <w:rsid w:val="1655BCE5"/>
    <w:rsid w:val="16590901"/>
    <w:rsid w:val="1671BD5C"/>
    <w:rsid w:val="167E7EBC"/>
    <w:rsid w:val="16B6D9E5"/>
    <w:rsid w:val="16D7792F"/>
    <w:rsid w:val="16E14EEE"/>
    <w:rsid w:val="170319F9"/>
    <w:rsid w:val="17783FC8"/>
    <w:rsid w:val="17B789D0"/>
    <w:rsid w:val="17C50C67"/>
    <w:rsid w:val="17E1EC0D"/>
    <w:rsid w:val="17EE19A0"/>
    <w:rsid w:val="18062CD7"/>
    <w:rsid w:val="183E7DEA"/>
    <w:rsid w:val="1882DAE8"/>
    <w:rsid w:val="18BC03C1"/>
    <w:rsid w:val="1918D176"/>
    <w:rsid w:val="192554CB"/>
    <w:rsid w:val="1930A1E2"/>
    <w:rsid w:val="195BDA34"/>
    <w:rsid w:val="19961297"/>
    <w:rsid w:val="19A260B0"/>
    <w:rsid w:val="19A6ACF0"/>
    <w:rsid w:val="19AAF3E5"/>
    <w:rsid w:val="19BA4C78"/>
    <w:rsid w:val="19E4CDDC"/>
    <w:rsid w:val="19F1C0BC"/>
    <w:rsid w:val="1A20A9FE"/>
    <w:rsid w:val="1A354C2D"/>
    <w:rsid w:val="1A766DC5"/>
    <w:rsid w:val="1A7A7211"/>
    <w:rsid w:val="1A876E45"/>
    <w:rsid w:val="1A9F44CD"/>
    <w:rsid w:val="1AA30371"/>
    <w:rsid w:val="1B3F67F3"/>
    <w:rsid w:val="1B535F72"/>
    <w:rsid w:val="1B8A478C"/>
    <w:rsid w:val="1BDD133F"/>
    <w:rsid w:val="1C52715A"/>
    <w:rsid w:val="1C62FE51"/>
    <w:rsid w:val="1C65FCCA"/>
    <w:rsid w:val="1C820C5B"/>
    <w:rsid w:val="1C9276DF"/>
    <w:rsid w:val="1C9ED17F"/>
    <w:rsid w:val="1CDB5E08"/>
    <w:rsid w:val="1CE41E2B"/>
    <w:rsid w:val="1D58390B"/>
    <w:rsid w:val="1D7211FA"/>
    <w:rsid w:val="1DB7C517"/>
    <w:rsid w:val="1DC5E92D"/>
    <w:rsid w:val="1E030419"/>
    <w:rsid w:val="1E07ADE9"/>
    <w:rsid w:val="1E1943B7"/>
    <w:rsid w:val="1E3C5A61"/>
    <w:rsid w:val="1E46BDE9"/>
    <w:rsid w:val="1EC4A130"/>
    <w:rsid w:val="1ECE05D2"/>
    <w:rsid w:val="1EE7F527"/>
    <w:rsid w:val="1F50DABC"/>
    <w:rsid w:val="1F57EF62"/>
    <w:rsid w:val="1F973C1F"/>
    <w:rsid w:val="1F996CAC"/>
    <w:rsid w:val="1FA28224"/>
    <w:rsid w:val="1FA562EA"/>
    <w:rsid w:val="2002AAB1"/>
    <w:rsid w:val="20432206"/>
    <w:rsid w:val="204523A9"/>
    <w:rsid w:val="20CB14AC"/>
    <w:rsid w:val="212DD884"/>
    <w:rsid w:val="216372B8"/>
    <w:rsid w:val="216F45FB"/>
    <w:rsid w:val="21AF7800"/>
    <w:rsid w:val="21B346BF"/>
    <w:rsid w:val="21CDD94B"/>
    <w:rsid w:val="21DCE958"/>
    <w:rsid w:val="2204C25B"/>
    <w:rsid w:val="221F95E9"/>
    <w:rsid w:val="224CFC43"/>
    <w:rsid w:val="2256D06F"/>
    <w:rsid w:val="229CEDCD"/>
    <w:rsid w:val="22DAE0A3"/>
    <w:rsid w:val="234CE8E8"/>
    <w:rsid w:val="236EABDF"/>
    <w:rsid w:val="23A9AF91"/>
    <w:rsid w:val="23BA3098"/>
    <w:rsid w:val="23CF5F62"/>
    <w:rsid w:val="23DA6355"/>
    <w:rsid w:val="241E1EAE"/>
    <w:rsid w:val="2475EAF0"/>
    <w:rsid w:val="248D2425"/>
    <w:rsid w:val="249616FA"/>
    <w:rsid w:val="249FF27B"/>
    <w:rsid w:val="25455DE8"/>
    <w:rsid w:val="254BE478"/>
    <w:rsid w:val="257ACAC0"/>
    <w:rsid w:val="257B9496"/>
    <w:rsid w:val="25C426DA"/>
    <w:rsid w:val="25E1FCDD"/>
    <w:rsid w:val="25F5C3F7"/>
    <w:rsid w:val="261B4FF7"/>
    <w:rsid w:val="2678DB4F"/>
    <w:rsid w:val="26AF0856"/>
    <w:rsid w:val="26BC1FB5"/>
    <w:rsid w:val="26DE8A20"/>
    <w:rsid w:val="26EE419D"/>
    <w:rsid w:val="271973EE"/>
    <w:rsid w:val="27253C37"/>
    <w:rsid w:val="272D797D"/>
    <w:rsid w:val="273A4EA9"/>
    <w:rsid w:val="2777DDFA"/>
    <w:rsid w:val="277931FA"/>
    <w:rsid w:val="27BB2BDE"/>
    <w:rsid w:val="27C55F35"/>
    <w:rsid w:val="27FEA29F"/>
    <w:rsid w:val="28012E79"/>
    <w:rsid w:val="28169B6C"/>
    <w:rsid w:val="28829DCC"/>
    <w:rsid w:val="288AC310"/>
    <w:rsid w:val="28A93059"/>
    <w:rsid w:val="28C6C930"/>
    <w:rsid w:val="28C6C930"/>
    <w:rsid w:val="28C91F48"/>
    <w:rsid w:val="2916F976"/>
    <w:rsid w:val="29BA909D"/>
    <w:rsid w:val="29C8AFC8"/>
    <w:rsid w:val="29D12910"/>
    <w:rsid w:val="29F44C70"/>
    <w:rsid w:val="29FAD7A9"/>
    <w:rsid w:val="29FC4314"/>
    <w:rsid w:val="2A4F8BDE"/>
    <w:rsid w:val="2A79D65F"/>
    <w:rsid w:val="2A86C8D0"/>
    <w:rsid w:val="2A904C71"/>
    <w:rsid w:val="2A92B6E2"/>
    <w:rsid w:val="2A96CA58"/>
    <w:rsid w:val="2AE744A5"/>
    <w:rsid w:val="2B039E9C"/>
    <w:rsid w:val="2B198AE1"/>
    <w:rsid w:val="2B496E32"/>
    <w:rsid w:val="2B9F1674"/>
    <w:rsid w:val="2BA2CBE2"/>
    <w:rsid w:val="2BB19612"/>
    <w:rsid w:val="2BB50A87"/>
    <w:rsid w:val="2BBC0D6F"/>
    <w:rsid w:val="2BF007CC"/>
    <w:rsid w:val="2BF3E43D"/>
    <w:rsid w:val="2C14C26D"/>
    <w:rsid w:val="2C3D7A93"/>
    <w:rsid w:val="2C54F84E"/>
    <w:rsid w:val="2C66863E"/>
    <w:rsid w:val="2C7F6CB8"/>
    <w:rsid w:val="2C9D5B56"/>
    <w:rsid w:val="2CC68CB6"/>
    <w:rsid w:val="2D392A8D"/>
    <w:rsid w:val="2D69E7AB"/>
    <w:rsid w:val="2D812196"/>
    <w:rsid w:val="2D8BF8CF"/>
    <w:rsid w:val="2D9A0C37"/>
    <w:rsid w:val="2DCC40BA"/>
    <w:rsid w:val="2E3B2D50"/>
    <w:rsid w:val="2E440BC1"/>
    <w:rsid w:val="2EB79AD8"/>
    <w:rsid w:val="2ECA5A5E"/>
    <w:rsid w:val="2ECD7DFB"/>
    <w:rsid w:val="2F042986"/>
    <w:rsid w:val="2F35071F"/>
    <w:rsid w:val="2F4EB04D"/>
    <w:rsid w:val="2F648EC7"/>
    <w:rsid w:val="2F6B1E90"/>
    <w:rsid w:val="2F7A0802"/>
    <w:rsid w:val="30139858"/>
    <w:rsid w:val="3015BC24"/>
    <w:rsid w:val="305171BA"/>
    <w:rsid w:val="3078283E"/>
    <w:rsid w:val="30857E47"/>
    <w:rsid w:val="30B0A881"/>
    <w:rsid w:val="30DD75B1"/>
    <w:rsid w:val="30EA9005"/>
    <w:rsid w:val="30EE6020"/>
    <w:rsid w:val="310B2796"/>
    <w:rsid w:val="314B4790"/>
    <w:rsid w:val="314D2E60"/>
    <w:rsid w:val="3152DE17"/>
    <w:rsid w:val="315843D6"/>
    <w:rsid w:val="31847248"/>
    <w:rsid w:val="318AD553"/>
    <w:rsid w:val="31D7A19B"/>
    <w:rsid w:val="31E71C92"/>
    <w:rsid w:val="32317BFC"/>
    <w:rsid w:val="324C28D7"/>
    <w:rsid w:val="32691C64"/>
    <w:rsid w:val="3274494D"/>
    <w:rsid w:val="32BA4C1F"/>
    <w:rsid w:val="336E910D"/>
    <w:rsid w:val="33873824"/>
    <w:rsid w:val="3387FBEE"/>
    <w:rsid w:val="338E1C0B"/>
    <w:rsid w:val="33926958"/>
    <w:rsid w:val="33947CE3"/>
    <w:rsid w:val="33AB3D9F"/>
    <w:rsid w:val="33FF30BC"/>
    <w:rsid w:val="3405BC22"/>
    <w:rsid w:val="34377C1C"/>
    <w:rsid w:val="344957F4"/>
    <w:rsid w:val="3453CD84"/>
    <w:rsid w:val="346206E1"/>
    <w:rsid w:val="34C075DF"/>
    <w:rsid w:val="34CF41D0"/>
    <w:rsid w:val="34EEA886"/>
    <w:rsid w:val="350EDE70"/>
    <w:rsid w:val="3519D204"/>
    <w:rsid w:val="351C3F1D"/>
    <w:rsid w:val="351EE51B"/>
    <w:rsid w:val="3563552F"/>
    <w:rsid w:val="35D784B1"/>
    <w:rsid w:val="360FCA10"/>
    <w:rsid w:val="3655DB1F"/>
    <w:rsid w:val="3702E8BA"/>
    <w:rsid w:val="370A0FC3"/>
    <w:rsid w:val="37520C4E"/>
    <w:rsid w:val="378C9C72"/>
    <w:rsid w:val="37EFE270"/>
    <w:rsid w:val="3840F429"/>
    <w:rsid w:val="38437657"/>
    <w:rsid w:val="388F5A86"/>
    <w:rsid w:val="389F4985"/>
    <w:rsid w:val="38C87567"/>
    <w:rsid w:val="38CF045A"/>
    <w:rsid w:val="38F023C9"/>
    <w:rsid w:val="39189E39"/>
    <w:rsid w:val="39344A1C"/>
    <w:rsid w:val="3961EDFA"/>
    <w:rsid w:val="39640C27"/>
    <w:rsid w:val="397D38C8"/>
    <w:rsid w:val="398671B9"/>
    <w:rsid w:val="39878F7F"/>
    <w:rsid w:val="399A21A5"/>
    <w:rsid w:val="39B68034"/>
    <w:rsid w:val="39DCB185"/>
    <w:rsid w:val="39E5403C"/>
    <w:rsid w:val="3A0FF181"/>
    <w:rsid w:val="3A2F3678"/>
    <w:rsid w:val="3A63D108"/>
    <w:rsid w:val="3A6DF52C"/>
    <w:rsid w:val="3A7444BE"/>
    <w:rsid w:val="3A76AE8A"/>
    <w:rsid w:val="3A7944F3"/>
    <w:rsid w:val="3A999E96"/>
    <w:rsid w:val="3AA81A42"/>
    <w:rsid w:val="3AD74AA2"/>
    <w:rsid w:val="3B13901B"/>
    <w:rsid w:val="3B1F9FDC"/>
    <w:rsid w:val="3B2D3227"/>
    <w:rsid w:val="3B34A890"/>
    <w:rsid w:val="3B573036"/>
    <w:rsid w:val="3B9E5445"/>
    <w:rsid w:val="3BA7811E"/>
    <w:rsid w:val="3BA9B8DB"/>
    <w:rsid w:val="3BCA49D0"/>
    <w:rsid w:val="3C4BB5AB"/>
    <w:rsid w:val="3CDC5624"/>
    <w:rsid w:val="3CE7FAA0"/>
    <w:rsid w:val="3CFCA471"/>
    <w:rsid w:val="3D2FCFF2"/>
    <w:rsid w:val="3D596C82"/>
    <w:rsid w:val="3DD50EE7"/>
    <w:rsid w:val="3DD62BD8"/>
    <w:rsid w:val="3DD7365F"/>
    <w:rsid w:val="3DE31122"/>
    <w:rsid w:val="3DEC1F6C"/>
    <w:rsid w:val="3E167E5A"/>
    <w:rsid w:val="3E549DF7"/>
    <w:rsid w:val="3E569194"/>
    <w:rsid w:val="3E71E108"/>
    <w:rsid w:val="3E776422"/>
    <w:rsid w:val="3EB06D2A"/>
    <w:rsid w:val="3EBFC436"/>
    <w:rsid w:val="3EF284B4"/>
    <w:rsid w:val="3EFABD54"/>
    <w:rsid w:val="3EFBD999"/>
    <w:rsid w:val="3F0A3FF4"/>
    <w:rsid w:val="3F105C14"/>
    <w:rsid w:val="3F27982F"/>
    <w:rsid w:val="3F31009A"/>
    <w:rsid w:val="3F328943"/>
    <w:rsid w:val="3F749787"/>
    <w:rsid w:val="3F8FE843"/>
    <w:rsid w:val="3FE23AAC"/>
    <w:rsid w:val="3FEF0B99"/>
    <w:rsid w:val="401C1D78"/>
    <w:rsid w:val="4043571D"/>
    <w:rsid w:val="40798618"/>
    <w:rsid w:val="408353E5"/>
    <w:rsid w:val="40EBC075"/>
    <w:rsid w:val="413538D1"/>
    <w:rsid w:val="417A8AD9"/>
    <w:rsid w:val="4199CC31"/>
    <w:rsid w:val="4221DC1B"/>
    <w:rsid w:val="423B1EC3"/>
    <w:rsid w:val="4288969B"/>
    <w:rsid w:val="42B95DA4"/>
    <w:rsid w:val="42D8E1FC"/>
    <w:rsid w:val="43085C59"/>
    <w:rsid w:val="430F228B"/>
    <w:rsid w:val="43331796"/>
    <w:rsid w:val="43453D9B"/>
    <w:rsid w:val="4358EAC1"/>
    <w:rsid w:val="438B13C5"/>
    <w:rsid w:val="438E934C"/>
    <w:rsid w:val="43C12DDA"/>
    <w:rsid w:val="43CA7FC1"/>
    <w:rsid w:val="43CB3DFF"/>
    <w:rsid w:val="43D1C369"/>
    <w:rsid w:val="43E49FE3"/>
    <w:rsid w:val="43FFD969"/>
    <w:rsid w:val="440D58F0"/>
    <w:rsid w:val="4416A67E"/>
    <w:rsid w:val="442EB602"/>
    <w:rsid w:val="44301D59"/>
    <w:rsid w:val="445292F0"/>
    <w:rsid w:val="446E8D14"/>
    <w:rsid w:val="4482C859"/>
    <w:rsid w:val="44B9B0D1"/>
    <w:rsid w:val="44C4D246"/>
    <w:rsid w:val="456509E5"/>
    <w:rsid w:val="45AC38DC"/>
    <w:rsid w:val="45D822A6"/>
    <w:rsid w:val="45EFD778"/>
    <w:rsid w:val="45F4E149"/>
    <w:rsid w:val="463E9440"/>
    <w:rsid w:val="46718F44"/>
    <w:rsid w:val="468B37E3"/>
    <w:rsid w:val="46BE490C"/>
    <w:rsid w:val="46C9B662"/>
    <w:rsid w:val="46D23235"/>
    <w:rsid w:val="46DE75F6"/>
    <w:rsid w:val="46EC6FE7"/>
    <w:rsid w:val="47074BFA"/>
    <w:rsid w:val="47206BDA"/>
    <w:rsid w:val="472841FA"/>
    <w:rsid w:val="47656188"/>
    <w:rsid w:val="4773E565"/>
    <w:rsid w:val="47FD8F9D"/>
    <w:rsid w:val="48054B16"/>
    <w:rsid w:val="483D1675"/>
    <w:rsid w:val="4851A5CB"/>
    <w:rsid w:val="485759DF"/>
    <w:rsid w:val="4877F4CF"/>
    <w:rsid w:val="4889B915"/>
    <w:rsid w:val="48B0A518"/>
    <w:rsid w:val="48B1BABE"/>
    <w:rsid w:val="48E965D2"/>
    <w:rsid w:val="48F6A68A"/>
    <w:rsid w:val="495645C0"/>
    <w:rsid w:val="495F8FC2"/>
    <w:rsid w:val="49627A82"/>
    <w:rsid w:val="49937633"/>
    <w:rsid w:val="49DDA011"/>
    <w:rsid w:val="4A311A1C"/>
    <w:rsid w:val="4A3446E3"/>
    <w:rsid w:val="4A445127"/>
    <w:rsid w:val="4A761A1B"/>
    <w:rsid w:val="4AAD5BE3"/>
    <w:rsid w:val="4B37B197"/>
    <w:rsid w:val="4B3C3159"/>
    <w:rsid w:val="4B46908E"/>
    <w:rsid w:val="4B949BC5"/>
    <w:rsid w:val="4BAA52CE"/>
    <w:rsid w:val="4BB049DF"/>
    <w:rsid w:val="4BCBCA14"/>
    <w:rsid w:val="4BDA393D"/>
    <w:rsid w:val="4C07E37B"/>
    <w:rsid w:val="4C21C677"/>
    <w:rsid w:val="4CB53BF3"/>
    <w:rsid w:val="4CE6A30E"/>
    <w:rsid w:val="4CF82BB5"/>
    <w:rsid w:val="4CFC9F11"/>
    <w:rsid w:val="4D1AB629"/>
    <w:rsid w:val="4D47E980"/>
    <w:rsid w:val="4D934AE2"/>
    <w:rsid w:val="4E34E1F2"/>
    <w:rsid w:val="4E5AAE5D"/>
    <w:rsid w:val="4E5F3C61"/>
    <w:rsid w:val="4E7A5AC0"/>
    <w:rsid w:val="4E8558A5"/>
    <w:rsid w:val="4E91441B"/>
    <w:rsid w:val="4EACA55C"/>
    <w:rsid w:val="4EBDE7B9"/>
    <w:rsid w:val="4EBFF13F"/>
    <w:rsid w:val="4EC46666"/>
    <w:rsid w:val="4EEC1CA5"/>
    <w:rsid w:val="4EEFDF46"/>
    <w:rsid w:val="4EF8B8E4"/>
    <w:rsid w:val="4EFC5772"/>
    <w:rsid w:val="4F528BA2"/>
    <w:rsid w:val="4F684FF4"/>
    <w:rsid w:val="4F89133A"/>
    <w:rsid w:val="4FA47119"/>
    <w:rsid w:val="4FD24711"/>
    <w:rsid w:val="5005A91D"/>
    <w:rsid w:val="5034FF8E"/>
    <w:rsid w:val="5091981E"/>
    <w:rsid w:val="50C51AF9"/>
    <w:rsid w:val="50C55D66"/>
    <w:rsid w:val="50F39379"/>
    <w:rsid w:val="51002813"/>
    <w:rsid w:val="5109E657"/>
    <w:rsid w:val="510E8402"/>
    <w:rsid w:val="51478C2F"/>
    <w:rsid w:val="5149DEEC"/>
    <w:rsid w:val="514BC504"/>
    <w:rsid w:val="51827B99"/>
    <w:rsid w:val="5190C7D4"/>
    <w:rsid w:val="51CB73F7"/>
    <w:rsid w:val="51D61178"/>
    <w:rsid w:val="522A0B2D"/>
    <w:rsid w:val="524AFE8F"/>
    <w:rsid w:val="52A9A381"/>
    <w:rsid w:val="52AF213D"/>
    <w:rsid w:val="52B72E9B"/>
    <w:rsid w:val="52F17260"/>
    <w:rsid w:val="53154B8F"/>
    <w:rsid w:val="5331395F"/>
    <w:rsid w:val="533B780A"/>
    <w:rsid w:val="537B460B"/>
    <w:rsid w:val="539438F8"/>
    <w:rsid w:val="53F086C8"/>
    <w:rsid w:val="541CFF6C"/>
    <w:rsid w:val="543B47F7"/>
    <w:rsid w:val="545277EE"/>
    <w:rsid w:val="5455E2B5"/>
    <w:rsid w:val="545AB6CE"/>
    <w:rsid w:val="545EE343"/>
    <w:rsid w:val="54730680"/>
    <w:rsid w:val="547735EB"/>
    <w:rsid w:val="549CCE57"/>
    <w:rsid w:val="54AB2638"/>
    <w:rsid w:val="54B78967"/>
    <w:rsid w:val="54C1D6DD"/>
    <w:rsid w:val="54D2C768"/>
    <w:rsid w:val="54D69F4C"/>
    <w:rsid w:val="54E08CF3"/>
    <w:rsid w:val="5515A728"/>
    <w:rsid w:val="55327D78"/>
    <w:rsid w:val="55751207"/>
    <w:rsid w:val="558EDFAB"/>
    <w:rsid w:val="55C965B5"/>
    <w:rsid w:val="55E980CD"/>
    <w:rsid w:val="55F41CF6"/>
    <w:rsid w:val="562BB661"/>
    <w:rsid w:val="564E0A40"/>
    <w:rsid w:val="567E36B1"/>
    <w:rsid w:val="568946AC"/>
    <w:rsid w:val="56B63F31"/>
    <w:rsid w:val="56FD1D93"/>
    <w:rsid w:val="5736B2D5"/>
    <w:rsid w:val="575F33A6"/>
    <w:rsid w:val="57699A68"/>
    <w:rsid w:val="5772284B"/>
    <w:rsid w:val="5790C669"/>
    <w:rsid w:val="57A122CD"/>
    <w:rsid w:val="57B63FAA"/>
    <w:rsid w:val="581D6612"/>
    <w:rsid w:val="581E615E"/>
    <w:rsid w:val="5834BF66"/>
    <w:rsid w:val="5866C4CE"/>
    <w:rsid w:val="586A7395"/>
    <w:rsid w:val="5880F691"/>
    <w:rsid w:val="5897FC50"/>
    <w:rsid w:val="58AD65FF"/>
    <w:rsid w:val="58CA7AFC"/>
    <w:rsid w:val="58EBBBD7"/>
    <w:rsid w:val="59014606"/>
    <w:rsid w:val="5908594D"/>
    <w:rsid w:val="590D4FB2"/>
    <w:rsid w:val="5916F319"/>
    <w:rsid w:val="59307BA3"/>
    <w:rsid w:val="59354296"/>
    <w:rsid w:val="593BF7DF"/>
    <w:rsid w:val="594A2522"/>
    <w:rsid w:val="598676CE"/>
    <w:rsid w:val="5993838C"/>
    <w:rsid w:val="59A67788"/>
    <w:rsid w:val="59E21EA6"/>
    <w:rsid w:val="59F9F585"/>
    <w:rsid w:val="5A25A291"/>
    <w:rsid w:val="5A31A7F2"/>
    <w:rsid w:val="5A369507"/>
    <w:rsid w:val="5A622123"/>
    <w:rsid w:val="5AA39096"/>
    <w:rsid w:val="5AB59E14"/>
    <w:rsid w:val="5AC6070A"/>
    <w:rsid w:val="5AD9E5EF"/>
    <w:rsid w:val="5ADBC2D9"/>
    <w:rsid w:val="5B270FC1"/>
    <w:rsid w:val="5B49C58F"/>
    <w:rsid w:val="5B750A3E"/>
    <w:rsid w:val="5B803A87"/>
    <w:rsid w:val="5B9682B4"/>
    <w:rsid w:val="5BE78D13"/>
    <w:rsid w:val="5BE8C74A"/>
    <w:rsid w:val="5BFD3C1E"/>
    <w:rsid w:val="5BFDD4C1"/>
    <w:rsid w:val="5C1F9288"/>
    <w:rsid w:val="5C2B6D3B"/>
    <w:rsid w:val="5C4F7A79"/>
    <w:rsid w:val="5C7034A2"/>
    <w:rsid w:val="5C7FAA6B"/>
    <w:rsid w:val="5C940D29"/>
    <w:rsid w:val="5CBCD8A6"/>
    <w:rsid w:val="5CE22318"/>
    <w:rsid w:val="5CF9A095"/>
    <w:rsid w:val="5D2DF2D6"/>
    <w:rsid w:val="5D58A085"/>
    <w:rsid w:val="5D8A9F86"/>
    <w:rsid w:val="5D8ACC10"/>
    <w:rsid w:val="5DD69FF7"/>
    <w:rsid w:val="5E0623A0"/>
    <w:rsid w:val="5E730BDB"/>
    <w:rsid w:val="5EB4206A"/>
    <w:rsid w:val="5EB58361"/>
    <w:rsid w:val="5EC3ADB3"/>
    <w:rsid w:val="5EC6F0B4"/>
    <w:rsid w:val="5ED1DB4F"/>
    <w:rsid w:val="5ED51C2C"/>
    <w:rsid w:val="5EE3C7BA"/>
    <w:rsid w:val="5F3C3426"/>
    <w:rsid w:val="5F756A51"/>
    <w:rsid w:val="5F7DDC0C"/>
    <w:rsid w:val="5FC0AA98"/>
    <w:rsid w:val="5FC14A1A"/>
    <w:rsid w:val="5FC5CA23"/>
    <w:rsid w:val="604615E8"/>
    <w:rsid w:val="609F8F1C"/>
    <w:rsid w:val="60B9B0A1"/>
    <w:rsid w:val="60D3A5C1"/>
    <w:rsid w:val="60F46EFA"/>
    <w:rsid w:val="61325173"/>
    <w:rsid w:val="617CBCCA"/>
    <w:rsid w:val="61B89E4D"/>
    <w:rsid w:val="61E129BF"/>
    <w:rsid w:val="620F84E5"/>
    <w:rsid w:val="62193E47"/>
    <w:rsid w:val="622EF393"/>
    <w:rsid w:val="624BAADB"/>
    <w:rsid w:val="624EA8C7"/>
    <w:rsid w:val="628A20AD"/>
    <w:rsid w:val="62B14729"/>
    <w:rsid w:val="62BB39CE"/>
    <w:rsid w:val="62D229FB"/>
    <w:rsid w:val="631C968E"/>
    <w:rsid w:val="6322E1BF"/>
    <w:rsid w:val="633C1135"/>
    <w:rsid w:val="634BC026"/>
    <w:rsid w:val="6369F049"/>
    <w:rsid w:val="63981F2D"/>
    <w:rsid w:val="63C07418"/>
    <w:rsid w:val="63C4FCA0"/>
    <w:rsid w:val="63DAACF2"/>
    <w:rsid w:val="63F6BDAC"/>
    <w:rsid w:val="63F6FC38"/>
    <w:rsid w:val="642482E7"/>
    <w:rsid w:val="64428A21"/>
    <w:rsid w:val="64E66C30"/>
    <w:rsid w:val="650AB69E"/>
    <w:rsid w:val="6572B24F"/>
    <w:rsid w:val="657468B5"/>
    <w:rsid w:val="659B3272"/>
    <w:rsid w:val="65DBD5DD"/>
    <w:rsid w:val="66000276"/>
    <w:rsid w:val="661D88CF"/>
    <w:rsid w:val="661EB319"/>
    <w:rsid w:val="663295CF"/>
    <w:rsid w:val="6648D09B"/>
    <w:rsid w:val="66540B09"/>
    <w:rsid w:val="6656861F"/>
    <w:rsid w:val="66647627"/>
    <w:rsid w:val="66923C45"/>
    <w:rsid w:val="6692F8ED"/>
    <w:rsid w:val="66AFA203"/>
    <w:rsid w:val="6730379C"/>
    <w:rsid w:val="67363E60"/>
    <w:rsid w:val="673A74F0"/>
    <w:rsid w:val="67668B8D"/>
    <w:rsid w:val="679AB32F"/>
    <w:rsid w:val="67A2EFF3"/>
    <w:rsid w:val="67C9B3BE"/>
    <w:rsid w:val="67CE391B"/>
    <w:rsid w:val="68027831"/>
    <w:rsid w:val="681CA4AA"/>
    <w:rsid w:val="682E7099"/>
    <w:rsid w:val="6831D075"/>
    <w:rsid w:val="68789146"/>
    <w:rsid w:val="688E7B52"/>
    <w:rsid w:val="68CEDE33"/>
    <w:rsid w:val="68DC6AA8"/>
    <w:rsid w:val="68FBB953"/>
    <w:rsid w:val="693EA804"/>
    <w:rsid w:val="69402B5B"/>
    <w:rsid w:val="69419FB2"/>
    <w:rsid w:val="696157D4"/>
    <w:rsid w:val="69899A95"/>
    <w:rsid w:val="698A3D30"/>
    <w:rsid w:val="69921C82"/>
    <w:rsid w:val="6993A9B8"/>
    <w:rsid w:val="69E114CC"/>
    <w:rsid w:val="69EC5337"/>
    <w:rsid w:val="6A0B9603"/>
    <w:rsid w:val="6A11E08A"/>
    <w:rsid w:val="6A3851C1"/>
    <w:rsid w:val="6A53DDCC"/>
    <w:rsid w:val="6A5DB0D9"/>
    <w:rsid w:val="6A66DF04"/>
    <w:rsid w:val="6A6B1AF1"/>
    <w:rsid w:val="6AA4307E"/>
    <w:rsid w:val="6AF4690D"/>
    <w:rsid w:val="6AF9AC7C"/>
    <w:rsid w:val="6B362A50"/>
    <w:rsid w:val="6B9A2446"/>
    <w:rsid w:val="6BD0EBCC"/>
    <w:rsid w:val="6BF8B47D"/>
    <w:rsid w:val="6C6364F0"/>
    <w:rsid w:val="6C9DB0CB"/>
    <w:rsid w:val="6CAA1AC4"/>
    <w:rsid w:val="6CACDE71"/>
    <w:rsid w:val="6CD985B0"/>
    <w:rsid w:val="6D2086C6"/>
    <w:rsid w:val="6D89545B"/>
    <w:rsid w:val="6DC70360"/>
    <w:rsid w:val="6DC9606A"/>
    <w:rsid w:val="6DCE3D05"/>
    <w:rsid w:val="6DD17055"/>
    <w:rsid w:val="6DD8DCE1"/>
    <w:rsid w:val="6DE95FC9"/>
    <w:rsid w:val="6DE9FE07"/>
    <w:rsid w:val="6E0AB61C"/>
    <w:rsid w:val="6E0D18FC"/>
    <w:rsid w:val="6E52F392"/>
    <w:rsid w:val="6E6C6DCB"/>
    <w:rsid w:val="6E7AB755"/>
    <w:rsid w:val="6F256067"/>
    <w:rsid w:val="6F62039A"/>
    <w:rsid w:val="7043691A"/>
    <w:rsid w:val="70451B2A"/>
    <w:rsid w:val="70464CAF"/>
    <w:rsid w:val="704CE13E"/>
    <w:rsid w:val="7079AE31"/>
    <w:rsid w:val="708906A6"/>
    <w:rsid w:val="70988465"/>
    <w:rsid w:val="70DEF9FA"/>
    <w:rsid w:val="70E1C392"/>
    <w:rsid w:val="70F8099E"/>
    <w:rsid w:val="70FB4765"/>
    <w:rsid w:val="710FE626"/>
    <w:rsid w:val="7148CC5E"/>
    <w:rsid w:val="7148E138"/>
    <w:rsid w:val="716BD372"/>
    <w:rsid w:val="717B2BBC"/>
    <w:rsid w:val="71ADA5A0"/>
    <w:rsid w:val="71B78D51"/>
    <w:rsid w:val="71B7EF2E"/>
    <w:rsid w:val="72233CEA"/>
    <w:rsid w:val="72258014"/>
    <w:rsid w:val="72270D19"/>
    <w:rsid w:val="7258F5F9"/>
    <w:rsid w:val="729672CF"/>
    <w:rsid w:val="72E086AB"/>
    <w:rsid w:val="73135D6E"/>
    <w:rsid w:val="73147463"/>
    <w:rsid w:val="7315F436"/>
    <w:rsid w:val="73226C58"/>
    <w:rsid w:val="7343A1D7"/>
    <w:rsid w:val="735E1BEC"/>
    <w:rsid w:val="7367E0B5"/>
    <w:rsid w:val="737DA1A0"/>
    <w:rsid w:val="738050E6"/>
    <w:rsid w:val="73C5C638"/>
    <w:rsid w:val="73C60E15"/>
    <w:rsid w:val="73C97B95"/>
    <w:rsid w:val="74178783"/>
    <w:rsid w:val="747C888C"/>
    <w:rsid w:val="7494AE18"/>
    <w:rsid w:val="74B06DFE"/>
    <w:rsid w:val="74B0D6DB"/>
    <w:rsid w:val="74C62DAA"/>
    <w:rsid w:val="74C6B6FE"/>
    <w:rsid w:val="75044BAB"/>
    <w:rsid w:val="75252DD9"/>
    <w:rsid w:val="75262FF4"/>
    <w:rsid w:val="754A43B0"/>
    <w:rsid w:val="757861F0"/>
    <w:rsid w:val="75A821C8"/>
    <w:rsid w:val="75C4C0DB"/>
    <w:rsid w:val="75C4E172"/>
    <w:rsid w:val="75DCD963"/>
    <w:rsid w:val="75DF30B4"/>
    <w:rsid w:val="75ECFB4A"/>
    <w:rsid w:val="766EF54A"/>
    <w:rsid w:val="76712D6C"/>
    <w:rsid w:val="76EDB713"/>
    <w:rsid w:val="770FB05B"/>
    <w:rsid w:val="775CCB45"/>
    <w:rsid w:val="776D4316"/>
    <w:rsid w:val="77787F58"/>
    <w:rsid w:val="7787D54A"/>
    <w:rsid w:val="77952776"/>
    <w:rsid w:val="77ADB592"/>
    <w:rsid w:val="77B20724"/>
    <w:rsid w:val="77D5B863"/>
    <w:rsid w:val="78110116"/>
    <w:rsid w:val="78188D6E"/>
    <w:rsid w:val="7856EC4E"/>
    <w:rsid w:val="7865619A"/>
    <w:rsid w:val="789B317F"/>
    <w:rsid w:val="78DAA231"/>
    <w:rsid w:val="78E8AE5A"/>
    <w:rsid w:val="792BBBE1"/>
    <w:rsid w:val="793AE1AB"/>
    <w:rsid w:val="7969770E"/>
    <w:rsid w:val="79841A6E"/>
    <w:rsid w:val="7984287D"/>
    <w:rsid w:val="79B0B8E3"/>
    <w:rsid w:val="79CD63F0"/>
    <w:rsid w:val="7A03A199"/>
    <w:rsid w:val="7A3EE8EB"/>
    <w:rsid w:val="7A51BCE7"/>
    <w:rsid w:val="7A5474E3"/>
    <w:rsid w:val="7AB401B0"/>
    <w:rsid w:val="7B3DC15B"/>
    <w:rsid w:val="7B4FD147"/>
    <w:rsid w:val="7B51A2A5"/>
    <w:rsid w:val="7B9B75A0"/>
    <w:rsid w:val="7BBE47FF"/>
    <w:rsid w:val="7BC078AE"/>
    <w:rsid w:val="7C002700"/>
    <w:rsid w:val="7C045890"/>
    <w:rsid w:val="7CAF6BDF"/>
    <w:rsid w:val="7CD053D9"/>
    <w:rsid w:val="7D11823D"/>
    <w:rsid w:val="7D32DD95"/>
    <w:rsid w:val="7D38D2BD"/>
    <w:rsid w:val="7D6FEF5F"/>
    <w:rsid w:val="7D766162"/>
    <w:rsid w:val="7DA2FB1B"/>
    <w:rsid w:val="7DE8CDB1"/>
    <w:rsid w:val="7DFE4CF5"/>
    <w:rsid w:val="7E09770E"/>
    <w:rsid w:val="7E3FE3F3"/>
    <w:rsid w:val="7E41D299"/>
    <w:rsid w:val="7E58CA0F"/>
    <w:rsid w:val="7E7D6D06"/>
    <w:rsid w:val="7E8080CD"/>
    <w:rsid w:val="7EC5C99C"/>
    <w:rsid w:val="7ED4B44C"/>
    <w:rsid w:val="7F247783"/>
    <w:rsid w:val="7F2CC02A"/>
    <w:rsid w:val="7F333ABD"/>
    <w:rsid w:val="7F65FE3E"/>
    <w:rsid w:val="7F7FAFC9"/>
    <w:rsid w:val="7F8F3307"/>
    <w:rsid w:val="7FD0E0CD"/>
    <w:rsid w:val="7FDAC1D1"/>
    <w:rsid w:val="7FDDF99E"/>
    <w:rsid w:val="7FEF39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54313"/>
  <w15:docId w15:val="{FCFA2687-1628-483C-8B03-8D16C3B1C4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303B3"/>
    <w:pPr>
      <w:spacing w:after="200" w:line="280" w:lineRule="exact"/>
    </w:pPr>
    <w:rPr>
      <w:rFonts w:ascii="Arial" w:hAnsi="Arial" w:eastAsia="Batang" w:cs="Arial"/>
      <w:bCs/>
      <w:color w:val="000000"/>
      <w:lang w:eastAsia="ko-KR"/>
    </w:rPr>
  </w:style>
  <w:style w:type="paragraph" w:styleId="Heading1">
    <w:name w:val="heading 1"/>
    <w:next w:val="Normal"/>
    <w:link w:val="Heading1Char"/>
    <w:autoRedefine/>
    <w:qFormat/>
    <w:rsid w:val="00D303B3"/>
    <w:pPr>
      <w:numPr>
        <w:numId w:val="16"/>
      </w:numPr>
      <w:pBdr>
        <w:top w:val="single" w:color="00153D" w:sz="48" w:space="1"/>
        <w:left w:val="single" w:color="00153D" w:sz="48" w:space="4"/>
        <w:bottom w:val="single" w:color="00153D" w:sz="48" w:space="1"/>
        <w:right w:val="single" w:color="00153D" w:sz="48" w:space="4"/>
      </w:pBdr>
      <w:shd w:val="clear" w:color="auto" w:fill="00153D"/>
      <w:spacing w:after="200"/>
      <w:outlineLvl w:val="0"/>
    </w:pPr>
    <w:rPr>
      <w:rFonts w:ascii="Arial Bold" w:hAnsi="Arial Bold" w:eastAsia="Batang" w:cs="Arial"/>
      <w:b/>
      <w:noProof/>
      <w:snapToGrid w:val="0"/>
      <w:color w:val="FFFFFF"/>
      <w:sz w:val="24"/>
      <w:szCs w:val="24"/>
      <w:lang w:eastAsia="ko-KR"/>
    </w:rPr>
  </w:style>
  <w:style w:type="paragraph" w:styleId="Heading2">
    <w:name w:val="heading 2"/>
    <w:next w:val="Normal"/>
    <w:link w:val="Heading2Char"/>
    <w:qFormat/>
    <w:rsid w:val="00D303B3"/>
    <w:pPr>
      <w:keepNext/>
      <w:numPr>
        <w:ilvl w:val="1"/>
        <w:numId w:val="16"/>
      </w:numPr>
      <w:spacing w:after="120" w:line="280" w:lineRule="exact"/>
      <w:outlineLvl w:val="1"/>
    </w:pPr>
    <w:rPr>
      <w:rFonts w:ascii="Arial" w:hAnsi="Arial" w:eastAsia="Batang" w:cs="Arial"/>
      <w:snapToGrid w:val="0"/>
      <w:color w:val="009CDE"/>
      <w:sz w:val="24"/>
      <w:szCs w:val="22"/>
      <w:lang w:eastAsia="ko-KR"/>
    </w:rPr>
  </w:style>
  <w:style w:type="paragraph" w:styleId="Heading3">
    <w:name w:val="heading 3"/>
    <w:next w:val="Normal"/>
    <w:link w:val="Heading3Char"/>
    <w:qFormat/>
    <w:rsid w:val="00D303B3"/>
    <w:pPr>
      <w:numPr>
        <w:ilvl w:val="2"/>
        <w:numId w:val="16"/>
      </w:numPr>
      <w:spacing w:after="20" w:line="280" w:lineRule="exact"/>
      <w:outlineLvl w:val="2"/>
    </w:pPr>
    <w:rPr>
      <w:rFonts w:ascii="Arial" w:hAnsi="Arial" w:eastAsia="Batang" w:cs="Arial"/>
      <w:bCs/>
      <w:lang w:eastAsia="ko-KR"/>
    </w:rPr>
  </w:style>
  <w:style w:type="paragraph" w:styleId="Heading4">
    <w:name w:val="heading 4"/>
    <w:next w:val="Normal"/>
    <w:link w:val="Heading4Char"/>
    <w:qFormat/>
    <w:rsid w:val="00D303B3"/>
    <w:pPr>
      <w:numPr>
        <w:ilvl w:val="3"/>
        <w:numId w:val="16"/>
      </w:numPr>
      <w:spacing w:after="20" w:line="280" w:lineRule="exact"/>
      <w:outlineLvl w:val="3"/>
    </w:pPr>
    <w:rPr>
      <w:rFonts w:ascii="Arial" w:hAnsi="Arial" w:eastAsia="Batang" w:cs="Arial"/>
      <w:bCs/>
      <w:i/>
      <w:noProof/>
      <w:snapToGrid w:val="0"/>
      <w:szCs w:val="22"/>
      <w:lang w:eastAsia="ko-KR"/>
    </w:rPr>
  </w:style>
  <w:style w:type="paragraph" w:styleId="Heading5">
    <w:name w:val="heading 5"/>
    <w:next w:val="Normal"/>
    <w:link w:val="Heading5Char"/>
    <w:qFormat/>
    <w:rsid w:val="00D303B3"/>
    <w:pPr>
      <w:numPr>
        <w:ilvl w:val="4"/>
        <w:numId w:val="16"/>
      </w:numPr>
      <w:spacing w:after="20" w:line="280" w:lineRule="exact"/>
      <w:outlineLvl w:val="4"/>
    </w:pPr>
    <w:rPr>
      <w:rFonts w:ascii="Arial" w:hAnsi="Arial" w:eastAsia="Batang" w:cs="Arial"/>
      <w:bCs/>
      <w:i/>
      <w:color w:val="000000"/>
      <w:szCs w:val="16"/>
      <w:u w:val="single"/>
      <w:lang w:eastAsia="ko-KR"/>
    </w:rPr>
  </w:style>
  <w:style w:type="paragraph" w:styleId="Heading6">
    <w:name w:val="heading 6"/>
    <w:basedOn w:val="Normal"/>
    <w:next w:val="Normal"/>
    <w:link w:val="Heading6Char"/>
    <w:semiHidden/>
    <w:unhideWhenUsed/>
    <w:qFormat/>
    <w:rsid w:val="00D303B3"/>
    <w:pPr>
      <w:keepNext/>
      <w:keepLines/>
      <w:numPr>
        <w:ilvl w:val="5"/>
        <w:numId w:val="16"/>
      </w:numPr>
      <w:spacing w:before="40" w:after="0"/>
      <w:outlineLvl w:val="5"/>
    </w:pPr>
    <w:rPr>
      <w:rFonts w:asciiTheme="majorHAnsi" w:hAnsiTheme="majorHAnsi" w:eastAsiaTheme="majorEastAsia" w:cstheme="majorBidi"/>
      <w:color w:val="004D6E" w:themeColor="accent1" w:themeShade="7F"/>
    </w:rPr>
  </w:style>
  <w:style w:type="paragraph" w:styleId="Heading7">
    <w:name w:val="heading 7"/>
    <w:basedOn w:val="Normal"/>
    <w:next w:val="Normal"/>
    <w:link w:val="Heading7Char"/>
    <w:semiHidden/>
    <w:unhideWhenUsed/>
    <w:qFormat/>
    <w:rsid w:val="00D303B3"/>
    <w:pPr>
      <w:keepNext/>
      <w:keepLines/>
      <w:numPr>
        <w:ilvl w:val="6"/>
        <w:numId w:val="16"/>
      </w:numPr>
      <w:spacing w:before="40" w:after="0"/>
      <w:outlineLvl w:val="6"/>
    </w:pPr>
    <w:rPr>
      <w:rFonts w:asciiTheme="majorHAnsi" w:hAnsiTheme="majorHAnsi" w:eastAsiaTheme="majorEastAsia" w:cstheme="majorBidi"/>
      <w:i/>
      <w:iCs/>
      <w:color w:val="004D6E" w:themeColor="accent1" w:themeShade="7F"/>
    </w:rPr>
  </w:style>
  <w:style w:type="paragraph" w:styleId="Heading8">
    <w:name w:val="heading 8"/>
    <w:basedOn w:val="Normal"/>
    <w:next w:val="Normal"/>
    <w:link w:val="Heading8Char"/>
    <w:semiHidden/>
    <w:unhideWhenUsed/>
    <w:qFormat/>
    <w:rsid w:val="00D303B3"/>
    <w:pPr>
      <w:keepNext/>
      <w:keepLines/>
      <w:numPr>
        <w:ilvl w:val="7"/>
        <w:numId w:val="16"/>
      </w:numPr>
      <w:spacing w:before="40" w:after="0"/>
      <w:outlineLvl w:val="7"/>
    </w:pPr>
    <w:rPr>
      <w:rFonts w:asciiTheme="majorHAnsi" w:hAnsiTheme="majorHAnsi" w:eastAsiaTheme="majorEastAsia" w:cstheme="majorBidi"/>
      <w:color w:val="797D81" w:themeColor="text1" w:themeTint="D8"/>
      <w:sz w:val="21"/>
      <w:szCs w:val="21"/>
    </w:rPr>
  </w:style>
  <w:style w:type="paragraph" w:styleId="Heading9">
    <w:name w:val="heading 9"/>
    <w:basedOn w:val="Normal"/>
    <w:next w:val="Normal"/>
    <w:link w:val="Heading9Char"/>
    <w:semiHidden/>
    <w:unhideWhenUsed/>
    <w:qFormat/>
    <w:rsid w:val="00D303B3"/>
    <w:pPr>
      <w:keepNext/>
      <w:keepLines/>
      <w:numPr>
        <w:ilvl w:val="8"/>
        <w:numId w:val="16"/>
      </w:numPr>
      <w:spacing w:before="40" w:after="0"/>
      <w:outlineLvl w:val="8"/>
    </w:pPr>
    <w:rPr>
      <w:rFonts w:asciiTheme="majorHAnsi" w:hAnsiTheme="majorHAnsi" w:eastAsiaTheme="majorEastAsia" w:cstheme="majorBidi"/>
      <w:i/>
      <w:iCs/>
      <w:color w:val="797D81"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D303B3"/>
    <w:rPr>
      <w:rFonts w:ascii="Arial Bold" w:hAnsi="Arial Bold" w:eastAsia="Batang" w:cs="Arial"/>
      <w:b/>
      <w:noProof/>
      <w:snapToGrid w:val="0"/>
      <w:color w:val="FFFFFF"/>
      <w:sz w:val="24"/>
      <w:szCs w:val="24"/>
      <w:shd w:val="clear" w:color="auto" w:fill="00153D"/>
      <w:lang w:eastAsia="ko-KR"/>
    </w:rPr>
  </w:style>
  <w:style w:type="character" w:styleId="Heading2Char" w:customStyle="1">
    <w:name w:val="Heading 2 Char"/>
    <w:link w:val="Heading2"/>
    <w:rsid w:val="00D303B3"/>
    <w:rPr>
      <w:rFonts w:ascii="Arial" w:hAnsi="Arial" w:eastAsia="Batang" w:cs="Arial"/>
      <w:snapToGrid w:val="0"/>
      <w:color w:val="009CDE"/>
      <w:sz w:val="24"/>
      <w:szCs w:val="22"/>
      <w:lang w:eastAsia="ko-KR"/>
    </w:rPr>
  </w:style>
  <w:style w:type="character" w:styleId="Heading3Char" w:customStyle="1">
    <w:name w:val="Heading 3 Char"/>
    <w:link w:val="Heading3"/>
    <w:rsid w:val="00D303B3"/>
    <w:rPr>
      <w:rFonts w:ascii="Arial" w:hAnsi="Arial" w:eastAsia="Batang" w:cs="Arial"/>
      <w:bCs/>
      <w:lang w:eastAsia="ko-KR"/>
    </w:rPr>
  </w:style>
  <w:style w:type="character" w:styleId="Heading4Char" w:customStyle="1">
    <w:name w:val="Heading 4 Char"/>
    <w:link w:val="Heading4"/>
    <w:rsid w:val="00D303B3"/>
    <w:rPr>
      <w:rFonts w:ascii="Arial" w:hAnsi="Arial" w:eastAsia="Batang" w:cs="Arial"/>
      <w:bCs/>
      <w:i/>
      <w:noProof/>
      <w:snapToGrid w:val="0"/>
      <w:szCs w:val="22"/>
      <w:lang w:eastAsia="ko-KR"/>
    </w:rPr>
  </w:style>
  <w:style w:type="character" w:styleId="Heading5Char" w:customStyle="1">
    <w:name w:val="Heading 5 Char"/>
    <w:link w:val="Heading5"/>
    <w:rsid w:val="00D303B3"/>
    <w:rPr>
      <w:rFonts w:ascii="Arial" w:hAnsi="Arial" w:eastAsia="Batang" w:cs="Arial"/>
      <w:bCs/>
      <w:i/>
      <w:color w:val="000000"/>
      <w:szCs w:val="16"/>
      <w:u w:val="single"/>
      <w:lang w:eastAsia="ko-KR"/>
    </w:rPr>
  </w:style>
  <w:style w:type="paragraph" w:styleId="Backcoverlegallanguage" w:customStyle="1">
    <w:name w:val="Back cover legal language"/>
    <w:next w:val="Normal"/>
    <w:qFormat/>
    <w:rsid w:val="00D303B3"/>
    <w:rPr>
      <w:rFonts w:ascii="Arial" w:hAnsi="Arial" w:eastAsia="Batang" w:cs="Arial"/>
      <w:bCs/>
      <w:color w:val="595959"/>
      <w:sz w:val="16"/>
      <w:szCs w:val="16"/>
      <w:lang w:eastAsia="ko-KR"/>
    </w:rPr>
  </w:style>
  <w:style w:type="paragraph" w:styleId="BioBullet" w:customStyle="1">
    <w:name w:val="Bio Bullet"/>
    <w:basedOn w:val="Normal"/>
    <w:rsid w:val="00D303B3"/>
    <w:pPr>
      <w:numPr>
        <w:numId w:val="7"/>
      </w:numPr>
      <w:spacing w:after="0"/>
      <w:ind w:left="360"/>
    </w:pPr>
    <w:rPr>
      <w:bCs w:val="0"/>
      <w:color w:val="auto"/>
    </w:rPr>
  </w:style>
  <w:style w:type="paragraph" w:styleId="BioNormal" w:customStyle="1">
    <w:name w:val="Bio Normal"/>
    <w:basedOn w:val="Normal"/>
    <w:rsid w:val="00D303B3"/>
    <w:rPr>
      <w:rFonts w:eastAsia="Times New Roman" w:cs="Times New Roman"/>
      <w:bCs w:val="0"/>
      <w:color w:val="auto"/>
      <w:lang w:eastAsia="en-US"/>
    </w:rPr>
  </w:style>
  <w:style w:type="paragraph" w:styleId="BioLogo" w:customStyle="1">
    <w:name w:val="Bio Logo"/>
    <w:next w:val="Normal"/>
    <w:rsid w:val="00D303B3"/>
    <w:pPr>
      <w:spacing w:after="600"/>
    </w:pPr>
    <w:rPr>
      <w:rFonts w:ascii="Arial" w:hAnsi="Arial"/>
      <w:noProof/>
    </w:rPr>
  </w:style>
  <w:style w:type="paragraph" w:styleId="BulletLevel2" w:customStyle="1">
    <w:name w:val="Bullet Level 2"/>
    <w:basedOn w:val="Normal"/>
    <w:next w:val="Normal"/>
    <w:qFormat/>
    <w:rsid w:val="00D303B3"/>
    <w:pPr>
      <w:numPr>
        <w:numId w:val="9"/>
      </w:numPr>
      <w:spacing w:after="0"/>
      <w:ind w:left="720"/>
    </w:pPr>
  </w:style>
  <w:style w:type="paragraph" w:styleId="Footer">
    <w:name w:val="footer"/>
    <w:next w:val="Normal"/>
    <w:link w:val="FooterChar"/>
    <w:uiPriority w:val="99"/>
    <w:rsid w:val="00D303B3"/>
    <w:pPr>
      <w:jc w:val="center"/>
    </w:pPr>
    <w:rPr>
      <w:rFonts w:ascii="Arial" w:hAnsi="Arial" w:eastAsia="Batang" w:cs="Arial"/>
      <w:bCs/>
      <w:noProof/>
    </w:rPr>
  </w:style>
  <w:style w:type="character" w:styleId="FooterChar" w:customStyle="1">
    <w:name w:val="Footer Char"/>
    <w:link w:val="Footer"/>
    <w:uiPriority w:val="99"/>
    <w:rsid w:val="00D303B3"/>
    <w:rPr>
      <w:rFonts w:ascii="Arial" w:hAnsi="Arial" w:eastAsia="Batang" w:cs="Arial"/>
      <w:bCs/>
      <w:noProof/>
    </w:rPr>
  </w:style>
  <w:style w:type="character" w:styleId="FootnoteReference">
    <w:name w:val="footnote reference"/>
    <w:rsid w:val="00D303B3"/>
    <w:rPr>
      <w:vertAlign w:val="superscript"/>
    </w:rPr>
  </w:style>
  <w:style w:type="paragraph" w:styleId="FootnoteText">
    <w:name w:val="footnote text"/>
    <w:next w:val="Normal"/>
    <w:link w:val="FootnoteTextChar"/>
    <w:uiPriority w:val="99"/>
    <w:rsid w:val="00D303B3"/>
    <w:pPr>
      <w:spacing w:line="280" w:lineRule="atLeast"/>
    </w:pPr>
    <w:rPr>
      <w:rFonts w:ascii="Arial" w:hAnsi="Arial" w:cs="Arial"/>
    </w:rPr>
  </w:style>
  <w:style w:type="character" w:styleId="FootnoteTextChar" w:customStyle="1">
    <w:name w:val="Footnote Text Char"/>
    <w:link w:val="FootnoteText"/>
    <w:uiPriority w:val="99"/>
    <w:rsid w:val="00D303B3"/>
    <w:rPr>
      <w:rFonts w:ascii="Arial" w:hAnsi="Arial" w:cs="Arial"/>
    </w:rPr>
  </w:style>
  <w:style w:type="paragraph" w:styleId="Header">
    <w:name w:val="header"/>
    <w:next w:val="Normal"/>
    <w:link w:val="HeaderChar"/>
    <w:rsid w:val="00D303B3"/>
    <w:pPr>
      <w:tabs>
        <w:tab w:val="center" w:pos="4680"/>
        <w:tab w:val="right" w:pos="9360"/>
      </w:tabs>
    </w:pPr>
    <w:rPr>
      <w:rFonts w:ascii="Arial" w:hAnsi="Arial" w:eastAsia="Batang" w:cs="Arial"/>
      <w:bCs/>
      <w:lang w:eastAsia="ko-KR"/>
    </w:rPr>
  </w:style>
  <w:style w:type="character" w:styleId="HeaderChar" w:customStyle="1">
    <w:name w:val="Header Char"/>
    <w:link w:val="Header"/>
    <w:rsid w:val="00D303B3"/>
    <w:rPr>
      <w:rFonts w:ascii="Arial" w:hAnsi="Arial" w:eastAsia="Batang" w:cs="Arial"/>
      <w:bCs/>
      <w:lang w:eastAsia="ko-KR"/>
    </w:rPr>
  </w:style>
  <w:style w:type="paragraph" w:styleId="IndentLevel1" w:customStyle="1">
    <w:name w:val="Indent Level 1"/>
    <w:next w:val="Normal"/>
    <w:qFormat/>
    <w:rsid w:val="00D303B3"/>
    <w:pPr>
      <w:spacing w:line="280" w:lineRule="exact"/>
      <w:ind w:left="180"/>
    </w:pPr>
    <w:rPr>
      <w:rFonts w:ascii="Arial" w:hAnsi="Arial" w:eastAsia="Batang" w:cs="Arial"/>
      <w:bCs/>
      <w:lang w:eastAsia="ko-KR"/>
    </w:rPr>
  </w:style>
  <w:style w:type="table" w:styleId="MediumShading1-Accent11" w:customStyle="1">
    <w:name w:val="Medium Shading 1 - Accent 11"/>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2" w:customStyle="1">
    <w:name w:val="Medium Shading 1 - Accent 12"/>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3" w:customStyle="1">
    <w:name w:val="Medium Shading 1 - Accent 13"/>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4" w:customStyle="1">
    <w:name w:val="Medium Shading 1 - Accent 14"/>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5" w:customStyle="1">
    <w:name w:val="Medium Shading 1 - Accent 15"/>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6" w:customStyle="1">
    <w:name w:val="Medium Shading 1 - Accent 16"/>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7" w:customStyle="1">
    <w:name w:val="Medium Shading 1 - Accent 17"/>
    <w:basedOn w:val="TableNormal"/>
    <w:uiPriority w:val="63"/>
    <w:rsid w:val="00D303B3"/>
    <w:rPr>
      <w:rFonts w:eastAsia="Batang"/>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Note" w:customStyle="1">
    <w:name w:val="Note"/>
    <w:basedOn w:val="Normal"/>
    <w:next w:val="Normal"/>
    <w:link w:val="NoteChar"/>
    <w:qFormat/>
    <w:rsid w:val="00D303B3"/>
    <w:rPr>
      <w:b/>
      <w:bCs w:val="0"/>
      <w:color w:val="7030A0"/>
    </w:rPr>
  </w:style>
  <w:style w:type="character" w:styleId="NoteChar" w:customStyle="1">
    <w:name w:val="Note Char"/>
    <w:link w:val="Note"/>
    <w:rsid w:val="00D303B3"/>
    <w:rPr>
      <w:rFonts w:ascii="Arial" w:hAnsi="Arial" w:eastAsia="Batang" w:cs="Arial"/>
      <w:b/>
      <w:color w:val="7030A0"/>
      <w:lang w:eastAsia="ko-KR"/>
    </w:rPr>
  </w:style>
  <w:style w:type="paragraph" w:styleId="Quote">
    <w:name w:val="Quote"/>
    <w:next w:val="Normal"/>
    <w:link w:val="QuoteChar"/>
    <w:autoRedefine/>
    <w:uiPriority w:val="29"/>
    <w:qFormat/>
    <w:rsid w:val="00D303B3"/>
    <w:pPr>
      <w:framePr w:hSpace="187" w:wrap="around" w:hAnchor="margin" w:vAnchor="text" w:xAlign="right" w:y="25"/>
      <w:spacing w:line="320" w:lineRule="exact"/>
      <w:suppressOverlap/>
    </w:pPr>
    <w:rPr>
      <w:rFonts w:ascii="Arial" w:hAnsi="Arial" w:eastAsia="Batang" w:cs="Arial"/>
      <w:bCs/>
      <w:i/>
      <w:color w:val="63666A"/>
      <w:sz w:val="24"/>
      <w:szCs w:val="28"/>
      <w:lang w:eastAsia="ko-KR"/>
    </w:rPr>
  </w:style>
  <w:style w:type="character" w:styleId="QuoteChar" w:customStyle="1">
    <w:name w:val="Quote Char"/>
    <w:link w:val="Quote"/>
    <w:uiPriority w:val="29"/>
    <w:rsid w:val="00D303B3"/>
    <w:rPr>
      <w:rFonts w:ascii="Arial" w:hAnsi="Arial" w:eastAsia="Batang" w:cs="Arial"/>
      <w:bCs/>
      <w:i/>
      <w:color w:val="63666A"/>
      <w:sz w:val="24"/>
      <w:szCs w:val="28"/>
      <w:lang w:eastAsia="ko-KR"/>
    </w:rPr>
  </w:style>
  <w:style w:type="table" w:styleId="TableContemporary">
    <w:name w:val="Table Contemporary"/>
    <w:basedOn w:val="TableNormal"/>
    <w:rsid w:val="00D303B3"/>
    <w:rPr>
      <w:rFonts w:ascii="Arial Narrow" w:hAnsi="Arial Narrow"/>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Grid">
    <w:name w:val="Table Grid"/>
    <w:basedOn w:val="TableNormal"/>
    <w:rsid w:val="00D303B3"/>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WhiteLeft" w:customStyle="1">
    <w:name w:val="Table Heading White (Left)"/>
    <w:next w:val="Normal"/>
    <w:link w:val="TableHeadingWhiteLeftChar"/>
    <w:qFormat/>
    <w:rsid w:val="00D303B3"/>
    <w:pPr>
      <w:spacing w:before="100" w:after="120" w:line="280" w:lineRule="exact"/>
    </w:pPr>
    <w:rPr>
      <w:rFonts w:ascii="Arial" w:hAnsi="Arial" w:eastAsia="Batang" w:cs="Arial"/>
      <w:b/>
      <w:color w:val="FFFFFF"/>
      <w:lang w:eastAsia="ko-KR"/>
    </w:rPr>
  </w:style>
  <w:style w:type="character" w:styleId="TableHeadingWhiteLeftChar" w:customStyle="1">
    <w:name w:val="Table Heading White (Left) Char"/>
    <w:link w:val="TableHeadingWhiteLeft"/>
    <w:rsid w:val="00D303B3"/>
    <w:rPr>
      <w:rFonts w:ascii="Arial" w:hAnsi="Arial" w:eastAsia="Batang" w:cs="Arial"/>
      <w:b/>
      <w:color w:val="FFFFFF"/>
      <w:lang w:eastAsia="ko-KR"/>
    </w:rPr>
  </w:style>
  <w:style w:type="paragraph" w:styleId="TableofContents" w:customStyle="1">
    <w:name w:val="Table of Contents"/>
    <w:basedOn w:val="Normal"/>
    <w:next w:val="Normal"/>
    <w:autoRedefine/>
    <w:qFormat/>
    <w:rsid w:val="00D303B3"/>
    <w:pPr>
      <w:pBdr>
        <w:top w:val="single" w:color="00153D" w:sz="48" w:space="1"/>
        <w:left w:val="single" w:color="00153D" w:sz="48" w:space="4"/>
        <w:bottom w:val="single" w:color="00153D" w:sz="48" w:space="1"/>
        <w:right w:val="single" w:color="00153D" w:sz="48" w:space="4"/>
      </w:pBdr>
      <w:shd w:val="clear" w:color="auto" w:fill="00153D"/>
      <w:spacing w:line="240" w:lineRule="auto"/>
    </w:pPr>
    <w:rPr>
      <w:rFonts w:ascii="Arial Bold" w:hAnsi="Arial Bold"/>
      <w:b/>
      <w:color w:val="FFFFFF"/>
      <w:sz w:val="24"/>
      <w:szCs w:val="24"/>
    </w:rPr>
  </w:style>
  <w:style w:type="paragraph" w:styleId="TOC1">
    <w:name w:val="toc 1"/>
    <w:basedOn w:val="Normal"/>
    <w:next w:val="Normal"/>
    <w:uiPriority w:val="39"/>
    <w:qFormat/>
    <w:rsid w:val="00D303B3"/>
    <w:pPr>
      <w:tabs>
        <w:tab w:val="right" w:leader="dot" w:pos="9360"/>
      </w:tabs>
      <w:spacing w:before="100" w:after="100" w:line="240" w:lineRule="auto"/>
    </w:pPr>
    <w:rPr>
      <w:rFonts w:ascii="Arial Bold" w:hAnsi="Arial Bold"/>
      <w:noProof/>
      <w:u w:val="single"/>
    </w:rPr>
  </w:style>
  <w:style w:type="paragraph" w:styleId="TOC2">
    <w:name w:val="toc 2"/>
    <w:basedOn w:val="Normal"/>
    <w:next w:val="Normal"/>
    <w:autoRedefine/>
    <w:uiPriority w:val="39"/>
    <w:qFormat/>
    <w:rsid w:val="00D303B3"/>
    <w:pPr>
      <w:tabs>
        <w:tab w:val="right" w:leader="dot" w:pos="9360"/>
      </w:tabs>
      <w:spacing w:before="100" w:after="100" w:line="240" w:lineRule="auto"/>
      <w:ind w:left="202"/>
    </w:pPr>
    <w:rPr>
      <w:noProof/>
    </w:rPr>
  </w:style>
  <w:style w:type="paragraph" w:styleId="SingleLineSpacing" w:customStyle="1">
    <w:name w:val="Single Line Spacing"/>
    <w:next w:val="Normal"/>
    <w:link w:val="SingleLineSpacingChar"/>
    <w:qFormat/>
    <w:rsid w:val="00D303B3"/>
    <w:pPr>
      <w:spacing w:line="280" w:lineRule="exact"/>
    </w:pPr>
    <w:rPr>
      <w:rFonts w:ascii="Arial" w:hAnsi="Arial"/>
      <w:lang w:eastAsia="ko-KR"/>
    </w:rPr>
  </w:style>
  <w:style w:type="paragraph" w:styleId="BioBulletSmall25" w:customStyle="1">
    <w:name w:val="Bio Bullet Small .25"/>
    <w:basedOn w:val="Normal"/>
    <w:rsid w:val="00D303B3"/>
    <w:pPr>
      <w:numPr>
        <w:numId w:val="10"/>
      </w:numPr>
      <w:spacing w:after="0"/>
    </w:pPr>
    <w:rPr>
      <w:rFonts w:eastAsia="Times New Roman" w:cs="Times New Roman"/>
      <w:bCs w:val="0"/>
      <w:color w:val="auto"/>
      <w:lang w:eastAsia="en-US"/>
    </w:rPr>
  </w:style>
  <w:style w:type="paragraph" w:styleId="Revision">
    <w:name w:val="Revision"/>
    <w:hidden/>
    <w:uiPriority w:val="99"/>
    <w:semiHidden/>
    <w:rsid w:val="00D303B3"/>
    <w:rPr>
      <w:rFonts w:ascii="Arial" w:hAnsi="Arial" w:eastAsia="Batang" w:cs="Arial"/>
      <w:bCs/>
      <w:lang w:eastAsia="ko-KR"/>
    </w:rPr>
  </w:style>
  <w:style w:type="paragraph" w:styleId="BulletLevel1" w:customStyle="1">
    <w:name w:val="Bullet Level 1"/>
    <w:next w:val="Normal"/>
    <w:link w:val="BulletLevel1Char"/>
    <w:qFormat/>
    <w:rsid w:val="00D303B3"/>
    <w:pPr>
      <w:numPr>
        <w:numId w:val="13"/>
      </w:numPr>
      <w:spacing w:line="280" w:lineRule="exact"/>
    </w:pPr>
    <w:rPr>
      <w:rFonts w:ascii="Arial" w:hAnsi="Arial" w:eastAsia="Batang" w:cs="Arial"/>
      <w:bCs/>
      <w:color w:val="000000"/>
      <w:lang w:eastAsia="ko-KR"/>
    </w:rPr>
  </w:style>
  <w:style w:type="character" w:styleId="BulletLevel1Char" w:customStyle="1">
    <w:name w:val="Bullet Level 1 Char"/>
    <w:link w:val="BulletLevel1"/>
    <w:rsid w:val="00D303B3"/>
    <w:rPr>
      <w:rFonts w:ascii="Arial" w:hAnsi="Arial" w:eastAsia="Batang" w:cs="Arial"/>
      <w:bCs/>
      <w:color w:val="000000"/>
      <w:lang w:eastAsia="ko-KR"/>
    </w:rPr>
  </w:style>
  <w:style w:type="paragraph" w:styleId="GraphicPlaceholder" w:customStyle="1">
    <w:name w:val="Graphic Placeholder"/>
    <w:next w:val="Normal"/>
    <w:qFormat/>
    <w:rsid w:val="00D303B3"/>
    <w:pPr>
      <w:spacing w:before="120" w:after="240"/>
    </w:pPr>
    <w:rPr>
      <w:rFonts w:ascii="Arial" w:hAnsi="Arial" w:eastAsia="Batang" w:cs="Arial"/>
      <w:bCs/>
      <w:lang w:eastAsia="ko-KR"/>
    </w:rPr>
  </w:style>
  <w:style w:type="paragraph" w:styleId="Heading2notappearinTOC" w:customStyle="1">
    <w:name w:val="Heading 2 (not appear in TOC)"/>
    <w:next w:val="Normal"/>
    <w:link w:val="Heading2notappearinTOCChar"/>
    <w:qFormat/>
    <w:rsid w:val="00D303B3"/>
    <w:pPr>
      <w:keepNext/>
      <w:spacing w:after="120" w:line="280" w:lineRule="exact"/>
    </w:pPr>
    <w:rPr>
      <w:rFonts w:ascii="Arial" w:hAnsi="Arial" w:eastAsia="Batang" w:cs="Arial"/>
      <w:bCs/>
      <w:snapToGrid w:val="0"/>
      <w:color w:val="009CDE"/>
      <w:sz w:val="24"/>
      <w:szCs w:val="22"/>
      <w:lang w:eastAsia="ko-KR"/>
    </w:rPr>
  </w:style>
  <w:style w:type="character" w:styleId="Heading2notappearinTOCChar" w:customStyle="1">
    <w:name w:val="Heading 2 (not appear in TOC) Char"/>
    <w:link w:val="Heading2notappearinTOC"/>
    <w:rsid w:val="00D303B3"/>
    <w:rPr>
      <w:rFonts w:ascii="Arial" w:hAnsi="Arial" w:eastAsia="Batang" w:cs="Arial"/>
      <w:bCs/>
      <w:snapToGrid w:val="0"/>
      <w:color w:val="009CDE"/>
      <w:sz w:val="24"/>
      <w:szCs w:val="22"/>
      <w:lang w:eastAsia="ko-KR"/>
    </w:rPr>
  </w:style>
  <w:style w:type="paragraph" w:styleId="BioBulletEnd" w:customStyle="1">
    <w:name w:val="Bio Bullet End"/>
    <w:basedOn w:val="BioBullet"/>
    <w:link w:val="BioBulletEndChar"/>
    <w:qFormat/>
    <w:rsid w:val="00D303B3"/>
    <w:pPr>
      <w:spacing w:after="200"/>
    </w:pPr>
  </w:style>
  <w:style w:type="character" w:styleId="BioBulletEndChar" w:customStyle="1">
    <w:name w:val="Bio Bullet End Char"/>
    <w:link w:val="BioBulletEnd"/>
    <w:rsid w:val="00D303B3"/>
    <w:rPr>
      <w:rFonts w:ascii="Arial" w:hAnsi="Arial" w:eastAsia="Batang" w:cs="Arial"/>
      <w:lang w:eastAsia="ko-KR"/>
    </w:rPr>
  </w:style>
  <w:style w:type="paragraph" w:styleId="BulletLevel1End" w:customStyle="1">
    <w:name w:val="Bullet Level 1 End"/>
    <w:basedOn w:val="Normal"/>
    <w:next w:val="Normal"/>
    <w:link w:val="BulletLevel1EndChar"/>
    <w:qFormat/>
    <w:rsid w:val="00D303B3"/>
    <w:pPr>
      <w:numPr>
        <w:numId w:val="12"/>
      </w:numPr>
      <w:tabs>
        <w:tab w:val="left" w:pos="360"/>
      </w:tabs>
      <w:ind w:left="360"/>
    </w:pPr>
  </w:style>
  <w:style w:type="character" w:styleId="BulletLevel1EndChar" w:customStyle="1">
    <w:name w:val="Bullet Level 1 End Char"/>
    <w:link w:val="BulletLevel1End"/>
    <w:rsid w:val="00D303B3"/>
    <w:rPr>
      <w:rFonts w:ascii="Arial" w:hAnsi="Arial" w:eastAsia="Batang" w:cs="Arial"/>
      <w:bCs/>
      <w:color w:val="000000"/>
      <w:lang w:eastAsia="ko-KR"/>
    </w:rPr>
  </w:style>
  <w:style w:type="paragraph" w:styleId="BulletLevel2End" w:customStyle="1">
    <w:name w:val="Bullet Level 2 End"/>
    <w:next w:val="Normal"/>
    <w:qFormat/>
    <w:rsid w:val="00D303B3"/>
    <w:pPr>
      <w:numPr>
        <w:numId w:val="8"/>
      </w:numPr>
      <w:spacing w:after="200" w:line="280" w:lineRule="exact"/>
    </w:pPr>
    <w:rPr>
      <w:rFonts w:ascii="Arial" w:hAnsi="Arial" w:eastAsia="Batang" w:cs="Arial"/>
      <w:bCs/>
      <w:lang w:eastAsia="ko-KR"/>
    </w:rPr>
  </w:style>
  <w:style w:type="paragraph" w:styleId="IndentLevel2" w:customStyle="1">
    <w:name w:val="Indent Level 2"/>
    <w:next w:val="Normal"/>
    <w:qFormat/>
    <w:rsid w:val="00D303B3"/>
    <w:pPr>
      <w:spacing w:line="280" w:lineRule="exact"/>
      <w:ind w:left="346"/>
    </w:pPr>
    <w:rPr>
      <w:rFonts w:ascii="Arial" w:hAnsi="Arial" w:eastAsia="Batang" w:cs="Arial"/>
      <w:bCs/>
      <w:lang w:eastAsia="ko-KR"/>
    </w:rPr>
  </w:style>
  <w:style w:type="paragraph" w:styleId="TOC3">
    <w:name w:val="toc 3"/>
    <w:basedOn w:val="Normal"/>
    <w:next w:val="Normal"/>
    <w:autoRedefine/>
    <w:uiPriority w:val="39"/>
    <w:qFormat/>
    <w:rsid w:val="00D303B3"/>
    <w:pPr>
      <w:tabs>
        <w:tab w:val="right" w:leader="dot" w:pos="9350"/>
      </w:tabs>
      <w:spacing w:before="100" w:after="100" w:line="240" w:lineRule="auto"/>
      <w:ind w:left="288"/>
    </w:pPr>
  </w:style>
  <w:style w:type="paragraph" w:styleId="TableHeading12Blue" w:customStyle="1">
    <w:name w:val="Table Heading 12 Blue"/>
    <w:basedOn w:val="Heading2notappearinTOC"/>
    <w:next w:val="Normal"/>
    <w:link w:val="TableHeading12BlueChar"/>
    <w:qFormat/>
    <w:rsid w:val="00D303B3"/>
    <w:pPr>
      <w:spacing w:before="60"/>
    </w:pPr>
  </w:style>
  <w:style w:type="character" w:styleId="TableHeading12BlueChar" w:customStyle="1">
    <w:name w:val="Table Heading 12 Blue Char"/>
    <w:link w:val="TableHeading12Blue"/>
    <w:rsid w:val="00D303B3"/>
    <w:rPr>
      <w:rFonts w:ascii="Arial" w:hAnsi="Arial" w:eastAsia="Batang" w:cs="Arial"/>
      <w:bCs/>
      <w:snapToGrid w:val="0"/>
      <w:color w:val="009CDE"/>
      <w:sz w:val="24"/>
      <w:szCs w:val="22"/>
      <w:lang w:eastAsia="ko-KR"/>
    </w:rPr>
  </w:style>
  <w:style w:type="paragraph" w:styleId="TableHeading12White" w:customStyle="1">
    <w:name w:val="Table Heading 12 White"/>
    <w:link w:val="TableHeading12WhiteChar"/>
    <w:qFormat/>
    <w:rsid w:val="00D303B3"/>
    <w:pPr>
      <w:keepNext/>
      <w:keepLines/>
      <w:spacing w:before="240" w:after="240"/>
      <w:jc w:val="center"/>
    </w:pPr>
    <w:rPr>
      <w:rFonts w:ascii="Arial" w:hAnsi="Arial" w:eastAsia="Batang" w:cs="Arial"/>
      <w:color w:val="FFFFFF"/>
      <w:sz w:val="24"/>
      <w:szCs w:val="24"/>
      <w:lang w:eastAsia="ko-KR"/>
    </w:rPr>
  </w:style>
  <w:style w:type="character" w:styleId="TableHeading12WhiteChar" w:customStyle="1">
    <w:name w:val="Table Heading 12 White Char"/>
    <w:link w:val="TableHeading12White"/>
    <w:rsid w:val="00D303B3"/>
    <w:rPr>
      <w:rFonts w:ascii="Arial" w:hAnsi="Arial" w:eastAsia="Batang" w:cs="Arial"/>
      <w:color w:val="FFFFFF"/>
      <w:sz w:val="24"/>
      <w:szCs w:val="24"/>
      <w:lang w:eastAsia="ko-KR"/>
    </w:rPr>
  </w:style>
  <w:style w:type="character" w:styleId="SingleLineSpacingChar" w:customStyle="1">
    <w:name w:val="Single Line Spacing Char"/>
    <w:link w:val="SingleLineSpacing"/>
    <w:locked/>
    <w:rsid w:val="00D303B3"/>
    <w:rPr>
      <w:rFonts w:ascii="Arial" w:hAnsi="Arial"/>
      <w:lang w:eastAsia="ko-KR"/>
    </w:rPr>
  </w:style>
  <w:style w:type="paragraph" w:styleId="CoverLine1RSM" w:customStyle="1">
    <w:name w:val="Cover Line 1 RSM"/>
    <w:basedOn w:val="Normal"/>
    <w:next w:val="CoverLine2RSM"/>
    <w:qFormat/>
    <w:rsid w:val="00D303B3"/>
    <w:pPr>
      <w:spacing w:line="240" w:lineRule="auto"/>
    </w:pPr>
    <w:rPr>
      <w:rFonts w:eastAsia="Cambria"/>
      <w:color w:val="3F9C35"/>
      <w:sz w:val="36"/>
      <w:szCs w:val="30"/>
      <w:lang w:eastAsia="en-US"/>
    </w:rPr>
  </w:style>
  <w:style w:type="paragraph" w:styleId="CoverLine2RSM" w:customStyle="1">
    <w:name w:val="Cover Line 2 RSM"/>
    <w:basedOn w:val="Normal"/>
    <w:next w:val="CoverLine3RSM"/>
    <w:qFormat/>
    <w:rsid w:val="00D303B3"/>
    <w:pPr>
      <w:spacing w:line="240" w:lineRule="auto"/>
    </w:pPr>
    <w:rPr>
      <w:rFonts w:eastAsia="Cambria"/>
      <w:b/>
      <w:color w:val="7F7F7F"/>
      <w:sz w:val="24"/>
      <w:szCs w:val="30"/>
      <w:lang w:eastAsia="en-US"/>
    </w:rPr>
  </w:style>
  <w:style w:type="paragraph" w:styleId="CoverLine3RSM" w:customStyle="1">
    <w:name w:val="Cover Line 3 RSM"/>
    <w:basedOn w:val="Normal"/>
    <w:qFormat/>
    <w:rsid w:val="00D303B3"/>
    <w:pPr>
      <w:spacing w:line="240" w:lineRule="auto"/>
    </w:pPr>
    <w:rPr>
      <w:rFonts w:eastAsia="Cambria"/>
      <w:color w:val="7F7F7F"/>
      <w:sz w:val="24"/>
      <w:szCs w:val="30"/>
      <w:lang w:eastAsia="en-US"/>
    </w:rPr>
  </w:style>
  <w:style w:type="paragraph" w:styleId="AddressLetterheadBlock" w:customStyle="1">
    <w:name w:val="Address Letterhead Block"/>
    <w:basedOn w:val="Normal"/>
    <w:rsid w:val="00D303B3"/>
    <w:pPr>
      <w:tabs>
        <w:tab w:val="left" w:pos="720"/>
        <w:tab w:val="left" w:pos="1440"/>
        <w:tab w:val="left" w:pos="2160"/>
        <w:tab w:val="left" w:pos="2880"/>
        <w:tab w:val="left" w:pos="3600"/>
        <w:tab w:val="left" w:pos="5040"/>
        <w:tab w:val="left" w:pos="5760"/>
        <w:tab w:val="left" w:pos="6480"/>
        <w:tab w:val="left" w:pos="7200"/>
        <w:tab w:val="left" w:pos="7920"/>
        <w:tab w:val="left" w:pos="9360"/>
        <w:tab w:val="left" w:pos="10080"/>
        <w:tab w:val="left" w:pos="10800"/>
        <w:tab w:val="left" w:pos="11520"/>
        <w:tab w:val="left" w:pos="12240"/>
      </w:tabs>
      <w:spacing w:after="120" w:line="240" w:lineRule="auto"/>
      <w:jc w:val="right"/>
    </w:pPr>
    <w:rPr>
      <w:rFonts w:eastAsia="Times New Roman"/>
      <w:bCs w:val="0"/>
      <w:color w:val="A6A6A6"/>
      <w:sz w:val="18"/>
      <w:szCs w:val="18"/>
      <w:lang w:eastAsia="en-US"/>
    </w:rPr>
  </w:style>
  <w:style w:type="paragraph" w:styleId="CommentText">
    <w:name w:val="annotation text"/>
    <w:basedOn w:val="Normal"/>
    <w:link w:val="CommentTextChar"/>
    <w:unhideWhenUsed/>
    <w:rsid w:val="00D303B3"/>
    <w:pPr>
      <w:spacing w:line="240" w:lineRule="auto"/>
    </w:pPr>
  </w:style>
  <w:style w:type="character" w:styleId="CommentTextChar" w:customStyle="1">
    <w:name w:val="Comment Text Char"/>
    <w:link w:val="CommentText"/>
    <w:rsid w:val="00D303B3"/>
    <w:rPr>
      <w:rFonts w:ascii="Arial" w:hAnsi="Arial" w:eastAsia="Batang" w:cs="Arial"/>
      <w:bCs/>
      <w:color w:val="000000"/>
      <w:lang w:eastAsia="ko-KR"/>
    </w:rPr>
  </w:style>
  <w:style w:type="paragraph" w:styleId="BioBulletSmall25End" w:customStyle="1">
    <w:name w:val="Bio Bullet Small .25 End"/>
    <w:basedOn w:val="BioBulletSmall25"/>
    <w:rsid w:val="00D303B3"/>
    <w:pPr>
      <w:spacing w:after="200"/>
    </w:pPr>
  </w:style>
  <w:style w:type="paragraph" w:styleId="BioDash50" w:customStyle="1">
    <w:name w:val="Bio Dash .50"/>
    <w:basedOn w:val="Normal"/>
    <w:rsid w:val="00D303B3"/>
    <w:pPr>
      <w:numPr>
        <w:numId w:val="11"/>
      </w:numPr>
      <w:spacing w:after="0"/>
    </w:pPr>
    <w:rPr>
      <w:rFonts w:eastAsia="Times New Roman" w:cs="Times New Roman"/>
      <w:bCs w:val="0"/>
      <w:color w:val="auto"/>
      <w:lang w:eastAsia="en-US"/>
    </w:rPr>
  </w:style>
  <w:style w:type="paragraph" w:styleId="BioDash50End" w:customStyle="1">
    <w:name w:val="Bio Dash .50 End"/>
    <w:basedOn w:val="BioDash50"/>
    <w:rsid w:val="00D303B3"/>
    <w:pPr>
      <w:spacing w:after="200"/>
    </w:pPr>
  </w:style>
  <w:style w:type="paragraph" w:styleId="BioNormal25" w:customStyle="1">
    <w:name w:val="Bio Normal .25"/>
    <w:basedOn w:val="BioNormal"/>
    <w:rsid w:val="00D303B3"/>
    <w:pPr>
      <w:ind w:left="360"/>
    </w:pPr>
  </w:style>
  <w:style w:type="paragraph" w:styleId="Heading15alternativetoHeading1" w:customStyle="1">
    <w:name w:val="Heading 1.5 (alternative to Heading 1"/>
    <w:aliases w:val="not appear in TOC)"/>
    <w:basedOn w:val="Normal"/>
    <w:qFormat/>
    <w:rsid w:val="00D303B3"/>
    <w:rPr>
      <w:color w:val="009CDE"/>
      <w:sz w:val="28"/>
      <w:szCs w:val="28"/>
    </w:rPr>
  </w:style>
  <w:style w:type="paragraph" w:styleId="Heading15alternativetoHeading10" w:customStyle="1">
    <w:name w:val="Heading 1.5 (alternative to Heading 1)"/>
    <w:basedOn w:val="Normal"/>
    <w:link w:val="Heading15alternativetoHeading1Char"/>
    <w:qFormat/>
    <w:rsid w:val="00D303B3"/>
    <w:rPr>
      <w:color w:val="009CDE"/>
      <w:sz w:val="24"/>
      <w:szCs w:val="28"/>
    </w:rPr>
  </w:style>
  <w:style w:type="character" w:styleId="Heading15alternativetoHeading1Char" w:customStyle="1">
    <w:name w:val="Heading 1.5 (alternative to Heading 1) Char"/>
    <w:link w:val="Heading15alternativetoHeading10"/>
    <w:rsid w:val="00D303B3"/>
    <w:rPr>
      <w:rFonts w:ascii="Arial" w:hAnsi="Arial" w:eastAsia="Batang" w:cs="Arial"/>
      <w:bCs/>
      <w:color w:val="009CDE"/>
      <w:sz w:val="24"/>
      <w:szCs w:val="28"/>
      <w:lang w:eastAsia="ko-KR"/>
    </w:rPr>
  </w:style>
  <w:style w:type="paragraph" w:styleId="Heading1notappearinTOC" w:customStyle="1">
    <w:name w:val="Heading 1 (not appear in TOC)"/>
    <w:basedOn w:val="Heading1"/>
    <w:link w:val="Heading1notappearinTOCChar"/>
    <w:autoRedefine/>
    <w:qFormat/>
    <w:rsid w:val="00D303B3"/>
    <w:rPr>
      <w:b w:val="0"/>
      <w:szCs w:val="28"/>
    </w:rPr>
  </w:style>
  <w:style w:type="character" w:styleId="Heading1notappearinTOCChar" w:customStyle="1">
    <w:name w:val="Heading 1 (not appear in TOC) Char"/>
    <w:link w:val="Heading1notappearinTOC"/>
    <w:rsid w:val="00D303B3"/>
    <w:rPr>
      <w:rFonts w:ascii="Arial Bold" w:hAnsi="Arial Bold" w:eastAsia="Batang" w:cs="Arial"/>
      <w:noProof/>
      <w:snapToGrid w:val="0"/>
      <w:color w:val="FFFFFF"/>
      <w:sz w:val="24"/>
      <w:szCs w:val="28"/>
      <w:shd w:val="clear" w:color="auto" w:fill="00153D"/>
      <w:lang w:eastAsia="ko-KR"/>
    </w:rPr>
  </w:style>
  <w:style w:type="paragraph" w:styleId="EndnoteText">
    <w:name w:val="endnote text"/>
    <w:basedOn w:val="Normal"/>
    <w:link w:val="EndnoteTextChar"/>
    <w:semiHidden/>
    <w:unhideWhenUsed/>
    <w:rsid w:val="00D303B3"/>
    <w:pPr>
      <w:spacing w:after="0" w:line="240" w:lineRule="auto"/>
    </w:pPr>
  </w:style>
  <w:style w:type="character" w:styleId="EndnoteTextChar" w:customStyle="1">
    <w:name w:val="Endnote Text Char"/>
    <w:link w:val="EndnoteText"/>
    <w:semiHidden/>
    <w:rsid w:val="00D303B3"/>
    <w:rPr>
      <w:rFonts w:ascii="Arial" w:hAnsi="Arial" w:eastAsia="Batang" w:cs="Arial"/>
      <w:bCs/>
      <w:color w:val="000000"/>
      <w:lang w:eastAsia="ko-KR"/>
    </w:rPr>
  </w:style>
  <w:style w:type="character" w:styleId="EndnoteReference">
    <w:name w:val="endnote reference"/>
    <w:semiHidden/>
    <w:unhideWhenUsed/>
    <w:rsid w:val="00D303B3"/>
    <w:rPr>
      <w:vertAlign w:val="superscript"/>
    </w:rPr>
  </w:style>
  <w:style w:type="paragraph" w:styleId="CoverLine1Option7" w:customStyle="1">
    <w:name w:val="Cover Line 1 Option 7"/>
    <w:basedOn w:val="Normal"/>
    <w:rsid w:val="00D303B3"/>
    <w:pPr>
      <w:autoSpaceDE w:val="0"/>
      <w:autoSpaceDN w:val="0"/>
      <w:adjustRightInd w:val="0"/>
      <w:spacing w:after="240" w:line="240" w:lineRule="auto"/>
    </w:pPr>
    <w:rPr>
      <w:rFonts w:eastAsia="Times New Roman"/>
      <w:bCs w:val="0"/>
      <w:caps/>
      <w:color w:val="FFFFFF"/>
      <w:sz w:val="48"/>
      <w:szCs w:val="48"/>
      <w:lang w:eastAsia="en-US"/>
    </w:rPr>
  </w:style>
  <w:style w:type="paragraph" w:styleId="CoverLine2Option7" w:customStyle="1">
    <w:name w:val="Cover Line 2 Option 7"/>
    <w:basedOn w:val="Normal"/>
    <w:rsid w:val="00D303B3"/>
    <w:pPr>
      <w:autoSpaceDE w:val="0"/>
      <w:autoSpaceDN w:val="0"/>
      <w:adjustRightInd w:val="0"/>
      <w:spacing w:after="240" w:line="240" w:lineRule="auto"/>
    </w:pPr>
    <w:rPr>
      <w:rFonts w:eastAsia="Times New Roman"/>
      <w:bCs w:val="0"/>
      <w:caps/>
      <w:color w:val="FFFFFF"/>
      <w:sz w:val="24"/>
      <w:lang w:eastAsia="en-US"/>
    </w:rPr>
  </w:style>
  <w:style w:type="paragraph" w:styleId="CoverLine3Option7" w:customStyle="1">
    <w:name w:val="Cover Line 3 Option 7"/>
    <w:basedOn w:val="Normal"/>
    <w:rsid w:val="00D303B3"/>
    <w:pPr>
      <w:spacing w:after="240" w:line="240" w:lineRule="auto"/>
    </w:pPr>
    <w:rPr>
      <w:rFonts w:eastAsia="Times New Roman"/>
      <w:bCs w:val="0"/>
      <w:color w:val="FFFFFF"/>
      <w:sz w:val="24"/>
      <w:lang w:eastAsia="en-US"/>
    </w:rPr>
  </w:style>
  <w:style w:type="character" w:styleId="Hyperlink">
    <w:name w:val="Hyperlink"/>
    <w:basedOn w:val="DefaultParagraphFont"/>
    <w:uiPriority w:val="99"/>
    <w:unhideWhenUsed/>
    <w:rsid w:val="00D303B3"/>
    <w:rPr>
      <w:color w:val="66C3EB" w:themeColor="hyperlink"/>
      <w:u w:val="single"/>
    </w:rPr>
  </w:style>
  <w:style w:type="paragraph" w:styleId="BioHeading" w:customStyle="1">
    <w:name w:val="Bio Heading"/>
    <w:next w:val="Normal"/>
    <w:rsid w:val="00D303B3"/>
    <w:pPr>
      <w:spacing w:after="200" w:line="280" w:lineRule="atLeast"/>
    </w:pPr>
    <w:rPr>
      <w:rFonts w:ascii="Arial" w:hAnsi="Arial"/>
      <w:b/>
      <w:sz w:val="24"/>
    </w:rPr>
  </w:style>
  <w:style w:type="character" w:styleId="FollowedHyperlink">
    <w:name w:val="FollowedHyperlink"/>
    <w:semiHidden/>
    <w:unhideWhenUsed/>
    <w:rsid w:val="00D303B3"/>
    <w:rPr>
      <w:color w:val="800080"/>
      <w:u w:val="single"/>
    </w:rPr>
  </w:style>
  <w:style w:type="paragraph" w:styleId="TableHeadingWhite" w:customStyle="1">
    <w:name w:val="Table Heading White"/>
    <w:basedOn w:val="Normal"/>
    <w:next w:val="Normal"/>
    <w:qFormat/>
    <w:rsid w:val="00D303B3"/>
    <w:pPr>
      <w:spacing w:before="100" w:after="120"/>
      <w:jc w:val="center"/>
    </w:pPr>
    <w:rPr>
      <w:rFonts w:eastAsia="Times New Roman"/>
      <w:b/>
      <w:color w:val="FFFFFF"/>
    </w:rPr>
  </w:style>
  <w:style w:type="paragraph" w:styleId="NormalWeb">
    <w:name w:val="Normal (Web)"/>
    <w:basedOn w:val="Normal"/>
    <w:uiPriority w:val="99"/>
    <w:semiHidden/>
    <w:unhideWhenUsed/>
    <w:rsid w:val="00D303B3"/>
    <w:pPr>
      <w:spacing w:before="100" w:beforeAutospacing="1" w:after="100" w:afterAutospacing="1" w:line="240" w:lineRule="auto"/>
    </w:pPr>
    <w:rPr>
      <w:rFonts w:ascii="Times New Roman" w:hAnsi="Times New Roman" w:eastAsia="Times New Roman" w:cs="Times New Roman"/>
      <w:bCs w:val="0"/>
      <w:color w:val="auto"/>
      <w:sz w:val="24"/>
      <w:szCs w:val="24"/>
      <w:lang w:eastAsia="en-US"/>
    </w:rPr>
  </w:style>
  <w:style w:type="table" w:styleId="TableGrid1" w:customStyle="1">
    <w:name w:val="Table Grid1"/>
    <w:basedOn w:val="TableNormal"/>
    <w:next w:val="TableGrid"/>
    <w:rsid w:val="00D303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ulletLevel3End" w:customStyle="1">
    <w:name w:val="Bullet Level 3 End"/>
    <w:next w:val="Normal"/>
    <w:autoRedefine/>
    <w:qFormat/>
    <w:rsid w:val="00D303B3"/>
    <w:pPr>
      <w:numPr>
        <w:numId w:val="15"/>
      </w:numPr>
      <w:spacing w:after="200" w:line="280" w:lineRule="exact"/>
      <w:ind w:left="1080"/>
    </w:pPr>
    <w:rPr>
      <w:rFonts w:ascii="Arial" w:hAnsi="Arial" w:eastAsia="Batang" w:cs="Arial"/>
      <w:bCs/>
      <w:color w:val="000000"/>
      <w:lang w:eastAsia="ko-KR"/>
    </w:rPr>
  </w:style>
  <w:style w:type="paragraph" w:styleId="TOCHeading">
    <w:name w:val="TOC Heading"/>
    <w:basedOn w:val="Heading1"/>
    <w:next w:val="Normal"/>
    <w:uiPriority w:val="39"/>
    <w:unhideWhenUsed/>
    <w:qFormat/>
    <w:rsid w:val="00D303B3"/>
    <w:pPr>
      <w:keepLines/>
      <w:spacing w:before="480" w:after="0" w:line="276" w:lineRule="auto"/>
      <w:outlineLvl w:val="9"/>
    </w:pPr>
    <w:rPr>
      <w:rFonts w:ascii="Cambria" w:hAnsi="Cambria" w:eastAsia="Times New Roman" w:cs="Times New Roman"/>
      <w:color w:val="365F91"/>
      <w:sz w:val="28"/>
      <w:szCs w:val="28"/>
      <w:lang w:eastAsia="en-US"/>
    </w:rPr>
  </w:style>
  <w:style w:type="paragraph" w:styleId="IndentLevel3" w:customStyle="1">
    <w:name w:val="Indent Level 3"/>
    <w:basedOn w:val="Normal"/>
    <w:next w:val="Normal"/>
    <w:qFormat/>
    <w:rsid w:val="00D303B3"/>
    <w:pPr>
      <w:spacing w:after="0"/>
      <w:ind w:left="547"/>
    </w:pPr>
  </w:style>
  <w:style w:type="paragraph" w:styleId="IndentLevel4" w:customStyle="1">
    <w:name w:val="Indent Level 4"/>
    <w:next w:val="Normal"/>
    <w:qFormat/>
    <w:rsid w:val="00D303B3"/>
    <w:pPr>
      <w:spacing w:line="280" w:lineRule="exact"/>
      <w:ind w:left="720"/>
    </w:pPr>
    <w:rPr>
      <w:rFonts w:ascii="Arial" w:hAnsi="Arial" w:eastAsia="Batang" w:cs="Arial"/>
      <w:bCs/>
      <w:color w:val="000000"/>
      <w:lang w:eastAsia="ko-KR"/>
    </w:rPr>
  </w:style>
  <w:style w:type="paragraph" w:styleId="Bulletlevel3" w:customStyle="1">
    <w:name w:val="Bullet level 3"/>
    <w:next w:val="Normal"/>
    <w:qFormat/>
    <w:rsid w:val="00D303B3"/>
    <w:pPr>
      <w:numPr>
        <w:ilvl w:val="1"/>
        <w:numId w:val="14"/>
      </w:numPr>
      <w:spacing w:line="280" w:lineRule="exact"/>
      <w:ind w:left="1080"/>
    </w:pPr>
    <w:rPr>
      <w:rFonts w:ascii="Arial" w:hAnsi="Arial" w:eastAsia="Batang" w:cs="Arial"/>
      <w:bCs/>
      <w:color w:val="000000"/>
      <w:lang w:eastAsia="ko-KR"/>
    </w:rPr>
  </w:style>
  <w:style w:type="paragraph" w:styleId="RFPQuestion" w:customStyle="1">
    <w:name w:val="RFP Question"/>
    <w:next w:val="Normal"/>
    <w:link w:val="RFPQuestionChar"/>
    <w:qFormat/>
    <w:rsid w:val="00D303B3"/>
    <w:pPr>
      <w:spacing w:after="240" w:line="280" w:lineRule="exact"/>
    </w:pPr>
    <w:rPr>
      <w:rFonts w:ascii="Arial" w:hAnsi="Arial" w:eastAsia="Batang" w:cs="Arial"/>
      <w:bCs/>
      <w:i/>
      <w:snapToGrid w:val="0"/>
      <w:color w:val="009CDE"/>
      <w:lang w:eastAsia="ko-KR"/>
    </w:rPr>
  </w:style>
  <w:style w:type="character" w:styleId="RFPQuestionChar" w:customStyle="1">
    <w:name w:val="RFP Question Char"/>
    <w:link w:val="RFPQuestion"/>
    <w:rsid w:val="00D303B3"/>
    <w:rPr>
      <w:rFonts w:ascii="Arial" w:hAnsi="Arial" w:eastAsia="Batang" w:cs="Arial"/>
      <w:bCs/>
      <w:i/>
      <w:snapToGrid w:val="0"/>
      <w:color w:val="009CDE"/>
      <w:lang w:eastAsia="ko-KR"/>
    </w:rPr>
  </w:style>
  <w:style w:type="paragraph" w:styleId="TableHeadingSingleSpaceBold" w:customStyle="1">
    <w:name w:val="Table Heading Single Space Bold"/>
    <w:basedOn w:val="SingleLineSpacing"/>
    <w:qFormat/>
    <w:rsid w:val="00D303B3"/>
    <w:pPr>
      <w:spacing w:before="100" w:after="120"/>
    </w:pPr>
    <w:rPr>
      <w:b/>
      <w:color w:val="000000"/>
    </w:rPr>
  </w:style>
  <w:style w:type="paragraph" w:styleId="BalloonText">
    <w:name w:val="Balloon Text"/>
    <w:basedOn w:val="Normal"/>
    <w:link w:val="BalloonTextChar"/>
    <w:semiHidden/>
    <w:unhideWhenUsed/>
    <w:rsid w:val="00D303B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semiHidden/>
    <w:rsid w:val="00D303B3"/>
    <w:rPr>
      <w:rFonts w:ascii="Segoe UI" w:hAnsi="Segoe UI" w:eastAsia="Batang" w:cs="Segoe UI"/>
      <w:bCs/>
      <w:color w:val="000000"/>
      <w:sz w:val="18"/>
      <w:szCs w:val="18"/>
      <w:lang w:eastAsia="ko-KR"/>
    </w:rPr>
  </w:style>
  <w:style w:type="character" w:styleId="CommentReference">
    <w:name w:val="annotation reference"/>
    <w:basedOn w:val="DefaultParagraphFont"/>
    <w:semiHidden/>
    <w:unhideWhenUsed/>
    <w:rsid w:val="00D303B3"/>
    <w:rPr>
      <w:sz w:val="16"/>
      <w:szCs w:val="16"/>
    </w:rPr>
  </w:style>
  <w:style w:type="paragraph" w:styleId="CommentSubject">
    <w:name w:val="annotation subject"/>
    <w:basedOn w:val="CommentText"/>
    <w:next w:val="CommentText"/>
    <w:link w:val="CommentSubjectChar"/>
    <w:semiHidden/>
    <w:unhideWhenUsed/>
    <w:rsid w:val="00D303B3"/>
    <w:rPr>
      <w:b/>
    </w:rPr>
  </w:style>
  <w:style w:type="character" w:styleId="CommentSubjectChar" w:customStyle="1">
    <w:name w:val="Comment Subject Char"/>
    <w:basedOn w:val="CommentTextChar"/>
    <w:link w:val="CommentSubject"/>
    <w:semiHidden/>
    <w:rsid w:val="00D303B3"/>
    <w:rPr>
      <w:rFonts w:ascii="Arial" w:hAnsi="Arial" w:eastAsia="Batang" w:cs="Arial"/>
      <w:b/>
      <w:bCs/>
      <w:color w:val="000000"/>
      <w:lang w:eastAsia="ko-KR"/>
    </w:rPr>
  </w:style>
  <w:style w:type="character" w:styleId="ms-rtethemeforecolor-2-0" w:customStyle="1">
    <w:name w:val="ms-rtethemeforecolor-2-0"/>
    <w:basedOn w:val="DefaultParagraphFont"/>
    <w:rsid w:val="00D303B3"/>
  </w:style>
  <w:style w:type="character" w:styleId="ms-rtethemeforecolor-2-5" w:customStyle="1">
    <w:name w:val="ms-rtethemeforecolor-2-5"/>
    <w:basedOn w:val="DefaultParagraphFont"/>
    <w:rsid w:val="00D303B3"/>
  </w:style>
  <w:style w:type="character" w:styleId="Strong">
    <w:name w:val="Strong"/>
    <w:basedOn w:val="DefaultParagraphFont"/>
    <w:uiPriority w:val="22"/>
    <w:qFormat/>
    <w:rsid w:val="00D303B3"/>
    <w:rPr>
      <w:b/>
      <w:bCs/>
    </w:rPr>
  </w:style>
  <w:style w:type="character" w:styleId="ms-rtebackcolor-4" w:customStyle="1">
    <w:name w:val="ms-rtebackcolor-4"/>
    <w:basedOn w:val="DefaultParagraphFont"/>
    <w:rsid w:val="00D303B3"/>
  </w:style>
  <w:style w:type="paragraph" w:styleId="ListParagraph">
    <w:name w:val="List Paragraph"/>
    <w:basedOn w:val="Normal"/>
    <w:uiPriority w:val="34"/>
    <w:qFormat/>
    <w:rsid w:val="00D303B3"/>
    <w:pPr>
      <w:ind w:left="720"/>
      <w:contextualSpacing/>
    </w:pPr>
  </w:style>
  <w:style w:type="character" w:styleId="UnresolvedMention">
    <w:name w:val="Unresolved Mention"/>
    <w:basedOn w:val="DefaultParagraphFont"/>
    <w:uiPriority w:val="99"/>
    <w:semiHidden/>
    <w:unhideWhenUsed/>
    <w:rsid w:val="00D303B3"/>
    <w:rPr>
      <w:color w:val="605E5C"/>
      <w:shd w:val="clear" w:color="auto" w:fill="E1DFDD"/>
    </w:rPr>
  </w:style>
  <w:style w:type="character" w:styleId="normaltextrun" w:customStyle="1">
    <w:name w:val="normaltextrun"/>
    <w:basedOn w:val="DefaultParagraphFont"/>
    <w:rsid w:val="00D303B3"/>
  </w:style>
  <w:style w:type="character" w:styleId="ui-provider" w:customStyle="1">
    <w:name w:val="ui-provider"/>
    <w:basedOn w:val="DefaultParagraphFont"/>
    <w:rsid w:val="00D303B3"/>
  </w:style>
  <w:style w:type="paragraph" w:styleId="WindowCompanyName" w:customStyle="1">
    <w:name w:val="Window Company Name"/>
    <w:basedOn w:val="Normal"/>
    <w:autoRedefine/>
    <w:qFormat/>
    <w:rsid w:val="00D303B3"/>
    <w:pPr>
      <w:spacing w:after="0" w:line="312" w:lineRule="auto"/>
    </w:pPr>
    <w:rPr>
      <w:rFonts w:eastAsia="Cambria" w:cs="Times New Roman"/>
      <w:b/>
      <w:bCs w:val="0"/>
      <w:color w:val="009CDE"/>
      <w:sz w:val="44"/>
      <w:szCs w:val="24"/>
      <w:lang w:eastAsia="en-US"/>
    </w:rPr>
  </w:style>
  <w:style w:type="paragraph" w:styleId="WindowCompanyNameSubheading" w:customStyle="1">
    <w:name w:val="Window Company Name Subheading"/>
    <w:basedOn w:val="Normal"/>
    <w:autoRedefine/>
    <w:qFormat/>
    <w:rsid w:val="00D303B3"/>
    <w:pPr>
      <w:spacing w:after="0" w:line="240" w:lineRule="auto"/>
    </w:pPr>
    <w:rPr>
      <w:rFonts w:eastAsia="Cambria" w:cs="Times New Roman"/>
      <w:bCs w:val="0"/>
      <w:i/>
      <w:color w:val="009CDE"/>
      <w:sz w:val="28"/>
      <w:szCs w:val="24"/>
      <w:lang w:eastAsia="en-US"/>
    </w:rPr>
  </w:style>
  <w:style w:type="paragraph" w:styleId="WindowHeading" w:customStyle="1">
    <w:name w:val="Window Heading"/>
    <w:basedOn w:val="Normal"/>
    <w:autoRedefine/>
    <w:qFormat/>
    <w:rsid w:val="00D303B3"/>
    <w:pPr>
      <w:spacing w:after="0" w:line="240" w:lineRule="auto"/>
    </w:pPr>
    <w:rPr>
      <w:rFonts w:eastAsia="Cambria" w:cs="Times New Roman"/>
      <w:bCs w:val="0"/>
      <w:color w:val="AFB1B5" w:themeColor="text1" w:themeTint="80"/>
      <w:sz w:val="32"/>
      <w:szCs w:val="24"/>
      <w:lang w:eastAsia="en-US"/>
    </w:rPr>
  </w:style>
  <w:style w:type="paragraph" w:styleId="WindowDate" w:customStyle="1">
    <w:name w:val="Window Date"/>
    <w:basedOn w:val="Normal"/>
    <w:autoRedefine/>
    <w:qFormat/>
    <w:rsid w:val="00D303B3"/>
    <w:pPr>
      <w:spacing w:after="0" w:line="240" w:lineRule="auto"/>
    </w:pPr>
    <w:rPr>
      <w:rFonts w:eastAsia="Cambria" w:cs="Times New Roman"/>
      <w:bCs w:val="0"/>
      <w:color w:val="AFB1B5" w:themeColor="text1" w:themeTint="80"/>
      <w:sz w:val="24"/>
      <w:szCs w:val="24"/>
      <w:lang w:eastAsia="en-US"/>
    </w:rPr>
  </w:style>
  <w:style w:type="character" w:styleId="Arial12" w:customStyle="1">
    <w:name w:val="Arial 12"/>
    <w:basedOn w:val="DefaultParagraphFont"/>
    <w:uiPriority w:val="1"/>
    <w:qFormat/>
    <w:rsid w:val="00D303B3"/>
    <w:rPr>
      <w:rFonts w:ascii="Arial" w:hAnsi="Arial"/>
      <w:color w:val="63666A" w:themeColor="text1"/>
      <w:sz w:val="24"/>
    </w:rPr>
  </w:style>
  <w:style w:type="character" w:styleId="PlaceholderText">
    <w:name w:val="Placeholder Text"/>
    <w:basedOn w:val="DefaultParagraphFont"/>
    <w:uiPriority w:val="99"/>
    <w:semiHidden/>
    <w:rsid w:val="00D303B3"/>
    <w:rPr>
      <w:color w:val="808080"/>
    </w:rPr>
  </w:style>
  <w:style w:type="paragraph" w:styleId="Body" w:customStyle="1">
    <w:name w:val="Body"/>
    <w:basedOn w:val="Normal"/>
    <w:rsid w:val="00D303B3"/>
    <w:pPr>
      <w:spacing w:after="0" w:line="240" w:lineRule="auto"/>
      <w:ind w:left="360"/>
      <w:jc w:val="both"/>
    </w:pPr>
    <w:rPr>
      <w:rFonts w:ascii="Franklin Gothic Book" w:hAnsi="Franklin Gothic Book" w:eastAsia="Times New Roman" w:cs="Times New Roman"/>
      <w:bCs w:val="0"/>
      <w:color w:val="auto"/>
      <w:sz w:val="21"/>
      <w:szCs w:val="24"/>
      <w:lang w:eastAsia="en-US"/>
    </w:rPr>
  </w:style>
  <w:style w:type="character" w:styleId="eop" w:customStyle="1">
    <w:name w:val="eop"/>
    <w:basedOn w:val="DefaultParagraphFont"/>
    <w:rsid w:val="00D303B3"/>
  </w:style>
  <w:style w:type="paragraph" w:styleId="paragraph" w:customStyle="1">
    <w:name w:val="paragraph"/>
    <w:basedOn w:val="Normal"/>
    <w:rsid w:val="00D303B3"/>
    <w:pPr>
      <w:spacing w:before="100" w:beforeAutospacing="1" w:after="100" w:afterAutospacing="1" w:line="240" w:lineRule="auto"/>
    </w:pPr>
    <w:rPr>
      <w:rFonts w:ascii="Times New Roman" w:hAnsi="Times New Roman" w:eastAsia="Times New Roman" w:cs="Times New Roman"/>
      <w:bCs w:val="0"/>
      <w:color w:val="auto"/>
      <w:sz w:val="24"/>
      <w:szCs w:val="24"/>
      <w:lang w:eastAsia="en-US"/>
    </w:rPr>
  </w:style>
  <w:style w:type="character" w:styleId="Heading6Char" w:customStyle="1">
    <w:name w:val="Heading 6 Char"/>
    <w:basedOn w:val="DefaultParagraphFont"/>
    <w:link w:val="Heading6"/>
    <w:semiHidden/>
    <w:rsid w:val="00D303B3"/>
    <w:rPr>
      <w:rFonts w:asciiTheme="majorHAnsi" w:hAnsiTheme="majorHAnsi" w:eastAsiaTheme="majorEastAsia" w:cstheme="majorBidi"/>
      <w:bCs/>
      <w:color w:val="004D6E" w:themeColor="accent1" w:themeShade="7F"/>
      <w:lang w:eastAsia="ko-KR"/>
    </w:rPr>
  </w:style>
  <w:style w:type="character" w:styleId="Heading7Char" w:customStyle="1">
    <w:name w:val="Heading 7 Char"/>
    <w:basedOn w:val="DefaultParagraphFont"/>
    <w:link w:val="Heading7"/>
    <w:semiHidden/>
    <w:rsid w:val="00D303B3"/>
    <w:rPr>
      <w:rFonts w:asciiTheme="majorHAnsi" w:hAnsiTheme="majorHAnsi" w:eastAsiaTheme="majorEastAsia" w:cstheme="majorBidi"/>
      <w:bCs/>
      <w:i/>
      <w:iCs/>
      <w:color w:val="004D6E" w:themeColor="accent1" w:themeShade="7F"/>
      <w:lang w:eastAsia="ko-KR"/>
    </w:rPr>
  </w:style>
  <w:style w:type="character" w:styleId="Heading8Char" w:customStyle="1">
    <w:name w:val="Heading 8 Char"/>
    <w:basedOn w:val="DefaultParagraphFont"/>
    <w:link w:val="Heading8"/>
    <w:semiHidden/>
    <w:rsid w:val="00D303B3"/>
    <w:rPr>
      <w:rFonts w:asciiTheme="majorHAnsi" w:hAnsiTheme="majorHAnsi" w:eastAsiaTheme="majorEastAsia" w:cstheme="majorBidi"/>
      <w:bCs/>
      <w:color w:val="797D81" w:themeColor="text1" w:themeTint="D8"/>
      <w:sz w:val="21"/>
      <w:szCs w:val="21"/>
      <w:lang w:eastAsia="ko-KR"/>
    </w:rPr>
  </w:style>
  <w:style w:type="character" w:styleId="Heading9Char" w:customStyle="1">
    <w:name w:val="Heading 9 Char"/>
    <w:basedOn w:val="DefaultParagraphFont"/>
    <w:link w:val="Heading9"/>
    <w:semiHidden/>
    <w:rsid w:val="00D303B3"/>
    <w:rPr>
      <w:rFonts w:asciiTheme="majorHAnsi" w:hAnsiTheme="majorHAnsi" w:eastAsiaTheme="majorEastAsia" w:cstheme="majorBidi"/>
      <w:bCs/>
      <w:i/>
      <w:iCs/>
      <w:color w:val="797D81" w:themeColor="text1" w:themeTint="D8"/>
      <w:sz w:val="21"/>
      <w:szCs w:val="21"/>
      <w:lang w:eastAsia="ko-KR"/>
    </w:rPr>
  </w:style>
  <w:style w:type="paragraph" w:styleId="Caption">
    <w:name w:val="caption"/>
    <w:basedOn w:val="Normal"/>
    <w:next w:val="Normal"/>
    <w:qFormat/>
    <w:rsid w:val="00D303B3"/>
    <w:pPr>
      <w:spacing w:after="0" w:line="240" w:lineRule="auto"/>
    </w:pPr>
    <w:rPr>
      <w:rFonts w:ascii="Times New Roman" w:hAnsi="Times New Roman" w:eastAsia="Times New Roman" w:cs="Times New Roman"/>
      <w:b/>
      <w:color w:val="auto"/>
      <w:lang w:eastAsia="en-US"/>
    </w:rPr>
  </w:style>
  <w:style w:type="character" w:styleId="Arial10" w:customStyle="1">
    <w:name w:val="Arial 10"/>
    <w:basedOn w:val="DefaultParagraphFont"/>
    <w:uiPriority w:val="1"/>
    <w:qFormat/>
    <w:rsid w:val="00D303B3"/>
    <w:rPr>
      <w:rFonts w:ascii="Arial" w:hAnsi="Arial"/>
      <w:color w:val="63666A" w:themeColor="text1"/>
      <w:sz w:val="20"/>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98080">
      <w:bodyDiv w:val="1"/>
      <w:marLeft w:val="0"/>
      <w:marRight w:val="0"/>
      <w:marTop w:val="0"/>
      <w:marBottom w:val="0"/>
      <w:divBdr>
        <w:top w:val="none" w:sz="0" w:space="0" w:color="auto"/>
        <w:left w:val="none" w:sz="0" w:space="0" w:color="auto"/>
        <w:bottom w:val="none" w:sz="0" w:space="0" w:color="auto"/>
        <w:right w:val="none" w:sz="0" w:space="0" w:color="auto"/>
      </w:divBdr>
      <w:divsChild>
        <w:div w:id="1946376115">
          <w:marLeft w:val="547"/>
          <w:marRight w:val="0"/>
          <w:marTop w:val="0"/>
          <w:marBottom w:val="0"/>
          <w:divBdr>
            <w:top w:val="none" w:sz="0" w:space="0" w:color="auto"/>
            <w:left w:val="none" w:sz="0" w:space="0" w:color="auto"/>
            <w:bottom w:val="none" w:sz="0" w:space="0" w:color="auto"/>
            <w:right w:val="none" w:sz="0" w:space="0" w:color="auto"/>
          </w:divBdr>
        </w:div>
      </w:divsChild>
    </w:div>
    <w:div w:id="197402459">
      <w:bodyDiv w:val="1"/>
      <w:marLeft w:val="0"/>
      <w:marRight w:val="0"/>
      <w:marTop w:val="0"/>
      <w:marBottom w:val="0"/>
      <w:divBdr>
        <w:top w:val="none" w:sz="0" w:space="0" w:color="auto"/>
        <w:left w:val="none" w:sz="0" w:space="0" w:color="auto"/>
        <w:bottom w:val="none" w:sz="0" w:space="0" w:color="auto"/>
        <w:right w:val="none" w:sz="0" w:space="0" w:color="auto"/>
      </w:divBdr>
      <w:divsChild>
        <w:div w:id="1338847362">
          <w:marLeft w:val="0"/>
          <w:marRight w:val="0"/>
          <w:marTop w:val="0"/>
          <w:marBottom w:val="0"/>
          <w:divBdr>
            <w:top w:val="none" w:sz="0" w:space="0" w:color="auto"/>
            <w:left w:val="none" w:sz="0" w:space="0" w:color="auto"/>
            <w:bottom w:val="none" w:sz="0" w:space="0" w:color="auto"/>
            <w:right w:val="none" w:sz="0" w:space="0" w:color="auto"/>
          </w:divBdr>
        </w:div>
        <w:div w:id="2069571075">
          <w:marLeft w:val="0"/>
          <w:marRight w:val="0"/>
          <w:marTop w:val="0"/>
          <w:marBottom w:val="0"/>
          <w:divBdr>
            <w:top w:val="none" w:sz="0" w:space="0" w:color="auto"/>
            <w:left w:val="none" w:sz="0" w:space="0" w:color="auto"/>
            <w:bottom w:val="none" w:sz="0" w:space="0" w:color="auto"/>
            <w:right w:val="none" w:sz="0" w:space="0" w:color="auto"/>
          </w:divBdr>
        </w:div>
      </w:divsChild>
    </w:div>
    <w:div w:id="426000837">
      <w:bodyDiv w:val="1"/>
      <w:marLeft w:val="0"/>
      <w:marRight w:val="0"/>
      <w:marTop w:val="0"/>
      <w:marBottom w:val="0"/>
      <w:divBdr>
        <w:top w:val="none" w:sz="0" w:space="0" w:color="auto"/>
        <w:left w:val="none" w:sz="0" w:space="0" w:color="auto"/>
        <w:bottom w:val="none" w:sz="0" w:space="0" w:color="auto"/>
        <w:right w:val="none" w:sz="0" w:space="0" w:color="auto"/>
      </w:divBdr>
    </w:div>
    <w:div w:id="564874696">
      <w:bodyDiv w:val="1"/>
      <w:marLeft w:val="0"/>
      <w:marRight w:val="0"/>
      <w:marTop w:val="0"/>
      <w:marBottom w:val="0"/>
      <w:divBdr>
        <w:top w:val="none" w:sz="0" w:space="0" w:color="auto"/>
        <w:left w:val="none" w:sz="0" w:space="0" w:color="auto"/>
        <w:bottom w:val="none" w:sz="0" w:space="0" w:color="auto"/>
        <w:right w:val="none" w:sz="0" w:space="0" w:color="auto"/>
      </w:divBdr>
    </w:div>
    <w:div w:id="584151820">
      <w:bodyDiv w:val="1"/>
      <w:marLeft w:val="0"/>
      <w:marRight w:val="0"/>
      <w:marTop w:val="0"/>
      <w:marBottom w:val="0"/>
      <w:divBdr>
        <w:top w:val="none" w:sz="0" w:space="0" w:color="auto"/>
        <w:left w:val="none" w:sz="0" w:space="0" w:color="auto"/>
        <w:bottom w:val="none" w:sz="0" w:space="0" w:color="auto"/>
        <w:right w:val="none" w:sz="0" w:space="0" w:color="auto"/>
      </w:divBdr>
      <w:divsChild>
        <w:div w:id="48961879">
          <w:marLeft w:val="0"/>
          <w:marRight w:val="0"/>
          <w:marTop w:val="0"/>
          <w:marBottom w:val="0"/>
          <w:divBdr>
            <w:top w:val="none" w:sz="0" w:space="0" w:color="auto"/>
            <w:left w:val="none" w:sz="0" w:space="0" w:color="auto"/>
            <w:bottom w:val="none" w:sz="0" w:space="0" w:color="auto"/>
            <w:right w:val="none" w:sz="0" w:space="0" w:color="auto"/>
          </w:divBdr>
        </w:div>
        <w:div w:id="1295988917">
          <w:marLeft w:val="0"/>
          <w:marRight w:val="0"/>
          <w:marTop w:val="0"/>
          <w:marBottom w:val="0"/>
          <w:divBdr>
            <w:top w:val="none" w:sz="0" w:space="0" w:color="auto"/>
            <w:left w:val="none" w:sz="0" w:space="0" w:color="auto"/>
            <w:bottom w:val="none" w:sz="0" w:space="0" w:color="auto"/>
            <w:right w:val="none" w:sz="0" w:space="0" w:color="auto"/>
          </w:divBdr>
        </w:div>
      </w:divsChild>
    </w:div>
    <w:div w:id="630283942">
      <w:bodyDiv w:val="1"/>
      <w:marLeft w:val="0"/>
      <w:marRight w:val="0"/>
      <w:marTop w:val="0"/>
      <w:marBottom w:val="0"/>
      <w:divBdr>
        <w:top w:val="none" w:sz="0" w:space="0" w:color="auto"/>
        <w:left w:val="none" w:sz="0" w:space="0" w:color="auto"/>
        <w:bottom w:val="none" w:sz="0" w:space="0" w:color="auto"/>
        <w:right w:val="none" w:sz="0" w:space="0" w:color="auto"/>
      </w:divBdr>
      <w:divsChild>
        <w:div w:id="1720785232">
          <w:marLeft w:val="0"/>
          <w:marRight w:val="0"/>
          <w:marTop w:val="0"/>
          <w:marBottom w:val="0"/>
          <w:divBdr>
            <w:top w:val="none" w:sz="0" w:space="0" w:color="auto"/>
            <w:left w:val="none" w:sz="0" w:space="0" w:color="auto"/>
            <w:bottom w:val="none" w:sz="0" w:space="0" w:color="auto"/>
            <w:right w:val="none" w:sz="0" w:space="0" w:color="auto"/>
          </w:divBdr>
          <w:divsChild>
            <w:div w:id="1700084339">
              <w:marLeft w:val="0"/>
              <w:marRight w:val="0"/>
              <w:marTop w:val="0"/>
              <w:marBottom w:val="0"/>
              <w:divBdr>
                <w:top w:val="none" w:sz="0" w:space="0" w:color="auto"/>
                <w:left w:val="none" w:sz="0" w:space="0" w:color="auto"/>
                <w:bottom w:val="none" w:sz="0" w:space="0" w:color="auto"/>
                <w:right w:val="none" w:sz="0" w:space="0" w:color="auto"/>
              </w:divBdr>
              <w:divsChild>
                <w:div w:id="2019117794">
                  <w:marLeft w:val="0"/>
                  <w:marRight w:val="0"/>
                  <w:marTop w:val="0"/>
                  <w:marBottom w:val="0"/>
                  <w:divBdr>
                    <w:top w:val="none" w:sz="0" w:space="0" w:color="auto"/>
                    <w:left w:val="none" w:sz="0" w:space="0" w:color="auto"/>
                    <w:bottom w:val="none" w:sz="0" w:space="0" w:color="auto"/>
                    <w:right w:val="none" w:sz="0" w:space="0" w:color="auto"/>
                  </w:divBdr>
                  <w:divsChild>
                    <w:div w:id="1033655975">
                      <w:marLeft w:val="0"/>
                      <w:marRight w:val="0"/>
                      <w:marTop w:val="0"/>
                      <w:marBottom w:val="0"/>
                      <w:divBdr>
                        <w:top w:val="none" w:sz="0" w:space="0" w:color="auto"/>
                        <w:left w:val="none" w:sz="0" w:space="0" w:color="auto"/>
                        <w:bottom w:val="none" w:sz="0" w:space="0" w:color="auto"/>
                        <w:right w:val="none" w:sz="0" w:space="0" w:color="auto"/>
                      </w:divBdr>
                      <w:divsChild>
                        <w:div w:id="848954883">
                          <w:marLeft w:val="0"/>
                          <w:marRight w:val="0"/>
                          <w:marTop w:val="0"/>
                          <w:marBottom w:val="0"/>
                          <w:divBdr>
                            <w:top w:val="none" w:sz="0" w:space="0" w:color="auto"/>
                            <w:left w:val="none" w:sz="0" w:space="0" w:color="auto"/>
                            <w:bottom w:val="none" w:sz="0" w:space="0" w:color="auto"/>
                            <w:right w:val="none" w:sz="0" w:space="0" w:color="auto"/>
                          </w:divBdr>
                          <w:divsChild>
                            <w:div w:id="1368143100">
                              <w:marLeft w:val="0"/>
                              <w:marRight w:val="0"/>
                              <w:marTop w:val="0"/>
                              <w:marBottom w:val="0"/>
                              <w:divBdr>
                                <w:top w:val="none" w:sz="0" w:space="0" w:color="auto"/>
                                <w:left w:val="none" w:sz="0" w:space="0" w:color="auto"/>
                                <w:bottom w:val="none" w:sz="0" w:space="0" w:color="auto"/>
                                <w:right w:val="none" w:sz="0" w:space="0" w:color="auto"/>
                              </w:divBdr>
                              <w:divsChild>
                                <w:div w:id="397477791">
                                  <w:marLeft w:val="0"/>
                                  <w:marRight w:val="0"/>
                                  <w:marTop w:val="0"/>
                                  <w:marBottom w:val="0"/>
                                  <w:divBdr>
                                    <w:top w:val="none" w:sz="0" w:space="0" w:color="auto"/>
                                    <w:left w:val="none" w:sz="0" w:space="0" w:color="auto"/>
                                    <w:bottom w:val="none" w:sz="0" w:space="0" w:color="auto"/>
                                    <w:right w:val="none" w:sz="0" w:space="0" w:color="auto"/>
                                  </w:divBdr>
                                  <w:divsChild>
                                    <w:div w:id="1018850159">
                                      <w:marLeft w:val="0"/>
                                      <w:marRight w:val="0"/>
                                      <w:marTop w:val="0"/>
                                      <w:marBottom w:val="0"/>
                                      <w:divBdr>
                                        <w:top w:val="none" w:sz="0" w:space="0" w:color="auto"/>
                                        <w:left w:val="none" w:sz="0" w:space="0" w:color="auto"/>
                                        <w:bottom w:val="none" w:sz="0" w:space="0" w:color="auto"/>
                                        <w:right w:val="none" w:sz="0" w:space="0" w:color="auto"/>
                                      </w:divBdr>
                                      <w:divsChild>
                                        <w:div w:id="823592108">
                                          <w:marLeft w:val="0"/>
                                          <w:marRight w:val="0"/>
                                          <w:marTop w:val="0"/>
                                          <w:marBottom w:val="0"/>
                                          <w:divBdr>
                                            <w:top w:val="none" w:sz="0" w:space="0" w:color="auto"/>
                                            <w:left w:val="none" w:sz="0" w:space="0" w:color="auto"/>
                                            <w:bottom w:val="none" w:sz="0" w:space="0" w:color="auto"/>
                                            <w:right w:val="none" w:sz="0" w:space="0" w:color="auto"/>
                                          </w:divBdr>
                                          <w:divsChild>
                                            <w:div w:id="1724479397">
                                              <w:marLeft w:val="0"/>
                                              <w:marRight w:val="0"/>
                                              <w:marTop w:val="0"/>
                                              <w:marBottom w:val="0"/>
                                              <w:divBdr>
                                                <w:top w:val="none" w:sz="0" w:space="0" w:color="auto"/>
                                                <w:left w:val="none" w:sz="0" w:space="0" w:color="auto"/>
                                                <w:bottom w:val="none" w:sz="0" w:space="0" w:color="auto"/>
                                                <w:right w:val="none" w:sz="0" w:space="0" w:color="auto"/>
                                              </w:divBdr>
                                              <w:divsChild>
                                                <w:div w:id="959842571">
                                                  <w:marLeft w:val="0"/>
                                                  <w:marRight w:val="0"/>
                                                  <w:marTop w:val="0"/>
                                                  <w:marBottom w:val="0"/>
                                                  <w:divBdr>
                                                    <w:top w:val="none" w:sz="0" w:space="0" w:color="auto"/>
                                                    <w:left w:val="none" w:sz="0" w:space="0" w:color="auto"/>
                                                    <w:bottom w:val="none" w:sz="0" w:space="0" w:color="auto"/>
                                                    <w:right w:val="none" w:sz="0" w:space="0" w:color="auto"/>
                                                  </w:divBdr>
                                                  <w:divsChild>
                                                    <w:div w:id="631979554">
                                                      <w:marLeft w:val="0"/>
                                                      <w:marRight w:val="0"/>
                                                      <w:marTop w:val="0"/>
                                                      <w:marBottom w:val="0"/>
                                                      <w:divBdr>
                                                        <w:top w:val="none" w:sz="0" w:space="0" w:color="auto"/>
                                                        <w:left w:val="none" w:sz="0" w:space="0" w:color="auto"/>
                                                        <w:bottom w:val="none" w:sz="0" w:space="0" w:color="auto"/>
                                                        <w:right w:val="none" w:sz="0" w:space="0" w:color="auto"/>
                                                      </w:divBdr>
                                                      <w:divsChild>
                                                        <w:div w:id="1865442005">
                                                          <w:marLeft w:val="0"/>
                                                          <w:marRight w:val="0"/>
                                                          <w:marTop w:val="0"/>
                                                          <w:marBottom w:val="0"/>
                                                          <w:divBdr>
                                                            <w:top w:val="none" w:sz="0" w:space="0" w:color="auto"/>
                                                            <w:left w:val="none" w:sz="0" w:space="0" w:color="auto"/>
                                                            <w:bottom w:val="none" w:sz="0" w:space="0" w:color="auto"/>
                                                            <w:right w:val="none" w:sz="0" w:space="0" w:color="auto"/>
                                                          </w:divBdr>
                                                          <w:divsChild>
                                                            <w:div w:id="1732196485">
                                                              <w:marLeft w:val="0"/>
                                                              <w:marRight w:val="0"/>
                                                              <w:marTop w:val="15"/>
                                                              <w:marBottom w:val="15"/>
                                                              <w:divBdr>
                                                                <w:top w:val="none" w:sz="0" w:space="0" w:color="auto"/>
                                                                <w:left w:val="none" w:sz="0" w:space="0" w:color="auto"/>
                                                                <w:bottom w:val="none" w:sz="0" w:space="0" w:color="auto"/>
                                                                <w:right w:val="none" w:sz="0" w:space="0" w:color="auto"/>
                                                              </w:divBdr>
                                                              <w:divsChild>
                                                                <w:div w:id="65036718">
                                                                  <w:marLeft w:val="0"/>
                                                                  <w:marRight w:val="0"/>
                                                                  <w:marTop w:val="0"/>
                                                                  <w:marBottom w:val="0"/>
                                                                  <w:divBdr>
                                                                    <w:top w:val="none" w:sz="0" w:space="0" w:color="auto"/>
                                                                    <w:left w:val="none" w:sz="0" w:space="0" w:color="auto"/>
                                                                    <w:bottom w:val="none" w:sz="0" w:space="0" w:color="auto"/>
                                                                    <w:right w:val="none" w:sz="0" w:space="0" w:color="auto"/>
                                                                  </w:divBdr>
                                                                  <w:divsChild>
                                                                    <w:div w:id="1370960569">
                                                                      <w:marLeft w:val="0"/>
                                                                      <w:marRight w:val="0"/>
                                                                      <w:marTop w:val="0"/>
                                                                      <w:marBottom w:val="0"/>
                                                                      <w:divBdr>
                                                                        <w:top w:val="none" w:sz="0" w:space="0" w:color="auto"/>
                                                                        <w:left w:val="none" w:sz="0" w:space="0" w:color="auto"/>
                                                                        <w:bottom w:val="none" w:sz="0" w:space="0" w:color="auto"/>
                                                                        <w:right w:val="none" w:sz="0" w:space="0" w:color="auto"/>
                                                                      </w:divBdr>
                                                                      <w:divsChild>
                                                                        <w:div w:id="1603300605">
                                                                          <w:marLeft w:val="0"/>
                                                                          <w:marRight w:val="0"/>
                                                                          <w:marTop w:val="0"/>
                                                                          <w:marBottom w:val="0"/>
                                                                          <w:divBdr>
                                                                            <w:top w:val="none" w:sz="0" w:space="0" w:color="auto"/>
                                                                            <w:left w:val="none" w:sz="0" w:space="0" w:color="auto"/>
                                                                            <w:bottom w:val="none" w:sz="0" w:space="0" w:color="auto"/>
                                                                            <w:right w:val="none" w:sz="0" w:space="0" w:color="auto"/>
                                                                          </w:divBdr>
                                                                          <w:divsChild>
                                                                            <w:div w:id="422384380">
                                                                              <w:marLeft w:val="0"/>
                                                                              <w:marRight w:val="0"/>
                                                                              <w:marTop w:val="0"/>
                                                                              <w:marBottom w:val="0"/>
                                                                              <w:divBdr>
                                                                                <w:top w:val="none" w:sz="0" w:space="0" w:color="auto"/>
                                                                                <w:left w:val="none" w:sz="0" w:space="0" w:color="auto"/>
                                                                                <w:bottom w:val="none" w:sz="0" w:space="0" w:color="auto"/>
                                                                                <w:right w:val="none" w:sz="0" w:space="0" w:color="auto"/>
                                                                              </w:divBdr>
                                                                              <w:divsChild>
                                                                                <w:div w:id="54545750">
                                                                                  <w:marLeft w:val="0"/>
                                                                                  <w:marRight w:val="0"/>
                                                                                  <w:marTop w:val="0"/>
                                                                                  <w:marBottom w:val="0"/>
                                                                                  <w:divBdr>
                                                                                    <w:top w:val="none" w:sz="0" w:space="0" w:color="auto"/>
                                                                                    <w:left w:val="none" w:sz="0" w:space="0" w:color="auto"/>
                                                                                    <w:bottom w:val="none" w:sz="0" w:space="0" w:color="auto"/>
                                                                                    <w:right w:val="none" w:sz="0" w:space="0" w:color="auto"/>
                                                                                  </w:divBdr>
                                                                                  <w:divsChild>
                                                                                    <w:div w:id="22026185">
                                                                                      <w:marLeft w:val="0"/>
                                                                                      <w:marRight w:val="0"/>
                                                                                      <w:marTop w:val="0"/>
                                                                                      <w:marBottom w:val="0"/>
                                                                                      <w:divBdr>
                                                                                        <w:top w:val="none" w:sz="0" w:space="0" w:color="auto"/>
                                                                                        <w:left w:val="none" w:sz="0" w:space="0" w:color="auto"/>
                                                                                        <w:bottom w:val="none" w:sz="0" w:space="0" w:color="auto"/>
                                                                                        <w:right w:val="none" w:sz="0" w:space="0" w:color="auto"/>
                                                                                      </w:divBdr>
                                                                                      <w:divsChild>
                                                                                        <w:div w:id="2000232000">
                                                                                          <w:marLeft w:val="0"/>
                                                                                          <w:marRight w:val="0"/>
                                                                                          <w:marTop w:val="0"/>
                                                                                          <w:marBottom w:val="0"/>
                                                                                          <w:divBdr>
                                                                                            <w:top w:val="none" w:sz="0" w:space="0" w:color="auto"/>
                                                                                            <w:left w:val="none" w:sz="0" w:space="0" w:color="auto"/>
                                                                                            <w:bottom w:val="none" w:sz="0" w:space="0" w:color="auto"/>
                                                                                            <w:right w:val="none" w:sz="0" w:space="0" w:color="auto"/>
                                                                                          </w:divBdr>
                                                                                          <w:divsChild>
                                                                                            <w:div w:id="1991325956">
                                                                                              <w:marLeft w:val="0"/>
                                                                                              <w:marRight w:val="0"/>
                                                                                              <w:marTop w:val="0"/>
                                                                                              <w:marBottom w:val="0"/>
                                                                                              <w:divBdr>
                                                                                                <w:top w:val="none" w:sz="0" w:space="0" w:color="auto"/>
                                                                                                <w:left w:val="none" w:sz="0" w:space="0" w:color="auto"/>
                                                                                                <w:bottom w:val="none" w:sz="0" w:space="0" w:color="auto"/>
                                                                                                <w:right w:val="none" w:sz="0" w:space="0" w:color="auto"/>
                                                                                              </w:divBdr>
                                                                                              <w:divsChild>
                                                                                                <w:div w:id="3932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4457376">
      <w:bodyDiv w:val="1"/>
      <w:marLeft w:val="0"/>
      <w:marRight w:val="0"/>
      <w:marTop w:val="0"/>
      <w:marBottom w:val="0"/>
      <w:divBdr>
        <w:top w:val="none" w:sz="0" w:space="0" w:color="auto"/>
        <w:left w:val="none" w:sz="0" w:space="0" w:color="auto"/>
        <w:bottom w:val="none" w:sz="0" w:space="0" w:color="auto"/>
        <w:right w:val="none" w:sz="0" w:space="0" w:color="auto"/>
      </w:divBdr>
    </w:div>
    <w:div w:id="679432469">
      <w:bodyDiv w:val="1"/>
      <w:marLeft w:val="0"/>
      <w:marRight w:val="0"/>
      <w:marTop w:val="0"/>
      <w:marBottom w:val="0"/>
      <w:divBdr>
        <w:top w:val="none" w:sz="0" w:space="0" w:color="auto"/>
        <w:left w:val="none" w:sz="0" w:space="0" w:color="auto"/>
        <w:bottom w:val="none" w:sz="0" w:space="0" w:color="auto"/>
        <w:right w:val="none" w:sz="0" w:space="0" w:color="auto"/>
      </w:divBdr>
      <w:divsChild>
        <w:div w:id="214129080">
          <w:marLeft w:val="0"/>
          <w:marRight w:val="0"/>
          <w:marTop w:val="0"/>
          <w:marBottom w:val="0"/>
          <w:divBdr>
            <w:top w:val="none" w:sz="0" w:space="0" w:color="auto"/>
            <w:left w:val="none" w:sz="0" w:space="0" w:color="auto"/>
            <w:bottom w:val="none" w:sz="0" w:space="0" w:color="auto"/>
            <w:right w:val="none" w:sz="0" w:space="0" w:color="auto"/>
          </w:divBdr>
        </w:div>
        <w:div w:id="427775350">
          <w:marLeft w:val="0"/>
          <w:marRight w:val="0"/>
          <w:marTop w:val="0"/>
          <w:marBottom w:val="0"/>
          <w:divBdr>
            <w:top w:val="none" w:sz="0" w:space="0" w:color="auto"/>
            <w:left w:val="none" w:sz="0" w:space="0" w:color="auto"/>
            <w:bottom w:val="none" w:sz="0" w:space="0" w:color="auto"/>
            <w:right w:val="none" w:sz="0" w:space="0" w:color="auto"/>
          </w:divBdr>
        </w:div>
      </w:divsChild>
    </w:div>
    <w:div w:id="703291804">
      <w:bodyDiv w:val="1"/>
      <w:marLeft w:val="0"/>
      <w:marRight w:val="0"/>
      <w:marTop w:val="0"/>
      <w:marBottom w:val="0"/>
      <w:divBdr>
        <w:top w:val="none" w:sz="0" w:space="0" w:color="auto"/>
        <w:left w:val="none" w:sz="0" w:space="0" w:color="auto"/>
        <w:bottom w:val="none" w:sz="0" w:space="0" w:color="auto"/>
        <w:right w:val="none" w:sz="0" w:space="0" w:color="auto"/>
      </w:divBdr>
      <w:divsChild>
        <w:div w:id="296690021">
          <w:marLeft w:val="0"/>
          <w:marRight w:val="0"/>
          <w:marTop w:val="0"/>
          <w:marBottom w:val="0"/>
          <w:divBdr>
            <w:top w:val="none" w:sz="0" w:space="0" w:color="auto"/>
            <w:left w:val="single" w:sz="6" w:space="0" w:color="686869"/>
            <w:bottom w:val="none" w:sz="0" w:space="0" w:color="auto"/>
            <w:right w:val="single" w:sz="6" w:space="0" w:color="686869"/>
          </w:divBdr>
          <w:divsChild>
            <w:div w:id="143015197">
              <w:marLeft w:val="0"/>
              <w:marRight w:val="0"/>
              <w:marTop w:val="0"/>
              <w:marBottom w:val="0"/>
              <w:divBdr>
                <w:top w:val="none" w:sz="0" w:space="0" w:color="auto"/>
                <w:left w:val="none" w:sz="0" w:space="0" w:color="auto"/>
                <w:bottom w:val="none" w:sz="0" w:space="0" w:color="auto"/>
                <w:right w:val="none" w:sz="0" w:space="0" w:color="auto"/>
              </w:divBdr>
              <w:divsChild>
                <w:div w:id="1248224710">
                  <w:marLeft w:val="0"/>
                  <w:marRight w:val="0"/>
                  <w:marTop w:val="0"/>
                  <w:marBottom w:val="0"/>
                  <w:divBdr>
                    <w:top w:val="none" w:sz="0" w:space="0" w:color="auto"/>
                    <w:left w:val="none" w:sz="0" w:space="0" w:color="auto"/>
                    <w:bottom w:val="none" w:sz="0" w:space="0" w:color="auto"/>
                    <w:right w:val="none" w:sz="0" w:space="0" w:color="auto"/>
                  </w:divBdr>
                  <w:divsChild>
                    <w:div w:id="1040474261">
                      <w:marLeft w:val="0"/>
                      <w:marRight w:val="0"/>
                      <w:marTop w:val="0"/>
                      <w:marBottom w:val="0"/>
                      <w:divBdr>
                        <w:top w:val="none" w:sz="0" w:space="0" w:color="auto"/>
                        <w:left w:val="none" w:sz="0" w:space="0" w:color="auto"/>
                        <w:bottom w:val="none" w:sz="0" w:space="0" w:color="auto"/>
                        <w:right w:val="none" w:sz="0" w:space="0" w:color="auto"/>
                      </w:divBdr>
                      <w:divsChild>
                        <w:div w:id="1747680026">
                          <w:marLeft w:val="0"/>
                          <w:marRight w:val="0"/>
                          <w:marTop w:val="0"/>
                          <w:marBottom w:val="0"/>
                          <w:divBdr>
                            <w:top w:val="none" w:sz="0" w:space="0" w:color="auto"/>
                            <w:left w:val="none" w:sz="0" w:space="0" w:color="auto"/>
                            <w:bottom w:val="none" w:sz="0" w:space="0" w:color="auto"/>
                            <w:right w:val="none" w:sz="0" w:space="0" w:color="auto"/>
                          </w:divBdr>
                          <w:divsChild>
                            <w:div w:id="1323776707">
                              <w:marLeft w:val="0"/>
                              <w:marRight w:val="0"/>
                              <w:marTop w:val="0"/>
                              <w:marBottom w:val="0"/>
                              <w:divBdr>
                                <w:top w:val="none" w:sz="0" w:space="0" w:color="auto"/>
                                <w:left w:val="none" w:sz="0" w:space="0" w:color="auto"/>
                                <w:bottom w:val="none" w:sz="0" w:space="0" w:color="auto"/>
                                <w:right w:val="none" w:sz="0" w:space="0" w:color="auto"/>
                              </w:divBdr>
                              <w:divsChild>
                                <w:div w:id="1808550282">
                                  <w:marLeft w:val="-30"/>
                                  <w:marRight w:val="0"/>
                                  <w:marTop w:val="0"/>
                                  <w:marBottom w:val="0"/>
                                  <w:divBdr>
                                    <w:top w:val="none" w:sz="0" w:space="0" w:color="auto"/>
                                    <w:left w:val="none" w:sz="0" w:space="0" w:color="auto"/>
                                    <w:bottom w:val="none" w:sz="0" w:space="0" w:color="auto"/>
                                    <w:right w:val="none" w:sz="0" w:space="0" w:color="auto"/>
                                  </w:divBdr>
                                  <w:divsChild>
                                    <w:div w:id="20452484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944849">
      <w:bodyDiv w:val="1"/>
      <w:marLeft w:val="0"/>
      <w:marRight w:val="0"/>
      <w:marTop w:val="0"/>
      <w:marBottom w:val="0"/>
      <w:divBdr>
        <w:top w:val="none" w:sz="0" w:space="0" w:color="auto"/>
        <w:left w:val="none" w:sz="0" w:space="0" w:color="auto"/>
        <w:bottom w:val="none" w:sz="0" w:space="0" w:color="auto"/>
        <w:right w:val="none" w:sz="0" w:space="0" w:color="auto"/>
      </w:divBdr>
    </w:div>
    <w:div w:id="810369834">
      <w:bodyDiv w:val="1"/>
      <w:marLeft w:val="0"/>
      <w:marRight w:val="0"/>
      <w:marTop w:val="0"/>
      <w:marBottom w:val="0"/>
      <w:divBdr>
        <w:top w:val="none" w:sz="0" w:space="0" w:color="auto"/>
        <w:left w:val="none" w:sz="0" w:space="0" w:color="auto"/>
        <w:bottom w:val="none" w:sz="0" w:space="0" w:color="auto"/>
        <w:right w:val="none" w:sz="0" w:space="0" w:color="auto"/>
      </w:divBdr>
    </w:div>
    <w:div w:id="826475778">
      <w:bodyDiv w:val="1"/>
      <w:marLeft w:val="0"/>
      <w:marRight w:val="0"/>
      <w:marTop w:val="0"/>
      <w:marBottom w:val="0"/>
      <w:divBdr>
        <w:top w:val="none" w:sz="0" w:space="0" w:color="auto"/>
        <w:left w:val="none" w:sz="0" w:space="0" w:color="auto"/>
        <w:bottom w:val="none" w:sz="0" w:space="0" w:color="auto"/>
        <w:right w:val="none" w:sz="0" w:space="0" w:color="auto"/>
      </w:divBdr>
    </w:div>
    <w:div w:id="1008285907">
      <w:bodyDiv w:val="1"/>
      <w:marLeft w:val="0"/>
      <w:marRight w:val="0"/>
      <w:marTop w:val="0"/>
      <w:marBottom w:val="0"/>
      <w:divBdr>
        <w:top w:val="none" w:sz="0" w:space="0" w:color="auto"/>
        <w:left w:val="none" w:sz="0" w:space="0" w:color="auto"/>
        <w:bottom w:val="none" w:sz="0" w:space="0" w:color="auto"/>
        <w:right w:val="none" w:sz="0" w:space="0" w:color="auto"/>
      </w:divBdr>
    </w:div>
    <w:div w:id="1027558527">
      <w:bodyDiv w:val="1"/>
      <w:marLeft w:val="0"/>
      <w:marRight w:val="0"/>
      <w:marTop w:val="0"/>
      <w:marBottom w:val="0"/>
      <w:divBdr>
        <w:top w:val="none" w:sz="0" w:space="0" w:color="auto"/>
        <w:left w:val="none" w:sz="0" w:space="0" w:color="auto"/>
        <w:bottom w:val="none" w:sz="0" w:space="0" w:color="auto"/>
        <w:right w:val="none" w:sz="0" w:space="0" w:color="auto"/>
      </w:divBdr>
      <w:divsChild>
        <w:div w:id="1556431451">
          <w:marLeft w:val="547"/>
          <w:marRight w:val="0"/>
          <w:marTop w:val="0"/>
          <w:marBottom w:val="0"/>
          <w:divBdr>
            <w:top w:val="none" w:sz="0" w:space="0" w:color="auto"/>
            <w:left w:val="none" w:sz="0" w:space="0" w:color="auto"/>
            <w:bottom w:val="none" w:sz="0" w:space="0" w:color="auto"/>
            <w:right w:val="none" w:sz="0" w:space="0" w:color="auto"/>
          </w:divBdr>
        </w:div>
      </w:divsChild>
    </w:div>
    <w:div w:id="1125192340">
      <w:bodyDiv w:val="1"/>
      <w:marLeft w:val="0"/>
      <w:marRight w:val="0"/>
      <w:marTop w:val="0"/>
      <w:marBottom w:val="0"/>
      <w:divBdr>
        <w:top w:val="none" w:sz="0" w:space="0" w:color="auto"/>
        <w:left w:val="none" w:sz="0" w:space="0" w:color="auto"/>
        <w:bottom w:val="none" w:sz="0" w:space="0" w:color="auto"/>
        <w:right w:val="none" w:sz="0" w:space="0" w:color="auto"/>
      </w:divBdr>
    </w:div>
    <w:div w:id="1168404797">
      <w:bodyDiv w:val="1"/>
      <w:marLeft w:val="0"/>
      <w:marRight w:val="0"/>
      <w:marTop w:val="0"/>
      <w:marBottom w:val="0"/>
      <w:divBdr>
        <w:top w:val="none" w:sz="0" w:space="0" w:color="auto"/>
        <w:left w:val="none" w:sz="0" w:space="0" w:color="auto"/>
        <w:bottom w:val="none" w:sz="0" w:space="0" w:color="auto"/>
        <w:right w:val="none" w:sz="0" w:space="0" w:color="auto"/>
      </w:divBdr>
      <w:divsChild>
        <w:div w:id="283577917">
          <w:marLeft w:val="0"/>
          <w:marRight w:val="0"/>
          <w:marTop w:val="0"/>
          <w:marBottom w:val="0"/>
          <w:divBdr>
            <w:top w:val="none" w:sz="0" w:space="0" w:color="auto"/>
            <w:left w:val="none" w:sz="0" w:space="0" w:color="auto"/>
            <w:bottom w:val="none" w:sz="0" w:space="0" w:color="auto"/>
            <w:right w:val="none" w:sz="0" w:space="0" w:color="auto"/>
          </w:divBdr>
        </w:div>
        <w:div w:id="553270353">
          <w:marLeft w:val="0"/>
          <w:marRight w:val="0"/>
          <w:marTop w:val="0"/>
          <w:marBottom w:val="0"/>
          <w:divBdr>
            <w:top w:val="none" w:sz="0" w:space="0" w:color="auto"/>
            <w:left w:val="none" w:sz="0" w:space="0" w:color="auto"/>
            <w:bottom w:val="none" w:sz="0" w:space="0" w:color="auto"/>
            <w:right w:val="none" w:sz="0" w:space="0" w:color="auto"/>
          </w:divBdr>
        </w:div>
        <w:div w:id="1019937164">
          <w:marLeft w:val="0"/>
          <w:marRight w:val="0"/>
          <w:marTop w:val="0"/>
          <w:marBottom w:val="0"/>
          <w:divBdr>
            <w:top w:val="none" w:sz="0" w:space="0" w:color="auto"/>
            <w:left w:val="none" w:sz="0" w:space="0" w:color="auto"/>
            <w:bottom w:val="none" w:sz="0" w:space="0" w:color="auto"/>
            <w:right w:val="none" w:sz="0" w:space="0" w:color="auto"/>
          </w:divBdr>
        </w:div>
        <w:div w:id="1379818217">
          <w:marLeft w:val="0"/>
          <w:marRight w:val="0"/>
          <w:marTop w:val="0"/>
          <w:marBottom w:val="0"/>
          <w:divBdr>
            <w:top w:val="none" w:sz="0" w:space="0" w:color="auto"/>
            <w:left w:val="none" w:sz="0" w:space="0" w:color="auto"/>
            <w:bottom w:val="none" w:sz="0" w:space="0" w:color="auto"/>
            <w:right w:val="none" w:sz="0" w:space="0" w:color="auto"/>
          </w:divBdr>
        </w:div>
        <w:div w:id="1738817856">
          <w:marLeft w:val="0"/>
          <w:marRight w:val="0"/>
          <w:marTop w:val="0"/>
          <w:marBottom w:val="0"/>
          <w:divBdr>
            <w:top w:val="none" w:sz="0" w:space="0" w:color="auto"/>
            <w:left w:val="none" w:sz="0" w:space="0" w:color="auto"/>
            <w:bottom w:val="none" w:sz="0" w:space="0" w:color="auto"/>
            <w:right w:val="none" w:sz="0" w:space="0" w:color="auto"/>
          </w:divBdr>
        </w:div>
      </w:divsChild>
    </w:div>
    <w:div w:id="1220481643">
      <w:bodyDiv w:val="1"/>
      <w:marLeft w:val="0"/>
      <w:marRight w:val="0"/>
      <w:marTop w:val="0"/>
      <w:marBottom w:val="0"/>
      <w:divBdr>
        <w:top w:val="none" w:sz="0" w:space="0" w:color="auto"/>
        <w:left w:val="none" w:sz="0" w:space="0" w:color="auto"/>
        <w:bottom w:val="none" w:sz="0" w:space="0" w:color="auto"/>
        <w:right w:val="none" w:sz="0" w:space="0" w:color="auto"/>
      </w:divBdr>
      <w:divsChild>
        <w:div w:id="773020420">
          <w:marLeft w:val="0"/>
          <w:marRight w:val="0"/>
          <w:marTop w:val="0"/>
          <w:marBottom w:val="0"/>
          <w:divBdr>
            <w:top w:val="none" w:sz="0" w:space="0" w:color="auto"/>
            <w:left w:val="none" w:sz="0" w:space="0" w:color="auto"/>
            <w:bottom w:val="none" w:sz="0" w:space="0" w:color="auto"/>
            <w:right w:val="none" w:sz="0" w:space="0" w:color="auto"/>
          </w:divBdr>
        </w:div>
        <w:div w:id="1638605667">
          <w:marLeft w:val="0"/>
          <w:marRight w:val="0"/>
          <w:marTop w:val="0"/>
          <w:marBottom w:val="0"/>
          <w:divBdr>
            <w:top w:val="none" w:sz="0" w:space="0" w:color="auto"/>
            <w:left w:val="none" w:sz="0" w:space="0" w:color="auto"/>
            <w:bottom w:val="none" w:sz="0" w:space="0" w:color="auto"/>
            <w:right w:val="none" w:sz="0" w:space="0" w:color="auto"/>
          </w:divBdr>
        </w:div>
      </w:divsChild>
    </w:div>
    <w:div w:id="1260944285">
      <w:bodyDiv w:val="1"/>
      <w:marLeft w:val="0"/>
      <w:marRight w:val="0"/>
      <w:marTop w:val="0"/>
      <w:marBottom w:val="0"/>
      <w:divBdr>
        <w:top w:val="none" w:sz="0" w:space="0" w:color="auto"/>
        <w:left w:val="none" w:sz="0" w:space="0" w:color="auto"/>
        <w:bottom w:val="none" w:sz="0" w:space="0" w:color="auto"/>
        <w:right w:val="none" w:sz="0" w:space="0" w:color="auto"/>
      </w:divBdr>
    </w:div>
    <w:div w:id="1314945088">
      <w:bodyDiv w:val="1"/>
      <w:marLeft w:val="0"/>
      <w:marRight w:val="0"/>
      <w:marTop w:val="0"/>
      <w:marBottom w:val="0"/>
      <w:divBdr>
        <w:top w:val="none" w:sz="0" w:space="0" w:color="auto"/>
        <w:left w:val="none" w:sz="0" w:space="0" w:color="auto"/>
        <w:bottom w:val="none" w:sz="0" w:space="0" w:color="auto"/>
        <w:right w:val="none" w:sz="0" w:space="0" w:color="auto"/>
      </w:divBdr>
    </w:div>
    <w:div w:id="1409383174">
      <w:bodyDiv w:val="1"/>
      <w:marLeft w:val="0"/>
      <w:marRight w:val="0"/>
      <w:marTop w:val="0"/>
      <w:marBottom w:val="0"/>
      <w:divBdr>
        <w:top w:val="none" w:sz="0" w:space="0" w:color="auto"/>
        <w:left w:val="none" w:sz="0" w:space="0" w:color="auto"/>
        <w:bottom w:val="none" w:sz="0" w:space="0" w:color="auto"/>
        <w:right w:val="none" w:sz="0" w:space="0" w:color="auto"/>
      </w:divBdr>
    </w:div>
    <w:div w:id="1474327455">
      <w:bodyDiv w:val="1"/>
      <w:marLeft w:val="0"/>
      <w:marRight w:val="0"/>
      <w:marTop w:val="0"/>
      <w:marBottom w:val="0"/>
      <w:divBdr>
        <w:top w:val="none" w:sz="0" w:space="0" w:color="auto"/>
        <w:left w:val="none" w:sz="0" w:space="0" w:color="auto"/>
        <w:bottom w:val="none" w:sz="0" w:space="0" w:color="auto"/>
        <w:right w:val="none" w:sz="0" w:space="0" w:color="auto"/>
      </w:divBdr>
    </w:div>
    <w:div w:id="1641155440">
      <w:bodyDiv w:val="1"/>
      <w:marLeft w:val="0"/>
      <w:marRight w:val="0"/>
      <w:marTop w:val="0"/>
      <w:marBottom w:val="0"/>
      <w:divBdr>
        <w:top w:val="none" w:sz="0" w:space="0" w:color="auto"/>
        <w:left w:val="none" w:sz="0" w:space="0" w:color="auto"/>
        <w:bottom w:val="none" w:sz="0" w:space="0" w:color="auto"/>
        <w:right w:val="none" w:sz="0" w:space="0" w:color="auto"/>
      </w:divBdr>
    </w:div>
    <w:div w:id="1754625425">
      <w:bodyDiv w:val="1"/>
      <w:marLeft w:val="0"/>
      <w:marRight w:val="0"/>
      <w:marTop w:val="0"/>
      <w:marBottom w:val="0"/>
      <w:divBdr>
        <w:top w:val="none" w:sz="0" w:space="0" w:color="auto"/>
        <w:left w:val="none" w:sz="0" w:space="0" w:color="auto"/>
        <w:bottom w:val="none" w:sz="0" w:space="0" w:color="auto"/>
        <w:right w:val="none" w:sz="0" w:space="0" w:color="auto"/>
      </w:divBdr>
      <w:divsChild>
        <w:div w:id="1982494147">
          <w:marLeft w:val="0"/>
          <w:marRight w:val="0"/>
          <w:marTop w:val="0"/>
          <w:marBottom w:val="0"/>
          <w:divBdr>
            <w:top w:val="none" w:sz="0" w:space="0" w:color="auto"/>
            <w:left w:val="none" w:sz="0" w:space="0" w:color="auto"/>
            <w:bottom w:val="none" w:sz="0" w:space="0" w:color="auto"/>
            <w:right w:val="none" w:sz="0" w:space="0" w:color="auto"/>
          </w:divBdr>
        </w:div>
      </w:divsChild>
    </w:div>
    <w:div w:id="1755855872">
      <w:bodyDiv w:val="1"/>
      <w:marLeft w:val="0"/>
      <w:marRight w:val="0"/>
      <w:marTop w:val="0"/>
      <w:marBottom w:val="0"/>
      <w:divBdr>
        <w:top w:val="none" w:sz="0" w:space="0" w:color="auto"/>
        <w:left w:val="none" w:sz="0" w:space="0" w:color="auto"/>
        <w:bottom w:val="none" w:sz="0" w:space="0" w:color="auto"/>
        <w:right w:val="none" w:sz="0" w:space="0" w:color="auto"/>
      </w:divBdr>
    </w:div>
    <w:div w:id="1878394524">
      <w:bodyDiv w:val="1"/>
      <w:marLeft w:val="0"/>
      <w:marRight w:val="0"/>
      <w:marTop w:val="0"/>
      <w:marBottom w:val="0"/>
      <w:divBdr>
        <w:top w:val="none" w:sz="0" w:space="0" w:color="auto"/>
        <w:left w:val="none" w:sz="0" w:space="0" w:color="auto"/>
        <w:bottom w:val="none" w:sz="0" w:space="0" w:color="auto"/>
        <w:right w:val="none" w:sz="0" w:space="0" w:color="auto"/>
      </w:divBdr>
      <w:divsChild>
        <w:div w:id="517888466">
          <w:marLeft w:val="0"/>
          <w:marRight w:val="0"/>
          <w:marTop w:val="0"/>
          <w:marBottom w:val="0"/>
          <w:divBdr>
            <w:top w:val="none" w:sz="0" w:space="0" w:color="auto"/>
            <w:left w:val="none" w:sz="0" w:space="0" w:color="auto"/>
            <w:bottom w:val="none" w:sz="0" w:space="0" w:color="auto"/>
            <w:right w:val="none" w:sz="0" w:space="0" w:color="auto"/>
          </w:divBdr>
          <w:divsChild>
            <w:div w:id="521556918">
              <w:marLeft w:val="0"/>
              <w:marRight w:val="0"/>
              <w:marTop w:val="0"/>
              <w:marBottom w:val="0"/>
              <w:divBdr>
                <w:top w:val="none" w:sz="0" w:space="0" w:color="auto"/>
                <w:left w:val="none" w:sz="0" w:space="0" w:color="auto"/>
                <w:bottom w:val="none" w:sz="0" w:space="0" w:color="auto"/>
                <w:right w:val="none" w:sz="0" w:space="0" w:color="auto"/>
              </w:divBdr>
              <w:divsChild>
                <w:div w:id="877938477">
                  <w:marLeft w:val="0"/>
                  <w:marRight w:val="0"/>
                  <w:marTop w:val="0"/>
                  <w:marBottom w:val="0"/>
                  <w:divBdr>
                    <w:top w:val="none" w:sz="0" w:space="0" w:color="auto"/>
                    <w:left w:val="none" w:sz="0" w:space="0" w:color="auto"/>
                    <w:bottom w:val="none" w:sz="0" w:space="0" w:color="auto"/>
                    <w:right w:val="none" w:sz="0" w:space="0" w:color="auto"/>
                  </w:divBdr>
                  <w:divsChild>
                    <w:div w:id="774903721">
                      <w:marLeft w:val="0"/>
                      <w:marRight w:val="0"/>
                      <w:marTop w:val="0"/>
                      <w:marBottom w:val="0"/>
                      <w:divBdr>
                        <w:top w:val="none" w:sz="0" w:space="0" w:color="auto"/>
                        <w:left w:val="none" w:sz="0" w:space="0" w:color="auto"/>
                        <w:bottom w:val="none" w:sz="0" w:space="0" w:color="auto"/>
                        <w:right w:val="none" w:sz="0" w:space="0" w:color="auto"/>
                      </w:divBdr>
                      <w:divsChild>
                        <w:div w:id="1248222913">
                          <w:marLeft w:val="0"/>
                          <w:marRight w:val="0"/>
                          <w:marTop w:val="0"/>
                          <w:marBottom w:val="0"/>
                          <w:divBdr>
                            <w:top w:val="none" w:sz="0" w:space="0" w:color="auto"/>
                            <w:left w:val="none" w:sz="0" w:space="0" w:color="auto"/>
                            <w:bottom w:val="none" w:sz="0" w:space="0" w:color="auto"/>
                            <w:right w:val="none" w:sz="0" w:space="0" w:color="auto"/>
                          </w:divBdr>
                          <w:divsChild>
                            <w:div w:id="36242467">
                              <w:marLeft w:val="0"/>
                              <w:marRight w:val="0"/>
                              <w:marTop w:val="0"/>
                              <w:marBottom w:val="0"/>
                              <w:divBdr>
                                <w:top w:val="none" w:sz="0" w:space="0" w:color="auto"/>
                                <w:left w:val="none" w:sz="0" w:space="0" w:color="auto"/>
                                <w:bottom w:val="none" w:sz="0" w:space="0" w:color="auto"/>
                                <w:right w:val="none" w:sz="0" w:space="0" w:color="auto"/>
                              </w:divBdr>
                              <w:divsChild>
                                <w:div w:id="1802069599">
                                  <w:marLeft w:val="0"/>
                                  <w:marRight w:val="0"/>
                                  <w:marTop w:val="0"/>
                                  <w:marBottom w:val="0"/>
                                  <w:divBdr>
                                    <w:top w:val="none" w:sz="0" w:space="0" w:color="auto"/>
                                    <w:left w:val="none" w:sz="0" w:space="0" w:color="auto"/>
                                    <w:bottom w:val="none" w:sz="0" w:space="0" w:color="auto"/>
                                    <w:right w:val="none" w:sz="0" w:space="0" w:color="auto"/>
                                  </w:divBdr>
                                  <w:divsChild>
                                    <w:div w:id="989290285">
                                      <w:marLeft w:val="0"/>
                                      <w:marRight w:val="0"/>
                                      <w:marTop w:val="0"/>
                                      <w:marBottom w:val="0"/>
                                      <w:divBdr>
                                        <w:top w:val="none" w:sz="0" w:space="0" w:color="auto"/>
                                        <w:left w:val="none" w:sz="0" w:space="0" w:color="auto"/>
                                        <w:bottom w:val="none" w:sz="0" w:space="0" w:color="auto"/>
                                        <w:right w:val="none" w:sz="0" w:space="0" w:color="auto"/>
                                      </w:divBdr>
                                      <w:divsChild>
                                        <w:div w:id="1957364357">
                                          <w:marLeft w:val="0"/>
                                          <w:marRight w:val="0"/>
                                          <w:marTop w:val="0"/>
                                          <w:marBottom w:val="0"/>
                                          <w:divBdr>
                                            <w:top w:val="none" w:sz="0" w:space="0" w:color="auto"/>
                                            <w:left w:val="none" w:sz="0" w:space="0" w:color="auto"/>
                                            <w:bottom w:val="none" w:sz="0" w:space="0" w:color="auto"/>
                                            <w:right w:val="none" w:sz="0" w:space="0" w:color="auto"/>
                                          </w:divBdr>
                                          <w:divsChild>
                                            <w:div w:id="771438248">
                                              <w:marLeft w:val="0"/>
                                              <w:marRight w:val="0"/>
                                              <w:marTop w:val="0"/>
                                              <w:marBottom w:val="0"/>
                                              <w:divBdr>
                                                <w:top w:val="none" w:sz="0" w:space="0" w:color="auto"/>
                                                <w:left w:val="none" w:sz="0" w:space="0" w:color="auto"/>
                                                <w:bottom w:val="none" w:sz="0" w:space="0" w:color="auto"/>
                                                <w:right w:val="none" w:sz="0" w:space="0" w:color="auto"/>
                                              </w:divBdr>
                                              <w:divsChild>
                                                <w:div w:id="1350523814">
                                                  <w:marLeft w:val="0"/>
                                                  <w:marRight w:val="0"/>
                                                  <w:marTop w:val="0"/>
                                                  <w:marBottom w:val="0"/>
                                                  <w:divBdr>
                                                    <w:top w:val="none" w:sz="0" w:space="0" w:color="auto"/>
                                                    <w:left w:val="none" w:sz="0" w:space="0" w:color="auto"/>
                                                    <w:bottom w:val="none" w:sz="0" w:space="0" w:color="auto"/>
                                                    <w:right w:val="none" w:sz="0" w:space="0" w:color="auto"/>
                                                  </w:divBdr>
                                                  <w:divsChild>
                                                    <w:div w:id="1406488790">
                                                      <w:marLeft w:val="0"/>
                                                      <w:marRight w:val="0"/>
                                                      <w:marTop w:val="0"/>
                                                      <w:marBottom w:val="0"/>
                                                      <w:divBdr>
                                                        <w:top w:val="none" w:sz="0" w:space="0" w:color="auto"/>
                                                        <w:left w:val="none" w:sz="0" w:space="0" w:color="auto"/>
                                                        <w:bottom w:val="none" w:sz="0" w:space="0" w:color="auto"/>
                                                        <w:right w:val="none" w:sz="0" w:space="0" w:color="auto"/>
                                                      </w:divBdr>
                                                      <w:divsChild>
                                                        <w:div w:id="1203984943">
                                                          <w:marLeft w:val="0"/>
                                                          <w:marRight w:val="0"/>
                                                          <w:marTop w:val="0"/>
                                                          <w:marBottom w:val="0"/>
                                                          <w:divBdr>
                                                            <w:top w:val="none" w:sz="0" w:space="0" w:color="auto"/>
                                                            <w:left w:val="none" w:sz="0" w:space="0" w:color="auto"/>
                                                            <w:bottom w:val="none" w:sz="0" w:space="0" w:color="auto"/>
                                                            <w:right w:val="none" w:sz="0" w:space="0" w:color="auto"/>
                                                          </w:divBdr>
                                                          <w:divsChild>
                                                            <w:div w:id="184877357">
                                                              <w:marLeft w:val="0"/>
                                                              <w:marRight w:val="0"/>
                                                              <w:marTop w:val="0"/>
                                                              <w:marBottom w:val="0"/>
                                                              <w:divBdr>
                                                                <w:top w:val="none" w:sz="0" w:space="0" w:color="auto"/>
                                                                <w:left w:val="none" w:sz="0" w:space="0" w:color="auto"/>
                                                                <w:bottom w:val="none" w:sz="0" w:space="0" w:color="auto"/>
                                                                <w:right w:val="none" w:sz="0" w:space="0" w:color="auto"/>
                                                              </w:divBdr>
                                                            </w:div>
                                                            <w:div w:id="8913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7692152">
      <w:bodyDiv w:val="1"/>
      <w:marLeft w:val="0"/>
      <w:marRight w:val="0"/>
      <w:marTop w:val="0"/>
      <w:marBottom w:val="0"/>
      <w:divBdr>
        <w:top w:val="none" w:sz="0" w:space="0" w:color="auto"/>
        <w:left w:val="none" w:sz="0" w:space="0" w:color="auto"/>
        <w:bottom w:val="none" w:sz="0" w:space="0" w:color="auto"/>
        <w:right w:val="none" w:sz="0" w:space="0" w:color="auto"/>
      </w:divBdr>
      <w:divsChild>
        <w:div w:id="1415854367">
          <w:marLeft w:val="0"/>
          <w:marRight w:val="0"/>
          <w:marTop w:val="0"/>
          <w:marBottom w:val="0"/>
          <w:divBdr>
            <w:top w:val="none" w:sz="0" w:space="0" w:color="auto"/>
            <w:left w:val="none" w:sz="0" w:space="0" w:color="auto"/>
            <w:bottom w:val="none" w:sz="0" w:space="0" w:color="auto"/>
            <w:right w:val="none" w:sz="0" w:space="0" w:color="auto"/>
          </w:divBdr>
          <w:divsChild>
            <w:div w:id="603391259">
              <w:marLeft w:val="0"/>
              <w:marRight w:val="0"/>
              <w:marTop w:val="0"/>
              <w:marBottom w:val="0"/>
              <w:divBdr>
                <w:top w:val="none" w:sz="0" w:space="0" w:color="auto"/>
                <w:left w:val="none" w:sz="0" w:space="0" w:color="auto"/>
                <w:bottom w:val="none" w:sz="0" w:space="0" w:color="auto"/>
                <w:right w:val="none" w:sz="0" w:space="0" w:color="auto"/>
              </w:divBdr>
              <w:divsChild>
                <w:div w:id="73748626">
                  <w:marLeft w:val="0"/>
                  <w:marRight w:val="0"/>
                  <w:marTop w:val="0"/>
                  <w:marBottom w:val="0"/>
                  <w:divBdr>
                    <w:top w:val="none" w:sz="0" w:space="0" w:color="auto"/>
                    <w:left w:val="none" w:sz="0" w:space="0" w:color="auto"/>
                    <w:bottom w:val="none" w:sz="0" w:space="0" w:color="auto"/>
                    <w:right w:val="none" w:sz="0" w:space="0" w:color="auto"/>
                  </w:divBdr>
                  <w:divsChild>
                    <w:div w:id="1078477121">
                      <w:marLeft w:val="0"/>
                      <w:marRight w:val="0"/>
                      <w:marTop w:val="0"/>
                      <w:marBottom w:val="0"/>
                      <w:divBdr>
                        <w:top w:val="none" w:sz="0" w:space="0" w:color="auto"/>
                        <w:left w:val="none" w:sz="0" w:space="0" w:color="auto"/>
                        <w:bottom w:val="none" w:sz="0" w:space="0" w:color="auto"/>
                        <w:right w:val="none" w:sz="0" w:space="0" w:color="auto"/>
                      </w:divBdr>
                      <w:divsChild>
                        <w:div w:id="1599874733">
                          <w:marLeft w:val="0"/>
                          <w:marRight w:val="0"/>
                          <w:marTop w:val="0"/>
                          <w:marBottom w:val="0"/>
                          <w:divBdr>
                            <w:top w:val="none" w:sz="0" w:space="0" w:color="auto"/>
                            <w:left w:val="none" w:sz="0" w:space="0" w:color="auto"/>
                            <w:bottom w:val="none" w:sz="0" w:space="0" w:color="auto"/>
                            <w:right w:val="none" w:sz="0" w:space="0" w:color="auto"/>
                          </w:divBdr>
                          <w:divsChild>
                            <w:div w:id="359478078">
                              <w:marLeft w:val="0"/>
                              <w:marRight w:val="0"/>
                              <w:marTop w:val="0"/>
                              <w:marBottom w:val="0"/>
                              <w:divBdr>
                                <w:top w:val="none" w:sz="0" w:space="0" w:color="auto"/>
                                <w:left w:val="none" w:sz="0" w:space="0" w:color="auto"/>
                                <w:bottom w:val="none" w:sz="0" w:space="0" w:color="auto"/>
                                <w:right w:val="none" w:sz="0" w:space="0" w:color="auto"/>
                              </w:divBdr>
                              <w:divsChild>
                                <w:div w:id="1776174104">
                                  <w:marLeft w:val="0"/>
                                  <w:marRight w:val="0"/>
                                  <w:marTop w:val="0"/>
                                  <w:marBottom w:val="0"/>
                                  <w:divBdr>
                                    <w:top w:val="none" w:sz="0" w:space="0" w:color="auto"/>
                                    <w:left w:val="none" w:sz="0" w:space="0" w:color="auto"/>
                                    <w:bottom w:val="none" w:sz="0" w:space="0" w:color="auto"/>
                                    <w:right w:val="none" w:sz="0" w:space="0" w:color="auto"/>
                                  </w:divBdr>
                                  <w:divsChild>
                                    <w:div w:id="1338659225">
                                      <w:marLeft w:val="0"/>
                                      <w:marRight w:val="0"/>
                                      <w:marTop w:val="0"/>
                                      <w:marBottom w:val="0"/>
                                      <w:divBdr>
                                        <w:top w:val="none" w:sz="0" w:space="0" w:color="auto"/>
                                        <w:left w:val="none" w:sz="0" w:space="0" w:color="auto"/>
                                        <w:bottom w:val="none" w:sz="0" w:space="0" w:color="auto"/>
                                        <w:right w:val="none" w:sz="0" w:space="0" w:color="auto"/>
                                      </w:divBdr>
                                      <w:divsChild>
                                        <w:div w:id="613444481">
                                          <w:marLeft w:val="0"/>
                                          <w:marRight w:val="0"/>
                                          <w:marTop w:val="0"/>
                                          <w:marBottom w:val="0"/>
                                          <w:divBdr>
                                            <w:top w:val="none" w:sz="0" w:space="0" w:color="auto"/>
                                            <w:left w:val="none" w:sz="0" w:space="0" w:color="auto"/>
                                            <w:bottom w:val="none" w:sz="0" w:space="0" w:color="auto"/>
                                            <w:right w:val="none" w:sz="0" w:space="0" w:color="auto"/>
                                          </w:divBdr>
                                          <w:divsChild>
                                            <w:div w:id="364719131">
                                              <w:marLeft w:val="0"/>
                                              <w:marRight w:val="0"/>
                                              <w:marTop w:val="0"/>
                                              <w:marBottom w:val="0"/>
                                              <w:divBdr>
                                                <w:top w:val="none" w:sz="0" w:space="0" w:color="auto"/>
                                                <w:left w:val="none" w:sz="0" w:space="0" w:color="auto"/>
                                                <w:bottom w:val="none" w:sz="0" w:space="0" w:color="auto"/>
                                                <w:right w:val="none" w:sz="0" w:space="0" w:color="auto"/>
                                              </w:divBdr>
                                              <w:divsChild>
                                                <w:div w:id="1766682597">
                                                  <w:marLeft w:val="0"/>
                                                  <w:marRight w:val="0"/>
                                                  <w:marTop w:val="0"/>
                                                  <w:marBottom w:val="0"/>
                                                  <w:divBdr>
                                                    <w:top w:val="none" w:sz="0" w:space="0" w:color="auto"/>
                                                    <w:left w:val="none" w:sz="0" w:space="0" w:color="auto"/>
                                                    <w:bottom w:val="none" w:sz="0" w:space="0" w:color="auto"/>
                                                    <w:right w:val="none" w:sz="0" w:space="0" w:color="auto"/>
                                                  </w:divBdr>
                                                  <w:divsChild>
                                                    <w:div w:id="506480064">
                                                      <w:marLeft w:val="0"/>
                                                      <w:marRight w:val="0"/>
                                                      <w:marTop w:val="0"/>
                                                      <w:marBottom w:val="0"/>
                                                      <w:divBdr>
                                                        <w:top w:val="none" w:sz="0" w:space="0" w:color="auto"/>
                                                        <w:left w:val="none" w:sz="0" w:space="0" w:color="auto"/>
                                                        <w:bottom w:val="none" w:sz="0" w:space="0" w:color="auto"/>
                                                        <w:right w:val="none" w:sz="0" w:space="0" w:color="auto"/>
                                                      </w:divBdr>
                                                      <w:divsChild>
                                                        <w:div w:id="546526311">
                                                          <w:marLeft w:val="0"/>
                                                          <w:marRight w:val="0"/>
                                                          <w:marTop w:val="0"/>
                                                          <w:marBottom w:val="0"/>
                                                          <w:divBdr>
                                                            <w:top w:val="none" w:sz="0" w:space="0" w:color="auto"/>
                                                            <w:left w:val="none" w:sz="0" w:space="0" w:color="auto"/>
                                                            <w:bottom w:val="none" w:sz="0" w:space="0" w:color="auto"/>
                                                            <w:right w:val="none" w:sz="0" w:space="0" w:color="auto"/>
                                                          </w:divBdr>
                                                          <w:divsChild>
                                                            <w:div w:id="118423739">
                                                              <w:marLeft w:val="0"/>
                                                              <w:marRight w:val="0"/>
                                                              <w:marTop w:val="0"/>
                                                              <w:marBottom w:val="0"/>
                                                              <w:divBdr>
                                                                <w:top w:val="none" w:sz="0" w:space="0" w:color="auto"/>
                                                                <w:left w:val="none" w:sz="0" w:space="0" w:color="auto"/>
                                                                <w:bottom w:val="none" w:sz="0" w:space="0" w:color="auto"/>
                                                                <w:right w:val="none" w:sz="0" w:space="0" w:color="auto"/>
                                                              </w:divBdr>
                                                            </w:div>
                                                            <w:div w:id="362563412">
                                                              <w:marLeft w:val="0"/>
                                                              <w:marRight w:val="0"/>
                                                              <w:marTop w:val="0"/>
                                                              <w:marBottom w:val="0"/>
                                                              <w:divBdr>
                                                                <w:top w:val="none" w:sz="0" w:space="0" w:color="auto"/>
                                                                <w:left w:val="none" w:sz="0" w:space="0" w:color="auto"/>
                                                                <w:bottom w:val="none" w:sz="0" w:space="0" w:color="auto"/>
                                                                <w:right w:val="none" w:sz="0" w:space="0" w:color="auto"/>
                                                              </w:divBdr>
                                                            </w:div>
                                                            <w:div w:id="369258612">
                                                              <w:marLeft w:val="0"/>
                                                              <w:marRight w:val="0"/>
                                                              <w:marTop w:val="0"/>
                                                              <w:marBottom w:val="0"/>
                                                              <w:divBdr>
                                                                <w:top w:val="none" w:sz="0" w:space="0" w:color="auto"/>
                                                                <w:left w:val="none" w:sz="0" w:space="0" w:color="auto"/>
                                                                <w:bottom w:val="none" w:sz="0" w:space="0" w:color="auto"/>
                                                                <w:right w:val="none" w:sz="0" w:space="0" w:color="auto"/>
                                                              </w:divBdr>
                                                            </w:div>
                                                            <w:div w:id="746071852">
                                                              <w:marLeft w:val="0"/>
                                                              <w:marRight w:val="0"/>
                                                              <w:marTop w:val="0"/>
                                                              <w:marBottom w:val="0"/>
                                                              <w:divBdr>
                                                                <w:top w:val="none" w:sz="0" w:space="0" w:color="auto"/>
                                                                <w:left w:val="none" w:sz="0" w:space="0" w:color="auto"/>
                                                                <w:bottom w:val="none" w:sz="0" w:space="0" w:color="auto"/>
                                                                <w:right w:val="none" w:sz="0" w:space="0" w:color="auto"/>
                                                              </w:divBdr>
                                                            </w:div>
                                                            <w:div w:id="776414915">
                                                              <w:marLeft w:val="0"/>
                                                              <w:marRight w:val="0"/>
                                                              <w:marTop w:val="0"/>
                                                              <w:marBottom w:val="0"/>
                                                              <w:divBdr>
                                                                <w:top w:val="none" w:sz="0" w:space="0" w:color="auto"/>
                                                                <w:left w:val="none" w:sz="0" w:space="0" w:color="auto"/>
                                                                <w:bottom w:val="none" w:sz="0" w:space="0" w:color="auto"/>
                                                                <w:right w:val="none" w:sz="0" w:space="0" w:color="auto"/>
                                                              </w:divBdr>
                                                            </w:div>
                                                            <w:div w:id="989988254">
                                                              <w:marLeft w:val="0"/>
                                                              <w:marRight w:val="0"/>
                                                              <w:marTop w:val="0"/>
                                                              <w:marBottom w:val="0"/>
                                                              <w:divBdr>
                                                                <w:top w:val="none" w:sz="0" w:space="0" w:color="auto"/>
                                                                <w:left w:val="none" w:sz="0" w:space="0" w:color="auto"/>
                                                                <w:bottom w:val="none" w:sz="0" w:space="0" w:color="auto"/>
                                                                <w:right w:val="none" w:sz="0" w:space="0" w:color="auto"/>
                                                              </w:divBdr>
                                                            </w:div>
                                                            <w:div w:id="1276905586">
                                                              <w:marLeft w:val="0"/>
                                                              <w:marRight w:val="0"/>
                                                              <w:marTop w:val="0"/>
                                                              <w:marBottom w:val="0"/>
                                                              <w:divBdr>
                                                                <w:top w:val="none" w:sz="0" w:space="0" w:color="auto"/>
                                                                <w:left w:val="none" w:sz="0" w:space="0" w:color="auto"/>
                                                                <w:bottom w:val="none" w:sz="0" w:space="0" w:color="auto"/>
                                                                <w:right w:val="none" w:sz="0" w:space="0" w:color="auto"/>
                                                              </w:divBdr>
                                                            </w:div>
                                                            <w:div w:id="1516530780">
                                                              <w:marLeft w:val="0"/>
                                                              <w:marRight w:val="0"/>
                                                              <w:marTop w:val="0"/>
                                                              <w:marBottom w:val="0"/>
                                                              <w:divBdr>
                                                                <w:top w:val="none" w:sz="0" w:space="0" w:color="auto"/>
                                                                <w:left w:val="none" w:sz="0" w:space="0" w:color="auto"/>
                                                                <w:bottom w:val="none" w:sz="0" w:space="0" w:color="auto"/>
                                                                <w:right w:val="none" w:sz="0" w:space="0" w:color="auto"/>
                                                              </w:divBdr>
                                                            </w:div>
                                                            <w:div w:id="20340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495450">
      <w:bodyDiv w:val="1"/>
      <w:marLeft w:val="0"/>
      <w:marRight w:val="0"/>
      <w:marTop w:val="0"/>
      <w:marBottom w:val="0"/>
      <w:divBdr>
        <w:top w:val="none" w:sz="0" w:space="0" w:color="auto"/>
        <w:left w:val="none" w:sz="0" w:space="0" w:color="auto"/>
        <w:bottom w:val="none" w:sz="0" w:space="0" w:color="auto"/>
        <w:right w:val="none" w:sz="0" w:space="0" w:color="auto"/>
      </w:divBdr>
      <w:divsChild>
        <w:div w:id="882254103">
          <w:marLeft w:val="0"/>
          <w:marRight w:val="0"/>
          <w:marTop w:val="0"/>
          <w:marBottom w:val="0"/>
          <w:divBdr>
            <w:top w:val="none" w:sz="0" w:space="0" w:color="auto"/>
            <w:left w:val="none" w:sz="0" w:space="0" w:color="auto"/>
            <w:bottom w:val="none" w:sz="0" w:space="0" w:color="auto"/>
            <w:right w:val="none" w:sz="0" w:space="0" w:color="auto"/>
          </w:divBdr>
          <w:divsChild>
            <w:div w:id="1896039844">
              <w:marLeft w:val="0"/>
              <w:marRight w:val="0"/>
              <w:marTop w:val="0"/>
              <w:marBottom w:val="0"/>
              <w:divBdr>
                <w:top w:val="none" w:sz="0" w:space="0" w:color="auto"/>
                <w:left w:val="none" w:sz="0" w:space="0" w:color="auto"/>
                <w:bottom w:val="none" w:sz="0" w:space="0" w:color="auto"/>
                <w:right w:val="none" w:sz="0" w:space="0" w:color="auto"/>
              </w:divBdr>
              <w:divsChild>
                <w:div w:id="1489397647">
                  <w:marLeft w:val="0"/>
                  <w:marRight w:val="0"/>
                  <w:marTop w:val="0"/>
                  <w:marBottom w:val="0"/>
                  <w:divBdr>
                    <w:top w:val="none" w:sz="0" w:space="0" w:color="auto"/>
                    <w:left w:val="none" w:sz="0" w:space="0" w:color="auto"/>
                    <w:bottom w:val="none" w:sz="0" w:space="0" w:color="auto"/>
                    <w:right w:val="none" w:sz="0" w:space="0" w:color="auto"/>
                  </w:divBdr>
                  <w:divsChild>
                    <w:div w:id="1982491464">
                      <w:marLeft w:val="0"/>
                      <w:marRight w:val="0"/>
                      <w:marTop w:val="0"/>
                      <w:marBottom w:val="0"/>
                      <w:divBdr>
                        <w:top w:val="none" w:sz="0" w:space="0" w:color="auto"/>
                        <w:left w:val="none" w:sz="0" w:space="0" w:color="auto"/>
                        <w:bottom w:val="none" w:sz="0" w:space="0" w:color="auto"/>
                        <w:right w:val="none" w:sz="0" w:space="0" w:color="auto"/>
                      </w:divBdr>
                      <w:divsChild>
                        <w:div w:id="1251306076">
                          <w:marLeft w:val="0"/>
                          <w:marRight w:val="0"/>
                          <w:marTop w:val="0"/>
                          <w:marBottom w:val="0"/>
                          <w:divBdr>
                            <w:top w:val="none" w:sz="0" w:space="0" w:color="auto"/>
                            <w:left w:val="none" w:sz="0" w:space="0" w:color="auto"/>
                            <w:bottom w:val="none" w:sz="0" w:space="0" w:color="auto"/>
                            <w:right w:val="none" w:sz="0" w:space="0" w:color="auto"/>
                          </w:divBdr>
                          <w:divsChild>
                            <w:div w:id="512960386">
                              <w:marLeft w:val="0"/>
                              <w:marRight w:val="0"/>
                              <w:marTop w:val="0"/>
                              <w:marBottom w:val="0"/>
                              <w:divBdr>
                                <w:top w:val="none" w:sz="0" w:space="0" w:color="auto"/>
                                <w:left w:val="none" w:sz="0" w:space="0" w:color="auto"/>
                                <w:bottom w:val="none" w:sz="0" w:space="0" w:color="auto"/>
                                <w:right w:val="none" w:sz="0" w:space="0" w:color="auto"/>
                              </w:divBdr>
                              <w:divsChild>
                                <w:div w:id="607661147">
                                  <w:marLeft w:val="0"/>
                                  <w:marRight w:val="0"/>
                                  <w:marTop w:val="0"/>
                                  <w:marBottom w:val="0"/>
                                  <w:divBdr>
                                    <w:top w:val="none" w:sz="0" w:space="0" w:color="auto"/>
                                    <w:left w:val="none" w:sz="0" w:space="0" w:color="auto"/>
                                    <w:bottom w:val="none" w:sz="0" w:space="0" w:color="auto"/>
                                    <w:right w:val="none" w:sz="0" w:space="0" w:color="auto"/>
                                  </w:divBdr>
                                  <w:divsChild>
                                    <w:div w:id="1083793959">
                                      <w:marLeft w:val="0"/>
                                      <w:marRight w:val="0"/>
                                      <w:marTop w:val="0"/>
                                      <w:marBottom w:val="0"/>
                                      <w:divBdr>
                                        <w:top w:val="none" w:sz="0" w:space="0" w:color="auto"/>
                                        <w:left w:val="none" w:sz="0" w:space="0" w:color="auto"/>
                                        <w:bottom w:val="none" w:sz="0" w:space="0" w:color="auto"/>
                                        <w:right w:val="none" w:sz="0" w:space="0" w:color="auto"/>
                                      </w:divBdr>
                                      <w:divsChild>
                                        <w:div w:id="1125123905">
                                          <w:marLeft w:val="0"/>
                                          <w:marRight w:val="0"/>
                                          <w:marTop w:val="0"/>
                                          <w:marBottom w:val="0"/>
                                          <w:divBdr>
                                            <w:top w:val="none" w:sz="0" w:space="0" w:color="auto"/>
                                            <w:left w:val="none" w:sz="0" w:space="0" w:color="auto"/>
                                            <w:bottom w:val="none" w:sz="0" w:space="0" w:color="auto"/>
                                            <w:right w:val="none" w:sz="0" w:space="0" w:color="auto"/>
                                          </w:divBdr>
                                          <w:divsChild>
                                            <w:div w:id="469445663">
                                              <w:marLeft w:val="0"/>
                                              <w:marRight w:val="0"/>
                                              <w:marTop w:val="0"/>
                                              <w:marBottom w:val="0"/>
                                              <w:divBdr>
                                                <w:top w:val="none" w:sz="0" w:space="0" w:color="auto"/>
                                                <w:left w:val="none" w:sz="0" w:space="0" w:color="auto"/>
                                                <w:bottom w:val="none" w:sz="0" w:space="0" w:color="auto"/>
                                                <w:right w:val="none" w:sz="0" w:space="0" w:color="auto"/>
                                              </w:divBdr>
                                              <w:divsChild>
                                                <w:div w:id="1689021388">
                                                  <w:marLeft w:val="0"/>
                                                  <w:marRight w:val="0"/>
                                                  <w:marTop w:val="0"/>
                                                  <w:marBottom w:val="0"/>
                                                  <w:divBdr>
                                                    <w:top w:val="none" w:sz="0" w:space="0" w:color="auto"/>
                                                    <w:left w:val="none" w:sz="0" w:space="0" w:color="auto"/>
                                                    <w:bottom w:val="none" w:sz="0" w:space="0" w:color="auto"/>
                                                    <w:right w:val="none" w:sz="0" w:space="0" w:color="auto"/>
                                                  </w:divBdr>
                                                  <w:divsChild>
                                                    <w:div w:id="2019692414">
                                                      <w:marLeft w:val="0"/>
                                                      <w:marRight w:val="0"/>
                                                      <w:marTop w:val="0"/>
                                                      <w:marBottom w:val="0"/>
                                                      <w:divBdr>
                                                        <w:top w:val="none" w:sz="0" w:space="0" w:color="auto"/>
                                                        <w:left w:val="none" w:sz="0" w:space="0" w:color="auto"/>
                                                        <w:bottom w:val="none" w:sz="0" w:space="0" w:color="auto"/>
                                                        <w:right w:val="none" w:sz="0" w:space="0" w:color="auto"/>
                                                      </w:divBdr>
                                                      <w:divsChild>
                                                        <w:div w:id="310213924">
                                                          <w:marLeft w:val="0"/>
                                                          <w:marRight w:val="0"/>
                                                          <w:marTop w:val="0"/>
                                                          <w:marBottom w:val="0"/>
                                                          <w:divBdr>
                                                            <w:top w:val="none" w:sz="0" w:space="0" w:color="auto"/>
                                                            <w:left w:val="none" w:sz="0" w:space="0" w:color="auto"/>
                                                            <w:bottom w:val="none" w:sz="0" w:space="0" w:color="auto"/>
                                                            <w:right w:val="none" w:sz="0" w:space="0" w:color="auto"/>
                                                          </w:divBdr>
                                                          <w:divsChild>
                                                            <w:div w:id="1050305562">
                                                              <w:marLeft w:val="0"/>
                                                              <w:marRight w:val="0"/>
                                                              <w:marTop w:val="0"/>
                                                              <w:marBottom w:val="0"/>
                                                              <w:divBdr>
                                                                <w:top w:val="none" w:sz="0" w:space="0" w:color="auto"/>
                                                                <w:left w:val="none" w:sz="0" w:space="0" w:color="auto"/>
                                                                <w:bottom w:val="none" w:sz="0" w:space="0" w:color="auto"/>
                                                                <w:right w:val="none" w:sz="0" w:space="0" w:color="auto"/>
                                                              </w:divBdr>
                                                            </w:div>
                                                            <w:div w:id="1469739130">
                                                              <w:marLeft w:val="0"/>
                                                              <w:marRight w:val="0"/>
                                                              <w:marTop w:val="0"/>
                                                              <w:marBottom w:val="0"/>
                                                              <w:divBdr>
                                                                <w:top w:val="none" w:sz="0" w:space="0" w:color="auto"/>
                                                                <w:left w:val="none" w:sz="0" w:space="0" w:color="auto"/>
                                                                <w:bottom w:val="none" w:sz="0" w:space="0" w:color="auto"/>
                                                                <w:right w:val="none" w:sz="0" w:space="0" w:color="auto"/>
                                                              </w:divBdr>
                                                            </w:div>
                                                            <w:div w:id="18460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2907910">
      <w:bodyDiv w:val="1"/>
      <w:marLeft w:val="0"/>
      <w:marRight w:val="0"/>
      <w:marTop w:val="0"/>
      <w:marBottom w:val="0"/>
      <w:divBdr>
        <w:top w:val="none" w:sz="0" w:space="0" w:color="auto"/>
        <w:left w:val="none" w:sz="0" w:space="0" w:color="auto"/>
        <w:bottom w:val="none" w:sz="0" w:space="0" w:color="auto"/>
        <w:right w:val="none" w:sz="0" w:space="0" w:color="auto"/>
      </w:divBdr>
    </w:div>
    <w:div w:id="209250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13" /><Relationship Type="http://schemas.microsoft.com/office/2018/08/relationships/commentsExtensible" Target="commentsExtensible.xml" Id="rId18" /><Relationship Type="http://schemas.openxmlformats.org/officeDocument/2006/relationships/image" Target="media/image9.png" Id="rId26" /><Relationship Type="http://schemas.openxmlformats.org/officeDocument/2006/relationships/footer" Target="footer3.xml" Id="rId39" /><Relationship Type="http://schemas.openxmlformats.org/officeDocument/2006/relationships/image" Target="media/image4.png" Id="rId21" /><Relationship Type="http://schemas.openxmlformats.org/officeDocument/2006/relationships/hyperlink" Target="http://www.rsmus.com/" TargetMode="External" Id="rId34" /><Relationship Type="http://schemas.openxmlformats.org/officeDocument/2006/relationships/fontTable" Target="fontTable.xml" Id="rId42" /><Relationship Type="http://schemas.openxmlformats.org/officeDocument/2006/relationships/numbering" Target="numbering.xml" Id="rId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header" Target="header2.xml" Id="rId32" /><Relationship Type="http://schemas.openxmlformats.org/officeDocument/2006/relationships/hyperlink" Target="http://www.rsmus.com/about" TargetMode="External" Id="rId37" /><Relationship Type="http://schemas.openxmlformats.org/officeDocument/2006/relationships/header" Target="header4.xml" Id="rId40" /><Relationship Type="http://schemas.openxmlformats.org/officeDocument/2006/relationships/theme" Target="theme/theme1.xml" Id="rId45" /><Relationship Type="http://schemas.openxmlformats.org/officeDocument/2006/relationships/customXml" Target="../customXml/item5.xml" Id="rId5" /><Relationship Type="http://schemas.openxmlformats.org/officeDocument/2006/relationships/comments" Target="comments.xml" Id="rId15" /><Relationship Type="http://schemas.openxmlformats.org/officeDocument/2006/relationships/image" Target="media/image6.png" Id="rId23" /><Relationship Type="http://schemas.openxmlformats.org/officeDocument/2006/relationships/hyperlink" Target="http://www.rsmus.com/" TargetMode="External" Id="rId36" /><Relationship Type="http://schemas.openxmlformats.org/officeDocument/2006/relationships/webSettings" Target="webSettings.xml" Id="rId10" /><Relationship Type="http://schemas.openxmlformats.org/officeDocument/2006/relationships/image" Target="media/image2.png" Id="rId19" /><Relationship Type="http://schemas.openxmlformats.org/officeDocument/2006/relationships/footer" Target="footer1.xml" Id="rId31" /><Relationship Type="http://schemas.openxmlformats.org/officeDocument/2006/relationships/glossaryDocument" Target="glossary/document.xml" Id="rId44"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10.jpeg" Id="rId14" /><Relationship Type="http://schemas.openxmlformats.org/officeDocument/2006/relationships/image" Target="media/image10.png" Id="rId27" /><Relationship Type="http://schemas.openxmlformats.org/officeDocument/2006/relationships/header" Target="header1.xml" Id="rId30" /><Relationship Type="http://schemas.openxmlformats.org/officeDocument/2006/relationships/hyperlink" Target="http://www.rsmus.com/about" TargetMode="External" Id="rId35" /><Relationship Type="http://schemas.microsoft.com/office/2011/relationships/people" Target="people.xml" Id="rId43" /><Relationship Type="http://schemas.openxmlformats.org/officeDocument/2006/relationships/styles" Target="styles.xml" Id="rId8" /><Relationship Type="http://schemas.openxmlformats.org/officeDocument/2006/relationships/customXml" Target="../customXml/item3.xml" Id="rId3" /><Relationship Type="http://schemas.openxmlformats.org/officeDocument/2006/relationships/endnotes" Target="endnotes.xml" Id="rId12" /><Relationship Type="http://schemas.microsoft.com/office/2016/09/relationships/commentsIds" Target="commentsIds.xml" Id="rId17" /><Relationship Type="http://schemas.openxmlformats.org/officeDocument/2006/relationships/footer" Target="footer2.xml" Id="rId33" /><Relationship Type="http://schemas.openxmlformats.org/officeDocument/2006/relationships/header" Target="header3.xml" Id="rId38" /><Relationship Type="http://schemas.microsoft.com/office/2020/10/relationships/intelligence" Target="intelligence2.xml" Id="rId46" /><Relationship Type="http://schemas.openxmlformats.org/officeDocument/2006/relationships/image" Target="media/image3.png" Id="rId20" /><Relationship Type="http://schemas.openxmlformats.org/officeDocument/2006/relationships/footer" Target="footer4.xml" Id="rId41" /><Relationship Type="http://schemas.openxmlformats.org/officeDocument/2006/relationships/image" Target="/media/imaged.png" Id="Ra74e6f2ecd514cd8" /><Relationship Type="http://schemas.openxmlformats.org/officeDocument/2006/relationships/image" Target="/media/imagec.png" Id="R2dc07aa0463b4b1c" /><Relationship Type="http://schemas.openxmlformats.org/officeDocument/2006/relationships/image" Target="/media/imagee.png" Id="R59bec44188bd48a0" /></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101162\Desktop\BRD%20Template%20-%20Customization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922915F2CD84ACBA6DCFBC4B9592880"/>
        <w:category>
          <w:name w:val="General"/>
          <w:gallery w:val="placeholder"/>
        </w:category>
        <w:types>
          <w:type w:val="bbPlcHdr"/>
        </w:types>
        <w:behaviors>
          <w:behavior w:val="content"/>
        </w:behaviors>
        <w:guid w:val="{F1A46837-7C6C-4A31-8560-93AF42F96BEE}"/>
      </w:docPartPr>
      <w:docPartBody>
        <w:p xmlns:wp14="http://schemas.microsoft.com/office/word/2010/wordml" w:rsidRPr="00F05031" w:rsidR="00AC7B16" w:rsidP="00AC7B16" w:rsidRDefault="00AC7B16" w14:paraId="5E107A6C" wp14:textId="77777777">
          <w:pPr>
            <w:rPr>
              <w:rStyle w:val="Arial10"/>
              <w:color w:val="FF0000"/>
            </w:rPr>
          </w:pPr>
          <w:r w:rsidRPr="001712DC">
            <w:rPr>
              <w:color w:val="FF0000"/>
            </w:rPr>
            <w:t>**CLICK</w:t>
          </w:r>
          <w:r>
            <w:rPr>
              <w:color w:val="FF0000"/>
            </w:rPr>
            <w:t xml:space="preserve"> AND TYPE</w:t>
          </w:r>
          <w:r w:rsidRPr="001712DC">
            <w:rPr>
              <w:color w:val="FF0000"/>
            </w:rPr>
            <w:t xml:space="preserve"> TO </w:t>
          </w:r>
          <w:r>
            <w:rPr>
              <w:color w:val="FF0000"/>
            </w:rPr>
            <w:t>REMOVE COLORED</w:t>
          </w:r>
          <w:r w:rsidRPr="001712DC">
            <w:rPr>
              <w:color w:val="FF0000"/>
            </w:rPr>
            <w:t xml:space="preserve"> </w:t>
          </w:r>
          <w:r>
            <w:rPr>
              <w:color w:val="FF0000"/>
            </w:rPr>
            <w:t xml:space="preserve">INSTRUCTION </w:t>
          </w:r>
          <w:r w:rsidRPr="001712DC">
            <w:rPr>
              <w:color w:val="FF0000"/>
            </w:rPr>
            <w:t>TEXT. IF NOT APPLICABLE TYPE “N/A” OR “NONE”</w:t>
          </w:r>
          <w:r>
            <w:rPr>
              <w:color w:val="FF0000"/>
            </w:rPr>
            <w:t>. This box cannot be deleted.</w:t>
          </w:r>
          <w:r w:rsidRPr="001712DC">
            <w:rPr>
              <w:color w:val="FF0000"/>
            </w:rPr>
            <w:t xml:space="preserve">** </w:t>
          </w:r>
        </w:p>
        <w:p xmlns:wp14="http://schemas.microsoft.com/office/word/2010/wordml" w:rsidRPr="00F05031" w:rsidR="00AC7B16" w:rsidP="00AC7B16" w:rsidRDefault="00AC7B16" w14:paraId="5491856C" wp14:textId="77777777">
          <w:pPr>
            <w:rPr>
              <w:rStyle w:val="Arial10"/>
              <w:color w:val="FF0000"/>
            </w:rPr>
          </w:pPr>
          <w:r>
            <w:rPr>
              <w:rStyle w:val="Arial10"/>
            </w:rPr>
            <w:t>Required Action</w:t>
          </w:r>
          <w:r w:rsidRPr="00572349">
            <w:rPr>
              <w:rStyle w:val="Arial10"/>
            </w:rPr>
            <w:t>:</w:t>
          </w:r>
          <w:r>
            <w:rPr>
              <w:rStyle w:val="Arial10"/>
              <w:color w:val="FF0000"/>
            </w:rPr>
            <w:t xml:space="preserve"> </w:t>
          </w:r>
          <w:r w:rsidRPr="009718F7">
            <w:rPr>
              <w:rStyle w:val="Arial10"/>
              <w:color w:val="FF0000"/>
            </w:rPr>
            <w:t>Describe the business challenge here.</w:t>
          </w:r>
        </w:p>
        <w:p xmlns:wp14="http://schemas.microsoft.com/office/word/2010/wordml" w:rsidR="00AC7B16" w:rsidRDefault="00AC7B16" w14:paraId="03494172" wp14:textId="77777777">
          <w:pPr>
            <w:pStyle w:val="4922915F2CD84ACBA6DCFBC4B9592880"/>
          </w:pPr>
          <w:r w:rsidRPr="00B405C0">
            <w:rPr>
              <w:rStyle w:val="Arial10"/>
            </w:rPr>
            <w:t>This section outlines the overall business challenge that the client is facing today which needs to be resolved through new software feature development.</w:t>
          </w:r>
          <w:r>
            <w:rPr>
              <w:rStyle w:val="Arial10"/>
            </w:rPr>
            <w:t xml:space="preserve"> The requirements requested will in turn resolve these business challenges.</w:t>
          </w:r>
        </w:p>
      </w:docPartBody>
    </w:docPart>
    <w:docPart>
      <w:docPartPr>
        <w:name w:val="68A9F4C3F9BB474FA384DD39953259DA"/>
        <w:category>
          <w:name w:val="General"/>
          <w:gallery w:val="placeholder"/>
        </w:category>
        <w:types>
          <w:type w:val="bbPlcHdr"/>
        </w:types>
        <w:behaviors>
          <w:behavior w:val="content"/>
        </w:behaviors>
        <w:guid w:val="{CB6CE64B-B0B5-404F-8BD1-CA2511E13EB4}"/>
      </w:docPartPr>
      <w:docPartBody>
        <w:p xmlns:wp14="http://schemas.microsoft.com/office/word/2010/wordml" w:rsidRPr="00300B33" w:rsidR="00AC7B16" w:rsidP="00AC7B16" w:rsidRDefault="00AC7B16" w14:paraId="36749A76" wp14:textId="77777777">
          <w:pPr>
            <w:rPr>
              <w:rStyle w:val="Arial10"/>
              <w:color w:val="FF0000"/>
            </w:rPr>
          </w:pPr>
          <w:r w:rsidRPr="001712DC">
            <w:rPr>
              <w:color w:val="FF0000"/>
            </w:rPr>
            <w:t>**CLICK</w:t>
          </w:r>
          <w:r>
            <w:rPr>
              <w:color w:val="FF0000"/>
            </w:rPr>
            <w:t xml:space="preserve"> AND TYPE</w:t>
          </w:r>
          <w:r w:rsidRPr="001712DC">
            <w:rPr>
              <w:color w:val="FF0000"/>
            </w:rPr>
            <w:t xml:space="preserve"> TO </w:t>
          </w:r>
          <w:r>
            <w:rPr>
              <w:color w:val="FF0000"/>
            </w:rPr>
            <w:t>REMOVE COLORED</w:t>
          </w:r>
          <w:r w:rsidRPr="001712DC">
            <w:rPr>
              <w:color w:val="FF0000"/>
            </w:rPr>
            <w:t xml:space="preserve"> </w:t>
          </w:r>
          <w:r>
            <w:rPr>
              <w:color w:val="FF0000"/>
            </w:rPr>
            <w:t xml:space="preserve">INSTRUCTION </w:t>
          </w:r>
          <w:r w:rsidRPr="001712DC">
            <w:rPr>
              <w:color w:val="FF0000"/>
            </w:rPr>
            <w:t>TEXT. IF NOT APPLICABLE TYPE “N/A” OR “NONE”</w:t>
          </w:r>
          <w:r>
            <w:rPr>
              <w:color w:val="FF0000"/>
            </w:rPr>
            <w:t>. This box cannot be deleted.</w:t>
          </w:r>
          <w:r w:rsidRPr="001712DC">
            <w:rPr>
              <w:color w:val="FF0000"/>
            </w:rPr>
            <w:t xml:space="preserve">** </w:t>
          </w:r>
        </w:p>
        <w:p xmlns:wp14="http://schemas.microsoft.com/office/word/2010/wordml" w:rsidRPr="00300B33" w:rsidR="00AC7B16" w:rsidP="00AC7B16" w:rsidRDefault="00AC7B16" w14:paraId="71699616" wp14:textId="77777777">
          <w:pPr>
            <w:rPr>
              <w:color w:val="FF0000"/>
            </w:rPr>
          </w:pPr>
          <w:r w:rsidRPr="00572349">
            <w:t>Required Action:</w:t>
          </w:r>
          <w:r>
            <w:rPr>
              <w:color w:val="FF0000"/>
            </w:rPr>
            <w:t xml:space="preserve"> </w:t>
          </w:r>
          <w:r w:rsidRPr="009718F7">
            <w:rPr>
              <w:color w:val="FF0000"/>
            </w:rPr>
            <w:t>Insert details about the stakeholders for the</w:t>
          </w:r>
          <w:r>
            <w:rPr>
              <w:color w:val="FF0000"/>
            </w:rPr>
            <w:t xml:space="preserve"> current</w:t>
          </w:r>
          <w:r w:rsidRPr="009718F7">
            <w:rPr>
              <w:color w:val="FF0000"/>
            </w:rPr>
            <w:t xml:space="preserve"> process here.</w:t>
          </w:r>
        </w:p>
        <w:p xmlns:wp14="http://schemas.microsoft.com/office/word/2010/wordml" w:rsidRPr="004C11CA" w:rsidR="00AC7B16" w:rsidP="00AC7B16" w:rsidRDefault="00AC7B16" w14:paraId="6BC68630" wp14:textId="77777777">
          <w:r>
            <w:t>This section outlines the stakeholders who this customization will affect. This answers questions like:</w:t>
          </w:r>
        </w:p>
        <w:p xmlns:wp14="http://schemas.microsoft.com/office/word/2010/wordml" w:rsidRPr="004C11CA" w:rsidR="00AC7B16" w:rsidP="00AC7B16" w:rsidRDefault="00AC7B16" w14:paraId="11E86F38" wp14:textId="77777777">
          <w:pPr>
            <w:pStyle w:val="ListParagraph"/>
            <w:numPr>
              <w:ilvl w:val="0"/>
              <w:numId w:val="1"/>
            </w:numPr>
            <w:spacing w:after="160" w:line="240" w:lineRule="auto"/>
            <w:rPr>
              <w:color w:val="auto"/>
            </w:rPr>
          </w:pPr>
          <w:r w:rsidRPr="004C11CA">
            <w:rPr>
              <w:color w:val="auto"/>
            </w:rPr>
            <w:t xml:space="preserve">Who will use this functionality? </w:t>
          </w:r>
        </w:p>
        <w:p xmlns:wp14="http://schemas.microsoft.com/office/word/2010/wordml" w:rsidRPr="004C11CA" w:rsidR="00AC7B16" w:rsidP="00AC7B16" w:rsidRDefault="00AC7B16" w14:paraId="6208B1E0" wp14:textId="77777777">
          <w:pPr>
            <w:pStyle w:val="ListParagraph"/>
            <w:numPr>
              <w:ilvl w:val="0"/>
              <w:numId w:val="1"/>
            </w:numPr>
            <w:spacing w:after="160" w:line="240" w:lineRule="auto"/>
            <w:rPr>
              <w:color w:val="auto"/>
            </w:rPr>
          </w:pPr>
          <w:r w:rsidRPr="004C11CA">
            <w:rPr>
              <w:color w:val="auto"/>
            </w:rPr>
            <w:t>What are their roles?</w:t>
          </w:r>
        </w:p>
        <w:p xmlns:wp14="http://schemas.microsoft.com/office/word/2010/wordml" w:rsidR="00AC7B16" w:rsidRDefault="00AC7B16" w14:paraId="77C289DE" wp14:textId="77777777">
          <w:pPr>
            <w:pStyle w:val="68A9F4C3F9BB474FA384DD39953259DA"/>
          </w:pPr>
          <w:r w:rsidRPr="004C11CA">
            <w:t>How will they use this functionality?</w:t>
          </w:r>
        </w:p>
      </w:docPartBody>
    </w:docPart>
    <w:docPart>
      <w:docPartPr>
        <w:name w:val="5D688C8DE2AA43AE810F7ACE811D0401"/>
        <w:category>
          <w:name w:val="General"/>
          <w:gallery w:val="placeholder"/>
        </w:category>
        <w:types>
          <w:type w:val="bbPlcHdr"/>
        </w:types>
        <w:behaviors>
          <w:behavior w:val="content"/>
        </w:behaviors>
        <w:guid w:val="{5C35A6A4-CD99-41D9-90B5-5AD3CFAA0C7B}"/>
      </w:docPartPr>
      <w:docPartBody>
        <w:p xmlns:wp14="http://schemas.microsoft.com/office/word/2010/wordml" w:rsidR="00AC7B16" w:rsidRDefault="00AC7B16" w14:paraId="4E7BAF78" wp14:textId="77777777">
          <w:pPr>
            <w:pStyle w:val="5D688C8DE2AA43AE810F7ACE811D0401"/>
          </w:pPr>
          <w:r w:rsidRPr="003D133D">
            <w:rPr>
              <w:rStyle w:val="PlaceholderText"/>
              <w:color w:val="FF0000"/>
            </w:rPr>
            <w:t>Input Business Area, Feature Name, Etc.</w:t>
          </w:r>
        </w:p>
      </w:docPartBody>
    </w:docPart>
    <w:docPart>
      <w:docPartPr>
        <w:name w:val="FB7CB8D7816348B0BC2D77A847B89E49"/>
        <w:category>
          <w:name w:val="General"/>
          <w:gallery w:val="placeholder"/>
        </w:category>
        <w:types>
          <w:type w:val="bbPlcHdr"/>
        </w:types>
        <w:behaviors>
          <w:behavior w:val="content"/>
        </w:behaviors>
        <w:guid w:val="{0C98BFE2-2108-47FB-B5CA-70CF1FF2BAB7}"/>
      </w:docPartPr>
      <w:docPartBody>
        <w:p xmlns:wp14="http://schemas.microsoft.com/office/word/2010/wordml" w:rsidRPr="00300B33" w:rsidR="00AC7B16" w:rsidP="00AC7B16" w:rsidRDefault="00AC7B16" w14:paraId="0900ACCC" wp14:textId="77777777">
          <w:pPr>
            <w:rPr>
              <w:color w:val="FF0000"/>
            </w:rPr>
          </w:pPr>
          <w:r w:rsidRPr="001712DC">
            <w:rPr>
              <w:color w:val="FF0000"/>
            </w:rPr>
            <w:t>**CLICK</w:t>
          </w:r>
          <w:r>
            <w:rPr>
              <w:color w:val="FF0000"/>
            </w:rPr>
            <w:t xml:space="preserve"> AND TYPE</w:t>
          </w:r>
          <w:r w:rsidRPr="001712DC">
            <w:rPr>
              <w:color w:val="FF0000"/>
            </w:rPr>
            <w:t xml:space="preserve"> TO </w:t>
          </w:r>
          <w:r>
            <w:rPr>
              <w:color w:val="FF0000"/>
            </w:rPr>
            <w:t>REMOVE COLORED INSTRUCTION</w:t>
          </w:r>
          <w:r w:rsidRPr="001712DC">
            <w:rPr>
              <w:color w:val="FF0000"/>
            </w:rPr>
            <w:t xml:space="preserve"> TEXT. IF NOT APPLICABLE TYPE “N/A” OR “NONE”</w:t>
          </w:r>
          <w:r>
            <w:rPr>
              <w:color w:val="FF0000"/>
            </w:rPr>
            <w:t>. This box cannot be deleted.</w:t>
          </w:r>
          <w:r w:rsidRPr="001712DC">
            <w:rPr>
              <w:color w:val="FF0000"/>
            </w:rPr>
            <w:t>**</w:t>
          </w:r>
        </w:p>
        <w:p xmlns:wp14="http://schemas.microsoft.com/office/word/2010/wordml" w:rsidRPr="009718F7" w:rsidR="00AC7B16" w:rsidP="00AC7B16" w:rsidRDefault="00AC7B16" w14:paraId="54E5DF5C" wp14:textId="77777777">
          <w:pPr>
            <w:rPr>
              <w:color w:val="FF0000"/>
            </w:rPr>
          </w:pPr>
          <w:r w:rsidRPr="00C12ACA">
            <w:t>Required Action:</w:t>
          </w:r>
          <w:r>
            <w:rPr>
              <w:color w:val="FF0000"/>
            </w:rPr>
            <w:t xml:space="preserve"> </w:t>
          </w:r>
          <w:r w:rsidRPr="009718F7">
            <w:rPr>
              <w:color w:val="FF0000"/>
            </w:rPr>
            <w:t>Insert a Visio dia</w:t>
          </w:r>
          <w:r>
            <w:rPr>
              <w:color w:val="FF0000"/>
            </w:rPr>
            <w:t>gram of the proposed process</w:t>
          </w:r>
          <w:r w:rsidRPr="009718F7">
            <w:rPr>
              <w:color w:val="FF0000"/>
            </w:rPr>
            <w:t xml:space="preserve"> here</w:t>
          </w:r>
          <w:r>
            <w:rPr>
              <w:color w:val="FF0000"/>
            </w:rPr>
            <w:t xml:space="preserve">, </w:t>
          </w:r>
          <w:r w:rsidRPr="00C12ACA">
            <w:rPr>
              <w:b/>
              <w:i/>
              <w:color w:val="FF0000"/>
            </w:rPr>
            <w:t>or</w:t>
          </w:r>
          <w:r>
            <w:rPr>
              <w:color w:val="FF0000"/>
            </w:rPr>
            <w:t xml:space="preserve"> double-click the image below to edit the Visio diagram</w:t>
          </w:r>
          <w:r w:rsidRPr="009718F7">
            <w:rPr>
              <w:color w:val="FF0000"/>
            </w:rPr>
            <w:t>.</w:t>
          </w:r>
          <w:r>
            <w:rPr>
              <w:color w:val="FF0000"/>
            </w:rPr>
            <w:t xml:space="preserve"> </w:t>
          </w:r>
        </w:p>
        <w:p xmlns:wp14="http://schemas.microsoft.com/office/word/2010/wordml" w:rsidRPr="00113263" w:rsidR="00AC7B16" w:rsidP="00AC7B16" w:rsidRDefault="00AC7B16" w14:paraId="5925E0C8" wp14:textId="77777777">
          <w:pPr>
            <w:pStyle w:val="ListParagraph"/>
            <w:numPr>
              <w:ilvl w:val="0"/>
              <w:numId w:val="3"/>
            </w:numPr>
            <w:spacing w:after="160" w:line="240" w:lineRule="auto"/>
            <w:rPr>
              <w:b/>
              <w:color w:val="auto"/>
            </w:rPr>
          </w:pPr>
          <w:r w:rsidRPr="00113263">
            <w:rPr>
              <w:b/>
              <w:color w:val="auto"/>
            </w:rPr>
            <w:t>Identify modifications to the process in a different color.</w:t>
          </w:r>
        </w:p>
        <w:p xmlns:wp14="http://schemas.microsoft.com/office/word/2010/wordml" w:rsidRPr="00B4323D" w:rsidR="00AC7B16" w:rsidP="00AC7B16" w:rsidRDefault="00AC7B16" w14:paraId="4697C8EB" wp14:textId="77777777">
          <w:pPr>
            <w:pStyle w:val="ListParagraph"/>
            <w:numPr>
              <w:ilvl w:val="0"/>
              <w:numId w:val="3"/>
            </w:numPr>
            <w:spacing w:after="160" w:line="240" w:lineRule="auto"/>
            <w:rPr>
              <w:color w:val="auto"/>
            </w:rPr>
          </w:pPr>
          <w:r>
            <w:rPr>
              <w:color w:val="auto"/>
            </w:rPr>
            <w:t>Use the Current Process Flow as a starting point for this flow.</w:t>
          </w:r>
        </w:p>
        <w:p xmlns:wp14="http://schemas.microsoft.com/office/word/2010/wordml" w:rsidRPr="00B405C0" w:rsidR="00AC7B16" w:rsidP="00AC7B16" w:rsidRDefault="00AC7B16" w14:paraId="546B520C" wp14:textId="77777777">
          <w:pPr>
            <w:pStyle w:val="ListParagraph"/>
            <w:numPr>
              <w:ilvl w:val="0"/>
              <w:numId w:val="3"/>
            </w:numPr>
            <w:spacing w:after="160" w:line="240" w:lineRule="auto"/>
            <w:rPr>
              <w:color w:val="auto"/>
            </w:rPr>
          </w:pPr>
          <w:r>
            <w:rPr>
              <w:color w:val="auto"/>
            </w:rPr>
            <w:t>Double-click on the Visio image below to edit within Word</w:t>
          </w:r>
        </w:p>
        <w:p xmlns:wp14="http://schemas.microsoft.com/office/word/2010/wordml" w:rsidR="00AC7B16" w:rsidRDefault="00AC7B16" w14:paraId="1E69C183" wp14:textId="77777777">
          <w:pPr>
            <w:pStyle w:val="FB7CB8D7816348B0BC2D77A847B89E49"/>
          </w:pPr>
          <w:r>
            <w:t>Process flows for many business areas</w:t>
          </w:r>
          <w:r w:rsidRPr="00B405C0">
            <w:t xml:space="preserve"> </w:t>
          </w:r>
          <w:r>
            <w:t xml:space="preserve">have already been created and can be used as a starting point. These templates </w:t>
          </w:r>
          <w:r w:rsidRPr="00B405C0">
            <w:t xml:space="preserve">can be found on </w:t>
          </w:r>
          <w:r w:rsidRPr="00C47953">
            <w:t>SharePoint</w:t>
          </w:r>
          <w:r>
            <w:t xml:space="preserve"> (hyperlink in Instructions Document)</w:t>
          </w:r>
          <w:r w:rsidRPr="00C47953">
            <w:rPr>
              <w:rStyle w:val="Hyperlink"/>
              <w:color w:val="auto"/>
            </w:rPr>
            <w:t>.</w:t>
          </w:r>
        </w:p>
      </w:docPartBody>
    </w:docPart>
    <w:docPart>
      <w:docPartPr>
        <w:name w:val="B5263FF5F6CD465FBCDC9F33AE7D7D26"/>
        <w:category>
          <w:name w:val="General"/>
          <w:gallery w:val="placeholder"/>
        </w:category>
        <w:types>
          <w:type w:val="bbPlcHdr"/>
        </w:types>
        <w:behaviors>
          <w:behavior w:val="content"/>
        </w:behaviors>
        <w:guid w:val="{47B3D9D0-04AD-4FD0-8523-ED574E7C0334}"/>
      </w:docPartPr>
      <w:docPartBody>
        <w:p xmlns:wp14="http://schemas.microsoft.com/office/word/2010/wordml" w:rsidR="00AC7B16" w:rsidP="00AC7B16" w:rsidRDefault="00AC7B16" w14:paraId="58272896" wp14:textId="77777777">
          <w:r w:rsidRPr="001712DC">
            <w:rPr>
              <w:color w:val="FF0000"/>
            </w:rPr>
            <w:t>**CLICK</w:t>
          </w:r>
          <w:r>
            <w:rPr>
              <w:color w:val="FF0000"/>
            </w:rPr>
            <w:t xml:space="preserve"> AND TYPE</w:t>
          </w:r>
          <w:r w:rsidRPr="001712DC">
            <w:rPr>
              <w:color w:val="FF0000"/>
            </w:rPr>
            <w:t xml:space="preserve"> TO </w:t>
          </w:r>
          <w:r>
            <w:rPr>
              <w:color w:val="FF0000"/>
            </w:rPr>
            <w:t>REMOVE COLORED INSTRUCTION</w:t>
          </w:r>
          <w:r w:rsidRPr="001712DC">
            <w:rPr>
              <w:color w:val="FF0000"/>
            </w:rPr>
            <w:t xml:space="preserve"> TEXT. IF NOT APPLICABLE TYPE “N/A” OR “NONE</w:t>
          </w:r>
          <w:r>
            <w:rPr>
              <w:color w:val="FF0000"/>
            </w:rPr>
            <w:t>”. This box cannot be deleted.</w:t>
          </w:r>
          <w:r w:rsidRPr="001712DC">
            <w:rPr>
              <w:color w:val="FF0000"/>
            </w:rPr>
            <w:t>**</w:t>
          </w:r>
        </w:p>
        <w:p xmlns:wp14="http://schemas.microsoft.com/office/word/2010/wordml" w:rsidRPr="00D17C94" w:rsidR="00AC7B16" w:rsidP="00AC7B16" w:rsidRDefault="00AC7B16" w14:paraId="19918AA0" wp14:textId="77777777">
          <w:pPr>
            <w:rPr>
              <w:rStyle w:val="Arial10"/>
              <w:color w:val="FF0000"/>
            </w:rPr>
          </w:pPr>
          <w:r w:rsidRPr="00B4323D">
            <w:rPr>
              <w:rStyle w:val="Arial10"/>
              <w:color w:val="auto"/>
            </w:rPr>
            <w:t>Required Action:</w:t>
          </w:r>
          <w:r>
            <w:rPr>
              <w:rStyle w:val="Arial10"/>
              <w:color w:val="FF0000"/>
            </w:rPr>
            <w:t xml:space="preserve"> </w:t>
          </w:r>
          <w:r w:rsidRPr="00D17C94">
            <w:rPr>
              <w:rStyle w:val="Arial10"/>
              <w:color w:val="FF0000"/>
            </w:rPr>
            <w:t>Insert all setup and configuration proposals ne</w:t>
          </w:r>
          <w:r>
            <w:rPr>
              <w:rStyle w:val="Arial10"/>
              <w:color w:val="FF0000"/>
            </w:rPr>
            <w:t>cessary for the current modifications</w:t>
          </w:r>
          <w:r w:rsidRPr="00D17C94">
            <w:rPr>
              <w:rStyle w:val="Arial10"/>
              <w:color w:val="FF0000"/>
            </w:rPr>
            <w:t xml:space="preserve"> here.</w:t>
          </w:r>
        </w:p>
        <w:p xmlns:wp14="http://schemas.microsoft.com/office/word/2010/wordml" w:rsidRPr="004C11CA" w:rsidR="00AC7B16" w:rsidP="00AC7B16" w:rsidRDefault="00AC7B16" w14:paraId="1C8B2918" wp14:textId="77777777">
          <w:pPr>
            <w:rPr>
              <w:rStyle w:val="Arial10"/>
            </w:rPr>
          </w:pPr>
          <w:r w:rsidRPr="004C11CA">
            <w:rPr>
              <w:rStyle w:val="Arial10"/>
            </w:rPr>
            <w:t>Details to include:</w:t>
          </w:r>
        </w:p>
        <w:p xmlns:wp14="http://schemas.microsoft.com/office/word/2010/wordml" w:rsidRPr="004C11CA" w:rsidR="00AC7B16" w:rsidP="00AC7B16" w:rsidRDefault="00AC7B16" w14:paraId="200E2D12" wp14:textId="77777777">
          <w:pPr>
            <w:pStyle w:val="ListParagraph"/>
            <w:numPr>
              <w:ilvl w:val="0"/>
              <w:numId w:val="4"/>
            </w:numPr>
            <w:spacing w:after="160" w:line="240" w:lineRule="auto"/>
            <w:rPr>
              <w:rStyle w:val="Arial10"/>
            </w:rPr>
          </w:pPr>
          <w:r>
            <w:rPr>
              <w:rStyle w:val="Arial10"/>
            </w:rPr>
            <w:t>A walkthrough</w:t>
          </w:r>
          <w:r w:rsidRPr="004C11CA">
            <w:rPr>
              <w:rStyle w:val="Arial10"/>
            </w:rPr>
            <w:t xml:space="preserve"> of all </w:t>
          </w:r>
          <w:r>
            <w:rPr>
              <w:rStyle w:val="Arial10"/>
            </w:rPr>
            <w:t>parameters and settings that could</w:t>
          </w:r>
          <w:r w:rsidRPr="004C11CA">
            <w:rPr>
              <w:rStyle w:val="Arial10"/>
            </w:rPr>
            <w:t xml:space="preserve"> affect this process</w:t>
          </w:r>
        </w:p>
        <w:p xmlns:wp14="http://schemas.microsoft.com/office/word/2010/wordml" w:rsidR="00AC7B16" w:rsidP="00AC7B16" w:rsidRDefault="00AC7B16" w14:paraId="3A0B7D4E" wp14:textId="77777777">
          <w:pPr>
            <w:pStyle w:val="ListParagraph"/>
            <w:numPr>
              <w:ilvl w:val="0"/>
              <w:numId w:val="4"/>
            </w:numPr>
            <w:spacing w:after="160" w:line="240" w:lineRule="auto"/>
            <w:rPr>
              <w:rStyle w:val="Arial10"/>
            </w:rPr>
          </w:pPr>
          <w:r w:rsidRPr="004C11CA">
            <w:rPr>
              <w:rStyle w:val="Arial10"/>
            </w:rPr>
            <w:t xml:space="preserve">Any new parameters that will need to be added </w:t>
          </w:r>
        </w:p>
        <w:p xmlns:wp14="http://schemas.microsoft.com/office/word/2010/wordml" w:rsidR="00AC7B16" w:rsidP="00AC7B16" w:rsidRDefault="00AC7B16" w14:paraId="3A61AA33" wp14:textId="77777777">
          <w:pPr>
            <w:pStyle w:val="ListParagraph"/>
            <w:numPr>
              <w:ilvl w:val="0"/>
              <w:numId w:val="4"/>
            </w:numPr>
            <w:spacing w:after="160" w:line="240" w:lineRule="auto"/>
            <w:rPr>
              <w:rStyle w:val="Arial10"/>
            </w:rPr>
          </w:pPr>
          <w:r>
            <w:rPr>
              <w:rStyle w:val="Arial10"/>
            </w:rPr>
            <w:t>Screen</w:t>
          </w:r>
          <w:r w:rsidRPr="004C11CA">
            <w:rPr>
              <w:rStyle w:val="Arial10"/>
            </w:rPr>
            <w:t>shots</w:t>
          </w:r>
        </w:p>
        <w:p xmlns:wp14="http://schemas.microsoft.com/office/word/2010/wordml" w:rsidRPr="004C11CA" w:rsidR="00AC7B16" w:rsidP="00AC7B16" w:rsidRDefault="00AC7B16" w14:paraId="67F9DC19" wp14:textId="77777777">
          <w:pPr>
            <w:pStyle w:val="ListParagraph"/>
            <w:numPr>
              <w:ilvl w:val="0"/>
              <w:numId w:val="4"/>
            </w:numPr>
            <w:spacing w:after="160" w:line="240" w:lineRule="auto"/>
            <w:rPr>
              <w:rStyle w:val="Arial10"/>
            </w:rPr>
          </w:pPr>
          <w:r>
            <w:rPr>
              <w:rStyle w:val="Arial10"/>
            </w:rPr>
            <w:t>Menu Path/Navigation</w:t>
          </w:r>
          <w:r w:rsidRPr="004C11CA">
            <w:rPr>
              <w:rStyle w:val="Arial10"/>
            </w:rPr>
            <w:t xml:space="preserve"> </w:t>
          </w:r>
        </w:p>
        <w:p xmlns:wp14="http://schemas.microsoft.com/office/word/2010/wordml" w:rsidR="00AC7B16" w:rsidRDefault="00AC7B16" w14:paraId="256124F2" wp14:textId="77777777">
          <w:pPr>
            <w:pStyle w:val="B5263FF5F6CD465FBCDC9F33AE7D7D26"/>
          </w:pPr>
          <w:r w:rsidRPr="004C11CA">
            <w:rPr>
              <w:rStyle w:val="Arial10"/>
            </w:rPr>
            <w:t>Define</w:t>
          </w:r>
          <w:r>
            <w:rPr>
              <w:rStyle w:val="Arial10"/>
            </w:rPr>
            <w:t xml:space="preserve"> how each</w:t>
          </w:r>
          <w:r w:rsidRPr="004C11CA">
            <w:rPr>
              <w:rStyle w:val="Arial10"/>
            </w:rPr>
            <w:t xml:space="preserve"> </w:t>
          </w:r>
          <w:r>
            <w:rPr>
              <w:rStyle w:val="Arial10"/>
            </w:rPr>
            <w:t xml:space="preserve">parameter or setting </w:t>
          </w:r>
          <w:r w:rsidRPr="004C11CA">
            <w:rPr>
              <w:rStyle w:val="Arial10"/>
            </w:rPr>
            <w:t>will change the process if they are configured differently.</w:t>
          </w:r>
        </w:p>
      </w:docPartBody>
    </w:docPart>
    <w:docPart>
      <w:docPartPr>
        <w:name w:val="A9786A7CCD094573A14246C3E1AD0FA2"/>
        <w:category>
          <w:name w:val="General"/>
          <w:gallery w:val="placeholder"/>
        </w:category>
        <w:types>
          <w:type w:val="bbPlcHdr"/>
        </w:types>
        <w:behaviors>
          <w:behavior w:val="content"/>
        </w:behaviors>
        <w:guid w:val="{E870227C-476B-4832-9E12-49751AA768EA}"/>
      </w:docPartPr>
      <w:docPartBody>
        <w:p xmlns:wp14="http://schemas.microsoft.com/office/word/2010/wordml" w:rsidRPr="00300B33" w:rsidR="00AC7B16" w:rsidP="00AC7B16" w:rsidRDefault="00AC7B16" w14:paraId="4FD88146" wp14:textId="77777777">
          <w:pPr>
            <w:rPr>
              <w:color w:val="FF0000"/>
            </w:rPr>
          </w:pPr>
          <w:r w:rsidRPr="001712DC">
            <w:rPr>
              <w:color w:val="FF0000"/>
            </w:rPr>
            <w:t>**CLICK</w:t>
          </w:r>
          <w:r>
            <w:rPr>
              <w:color w:val="FF0000"/>
            </w:rPr>
            <w:t xml:space="preserve"> AND TYPE</w:t>
          </w:r>
          <w:r w:rsidRPr="001712DC">
            <w:rPr>
              <w:color w:val="FF0000"/>
            </w:rPr>
            <w:t xml:space="preserve"> TO </w:t>
          </w:r>
          <w:r>
            <w:rPr>
              <w:color w:val="FF0000"/>
            </w:rPr>
            <w:t>REMOVE COLORED INSTRUCTION</w:t>
          </w:r>
          <w:r w:rsidRPr="001712DC">
            <w:rPr>
              <w:color w:val="FF0000"/>
            </w:rPr>
            <w:t xml:space="preserve"> TEXT. IF NOT APPLICABLE TYPE “N/A” OR “NONE”</w:t>
          </w:r>
          <w:r>
            <w:rPr>
              <w:color w:val="FF0000"/>
            </w:rPr>
            <w:t>. This box cannot be deleted.</w:t>
          </w:r>
          <w:r w:rsidRPr="001712DC">
            <w:rPr>
              <w:color w:val="FF0000"/>
            </w:rPr>
            <w:t>**</w:t>
          </w:r>
        </w:p>
        <w:p xmlns:wp14="http://schemas.microsoft.com/office/word/2010/wordml" w:rsidRPr="00300B33" w:rsidR="00AC7B16" w:rsidP="00AC7B16" w:rsidRDefault="00AC7B16" w14:paraId="59AC9F56" wp14:textId="77777777">
          <w:pPr>
            <w:rPr>
              <w:color w:val="FF0000"/>
            </w:rPr>
          </w:pPr>
          <w:r w:rsidRPr="005B1C34">
            <w:t>Required Action:</w:t>
          </w:r>
          <w:r>
            <w:t xml:space="preserve"> </w:t>
          </w:r>
          <w:r>
            <w:rPr>
              <w:color w:val="FF0000"/>
            </w:rPr>
            <w:t xml:space="preserve">Insert a video, </w:t>
          </w:r>
          <w:r w:rsidRPr="009718F7">
            <w:rPr>
              <w:color w:val="FF0000"/>
            </w:rPr>
            <w:t>step-by-step screenshots</w:t>
          </w:r>
          <w:r>
            <w:rPr>
              <w:color w:val="FF0000"/>
            </w:rPr>
            <w:t>, or task recording of the proposed</w:t>
          </w:r>
          <w:r w:rsidRPr="009718F7">
            <w:rPr>
              <w:color w:val="FF0000"/>
            </w:rPr>
            <w:t xml:space="preserve"> process here.</w:t>
          </w:r>
        </w:p>
        <w:p xmlns:wp14="http://schemas.microsoft.com/office/word/2010/wordml" w:rsidRPr="00300B33" w:rsidR="00AC7B16" w:rsidP="00AC7B16" w:rsidRDefault="00AC7B16" w14:paraId="6A4E8AF2" wp14:textId="77777777">
          <w:pPr>
            <w:rPr>
              <w:i/>
            </w:rPr>
          </w:pPr>
          <w:r w:rsidRPr="005B1C34">
            <w:rPr>
              <w:i/>
            </w:rPr>
            <w:t xml:space="preserve">Step-by-step screenshots, videos, and task recordings of the current process are very useful and expedite the design and development of the modification, if included. </w:t>
          </w:r>
        </w:p>
        <w:p xmlns:wp14="http://schemas.microsoft.com/office/word/2010/wordml" w:rsidRPr="00F87ADC" w:rsidR="00AC7B16" w:rsidP="00AC7B16" w:rsidRDefault="00AC7B16" w14:paraId="2232F41B" wp14:textId="77777777">
          <w:r>
            <w:t xml:space="preserve">Authors of this BRD can also leverage the Lifecycle Services Business Process Modeler by copying and pasting the steps for the current process. </w:t>
          </w:r>
        </w:p>
        <w:p xmlns:wp14="http://schemas.microsoft.com/office/word/2010/wordml" w:rsidRPr="004C11CA" w:rsidR="00AC7B16" w:rsidP="00AC7B16" w:rsidRDefault="00AC7B16" w14:paraId="7ACCADA9" wp14:textId="77777777">
          <w:r w:rsidRPr="004C11CA">
            <w:t>Free tools available to ca</w:t>
          </w:r>
          <w:r>
            <w:t>pture recordings (hyperlinks available in Instructions document)</w:t>
          </w:r>
          <w:r w:rsidRPr="004C11CA">
            <w:t>:</w:t>
          </w:r>
        </w:p>
        <w:p xmlns:wp14="http://schemas.microsoft.com/office/word/2010/wordml" w:rsidRPr="005B1C34" w:rsidR="00AC7B16" w:rsidP="00AC7B16" w:rsidRDefault="00AC7B16" w14:paraId="431DA48D" wp14:textId="77777777">
          <w:pPr>
            <w:pStyle w:val="ListParagraph"/>
            <w:numPr>
              <w:ilvl w:val="0"/>
              <w:numId w:val="5"/>
            </w:numPr>
            <w:spacing w:after="160" w:line="240" w:lineRule="auto"/>
            <w:rPr>
              <w:color w:val="auto"/>
            </w:rPr>
          </w:pPr>
          <w:r>
            <w:rPr>
              <w:color w:val="auto"/>
            </w:rPr>
            <w:t>Dynamics 365 Task Recording Tool</w:t>
          </w:r>
        </w:p>
        <w:p xmlns:wp14="http://schemas.microsoft.com/office/word/2010/wordml" w:rsidRPr="008B2DA4" w:rsidR="00AC7B16" w:rsidP="00AC7B16" w:rsidRDefault="00AC7B16" w14:paraId="0B61C923" wp14:textId="77777777">
          <w:pPr>
            <w:pStyle w:val="ListParagraph"/>
            <w:numPr>
              <w:ilvl w:val="0"/>
              <w:numId w:val="5"/>
            </w:numPr>
            <w:spacing w:after="160" w:line="240" w:lineRule="auto"/>
            <w:rPr>
              <w:rStyle w:val="Hyperlink"/>
              <w:color w:val="auto"/>
            </w:rPr>
          </w:pPr>
          <w:r w:rsidRPr="00444ABF">
            <w:t>Microsoft Expression Encoder 4 with Service Pack 2</w:t>
          </w:r>
          <w:r>
            <w:rPr>
              <w:rStyle w:val="Hyperlink"/>
            </w:rPr>
            <w:t xml:space="preserve"> </w:t>
          </w:r>
        </w:p>
        <w:p xmlns:wp14="http://schemas.microsoft.com/office/word/2010/wordml" w:rsidRPr="00444ABF" w:rsidR="00AC7B16" w:rsidP="00AC7B16" w:rsidRDefault="00AC7B16" w14:paraId="1CF432E6" wp14:textId="77777777">
          <w:pPr>
            <w:pStyle w:val="ListParagraph"/>
            <w:numPr>
              <w:ilvl w:val="0"/>
              <w:numId w:val="5"/>
            </w:numPr>
            <w:spacing w:after="160" w:line="240" w:lineRule="auto"/>
            <w:rPr>
              <w:rStyle w:val="Hyperlink"/>
              <w:color w:val="000000" w:themeColor="text1"/>
            </w:rPr>
          </w:pPr>
          <w:r w:rsidRPr="00444ABF">
            <w:t>MS Expression Encoder 4 Installation Instructions</w:t>
          </w:r>
          <w:r>
            <w:rPr>
              <w:rStyle w:val="Hyperlink"/>
            </w:rPr>
            <w:t xml:space="preserve"> </w:t>
          </w:r>
        </w:p>
        <w:p xmlns:wp14="http://schemas.microsoft.com/office/word/2010/wordml" w:rsidR="00AC7B16" w:rsidRDefault="00AC7B16" w14:paraId="69E4546E" wp14:textId="77777777">
          <w:pPr>
            <w:pStyle w:val="A9786A7CCD094573A14246C3E1AD0FA2"/>
          </w:pPr>
          <w:r w:rsidRPr="00444ABF">
            <w:t>CamStudio Open Source</w:t>
          </w:r>
        </w:p>
      </w:docPartBody>
    </w:docPart>
    <w:docPart>
      <w:docPartPr>
        <w:name w:val="115991CE1E394D10941FE6500CD22EFD"/>
        <w:category>
          <w:name w:val="General"/>
          <w:gallery w:val="placeholder"/>
        </w:category>
        <w:types>
          <w:type w:val="bbPlcHdr"/>
        </w:types>
        <w:behaviors>
          <w:behavior w:val="content"/>
        </w:behaviors>
        <w:guid w:val="{79661CE6-6A2F-4E04-8F08-84A79B83B0E9}"/>
      </w:docPartPr>
      <w:docPartBody>
        <w:p xmlns:wp14="http://schemas.microsoft.com/office/word/2010/wordml" w:rsidR="00AC7B16" w:rsidRDefault="00AC7B16" w14:paraId="021F9259" wp14:textId="77777777">
          <w:pPr>
            <w:pStyle w:val="115991CE1E394D10941FE6500CD22EFD"/>
          </w:pPr>
          <w:r w:rsidRPr="00192BCA">
            <w:rPr>
              <w:color w:val="FF0000"/>
            </w:rPr>
            <w:t>Input Business Process Here</w:t>
          </w:r>
        </w:p>
      </w:docPartBody>
    </w:docPart>
    <w:docPart>
      <w:docPartPr>
        <w:name w:val="BA3B1D487F6B4BD2BB2339443FCF1434"/>
        <w:category>
          <w:name w:val="General"/>
          <w:gallery w:val="placeholder"/>
        </w:category>
        <w:types>
          <w:type w:val="bbPlcHdr"/>
        </w:types>
        <w:behaviors>
          <w:behavior w:val="content"/>
        </w:behaviors>
        <w:guid w:val="{7F07E345-CEF3-46D5-8D83-A8C3B6DF61D6}"/>
      </w:docPartPr>
      <w:docPartBody>
        <w:p xmlns:wp14="http://schemas.microsoft.com/office/word/2010/wordml" w:rsidRPr="00300B33" w:rsidR="00AC7B16" w:rsidP="00AC7B16" w:rsidRDefault="00AC7B16" w14:paraId="143B05CA" wp14:textId="77777777">
          <w:pPr>
            <w:rPr>
              <w:color w:val="FF0000"/>
            </w:rPr>
          </w:pPr>
          <w:r w:rsidRPr="003D133D">
            <w:rPr>
              <w:color w:val="FF0000"/>
            </w:rPr>
            <w:t xml:space="preserve">**CLICK AND TYPE TO REMOVE COLORED INSTRUCTION TEXT. IF NOT APPLICABLE TYPE “N/A” OR “NONE” </w:t>
          </w:r>
          <w:r>
            <w:rPr>
              <w:color w:val="FF0000"/>
            </w:rPr>
            <w:t>This box cannot be deleted.</w:t>
          </w:r>
          <w:r w:rsidRPr="003D133D">
            <w:rPr>
              <w:color w:val="FF0000"/>
            </w:rPr>
            <w:t>**</w:t>
          </w:r>
        </w:p>
        <w:p xmlns:wp14="http://schemas.microsoft.com/office/word/2010/wordml" w:rsidRPr="00300B33" w:rsidR="00AC7B16" w:rsidP="00AC7B16" w:rsidRDefault="00AC7B16" w14:paraId="393ECA03" wp14:textId="77777777">
          <w:pPr>
            <w:rPr>
              <w:rStyle w:val="PlaceholderText"/>
              <w:color w:val="00B050"/>
            </w:rPr>
          </w:pPr>
          <w:r w:rsidRPr="004F40DC">
            <w:rPr>
              <w:rStyle w:val="PlaceholderText"/>
            </w:rPr>
            <w:t>Required Action:</w:t>
          </w:r>
          <w:r w:rsidRPr="004F40DC">
            <w:rPr>
              <w:rStyle w:val="PlaceholderText"/>
              <w:color w:val="FF0000"/>
            </w:rPr>
            <w:t xml:space="preserve"> Insert details about constraints here.</w:t>
          </w:r>
        </w:p>
        <w:p xmlns:wp14="http://schemas.microsoft.com/office/word/2010/wordml" w:rsidR="00AC7B16" w:rsidRDefault="00AC7B16" w14:paraId="758F73A1" wp14:textId="77777777">
          <w:pPr>
            <w:pStyle w:val="BA3B1D487F6B4BD2BB2339443FCF1434"/>
          </w:pPr>
          <w:r>
            <w:rPr>
              <w:rStyle w:val="PlaceholderText"/>
            </w:rPr>
            <w:t>Describe l</w:t>
          </w:r>
          <w:r w:rsidRPr="002C6194">
            <w:rPr>
              <w:rStyle w:val="Arial10"/>
              <w:color w:val="auto"/>
            </w:rPr>
            <w:t>egitimate constraint requirements dictated by market or technical forces</w:t>
          </w:r>
          <w:r>
            <w:rPr>
              <w:rStyle w:val="Arial10"/>
              <w:color w:val="auto"/>
            </w:rPr>
            <w:t>. Examples include</w:t>
          </w:r>
          <w:r w:rsidRPr="002C6194">
            <w:rPr>
              <w:rStyle w:val="Arial10"/>
              <w:color w:val="auto"/>
            </w:rPr>
            <w:t>: platforms, industry-standard components, cost, etc.</w:t>
          </w:r>
        </w:p>
      </w:docPartBody>
    </w:docPart>
    <w:docPart>
      <w:docPartPr>
        <w:name w:val="F78DEB24F8FA4CE6BAB6296B47DE18D8"/>
        <w:category>
          <w:name w:val="General"/>
          <w:gallery w:val="placeholder"/>
        </w:category>
        <w:types>
          <w:type w:val="bbPlcHdr"/>
        </w:types>
        <w:behaviors>
          <w:behavior w:val="content"/>
        </w:behaviors>
        <w:guid w:val="{D808215A-3F84-42EA-A66F-FC4DDAB34C5E}"/>
      </w:docPartPr>
      <w:docPartBody>
        <w:p xmlns:wp14="http://schemas.microsoft.com/office/word/2010/wordml" w:rsidRPr="00300B33" w:rsidR="00AC7B16" w:rsidP="00AC7B16" w:rsidRDefault="00AC7B16" w14:paraId="58B52C9F" wp14:textId="77777777">
          <w:pPr>
            <w:rPr>
              <w:color w:val="FF0000"/>
            </w:rPr>
          </w:pPr>
          <w:r w:rsidRPr="003D133D">
            <w:rPr>
              <w:color w:val="FF0000"/>
            </w:rPr>
            <w:t>**CLICK AND TYPE TO REMOVE COLORED INSTRUCTION TEXT. IF NOT APPLICABLE TYPE “N/A” OR “NONE” This box cannot be deleted.**</w:t>
          </w:r>
        </w:p>
        <w:p xmlns:wp14="http://schemas.microsoft.com/office/word/2010/wordml" w:rsidRPr="00300B33" w:rsidR="00AC7B16" w:rsidP="00AC7B16" w:rsidRDefault="00AC7B16" w14:paraId="600AFBA4" wp14:textId="77777777">
          <w:pPr>
            <w:rPr>
              <w:color w:val="FF0000"/>
            </w:rPr>
          </w:pPr>
          <w:r w:rsidRPr="004F40DC">
            <w:rPr>
              <w:rStyle w:val="PlaceholderText"/>
            </w:rPr>
            <w:t>Required Action:</w:t>
          </w:r>
          <w:r w:rsidRPr="004F40DC">
            <w:rPr>
              <w:rStyle w:val="PlaceholderText"/>
              <w:color w:val="FF0000"/>
            </w:rPr>
            <w:t xml:space="preserve"> </w:t>
          </w:r>
          <w:r w:rsidRPr="004F40DC">
            <w:rPr>
              <w:color w:val="FF0000"/>
            </w:rPr>
            <w:t xml:space="preserve">Insert any requirements pertaining to </w:t>
          </w:r>
          <w:r>
            <w:rPr>
              <w:color w:val="FF0000"/>
            </w:rPr>
            <w:t>automated testing</w:t>
          </w:r>
          <w:r w:rsidRPr="004F40DC">
            <w:rPr>
              <w:color w:val="FF0000"/>
            </w:rPr>
            <w:t xml:space="preserve"> here.</w:t>
          </w:r>
        </w:p>
        <w:p xmlns:wp14="http://schemas.microsoft.com/office/word/2010/wordml" w:rsidR="00AC7B16" w:rsidP="00AC7B16" w:rsidRDefault="00AC7B16" w14:paraId="143F0C0C" wp14:textId="77777777">
          <w:pPr>
            <w:pStyle w:val="ListParagraph"/>
            <w:numPr>
              <w:ilvl w:val="0"/>
              <w:numId w:val="6"/>
            </w:numPr>
            <w:spacing w:after="160" w:line="240" w:lineRule="auto"/>
          </w:pPr>
          <w:r>
            <w:t>Is the client planning to leverage the Regression Suite Automation Tool (RSAT) to test this feature? Will RSAT need to be run for all of the business processes identified in this document?</w:t>
          </w:r>
        </w:p>
        <w:p xmlns:wp14="http://schemas.microsoft.com/office/word/2010/wordml" w:rsidR="00AC7B16" w:rsidP="00AC7B16" w:rsidRDefault="00AC7B16" w14:paraId="4079937E" wp14:textId="77777777">
          <w:pPr>
            <w:pStyle w:val="ListParagraph"/>
            <w:numPr>
              <w:ilvl w:val="0"/>
              <w:numId w:val="6"/>
            </w:numPr>
            <w:spacing w:after="160" w:line="240" w:lineRule="auto"/>
          </w:pPr>
          <w:r>
            <w:t>Is the Release Validation Plan (RVP) complete? Have the business processes for this feature been included in the RVP?</w:t>
          </w:r>
        </w:p>
        <w:p xmlns:wp14="http://schemas.microsoft.com/office/word/2010/wordml" w:rsidR="00AC7B16" w:rsidRDefault="00AC7B16" w14:paraId="55F35B5F" wp14:textId="77777777">
          <w:pPr>
            <w:pStyle w:val="F78DEB24F8FA4CE6BAB6296B47DE18D8"/>
          </w:pPr>
          <w:r>
            <w:t xml:space="preserve">Who will be responsible for creating this feature’s task recording and data validation, which are pre-requisites for RSAT?  </w:t>
          </w:r>
        </w:p>
      </w:docPartBody>
    </w:docPart>
    <w:docPart>
      <w:docPartPr>
        <w:name w:val="B7B5F96986534274A5DD6CC7C93084A9"/>
        <w:category>
          <w:name w:val="General"/>
          <w:gallery w:val="placeholder"/>
        </w:category>
        <w:types>
          <w:type w:val="bbPlcHdr"/>
        </w:types>
        <w:behaviors>
          <w:behavior w:val="content"/>
        </w:behaviors>
        <w:guid w:val="{675061ED-9D41-49D7-B07E-50451991BCE7}"/>
      </w:docPartPr>
      <w:docPartBody>
        <w:p xmlns:wp14="http://schemas.microsoft.com/office/word/2010/wordml" w:rsidRPr="00300B33" w:rsidR="00AC7B16" w:rsidP="00AC7B16" w:rsidRDefault="00AC7B16" w14:paraId="2DDD5970" wp14:textId="77777777">
          <w:pPr>
            <w:rPr>
              <w:color w:val="FF0000"/>
            </w:rPr>
          </w:pPr>
          <w:r w:rsidRPr="003D133D">
            <w:rPr>
              <w:color w:val="FF0000"/>
            </w:rPr>
            <w:t>**CLICK AND TYPE TO REMOVE COLORED INSTRUCTION TEXT. IF NOT APPLICABLE TYPE “N/A” OR “NONE” This box cannot be deleted.**</w:t>
          </w:r>
        </w:p>
        <w:p xmlns:wp14="http://schemas.microsoft.com/office/word/2010/wordml" w:rsidRPr="00300B33" w:rsidR="00AC7B16" w:rsidP="00AC7B16" w:rsidRDefault="00AC7B16" w14:paraId="2CE7FCF1" wp14:textId="77777777">
          <w:pPr>
            <w:rPr>
              <w:color w:val="FF0000"/>
            </w:rPr>
          </w:pPr>
          <w:r w:rsidRPr="004F40DC">
            <w:rPr>
              <w:rStyle w:val="PlaceholderText"/>
            </w:rPr>
            <w:t>Required Action:</w:t>
          </w:r>
          <w:r w:rsidRPr="004F40DC">
            <w:rPr>
              <w:rStyle w:val="PlaceholderText"/>
              <w:color w:val="FF0000"/>
            </w:rPr>
            <w:t xml:space="preserve"> </w:t>
          </w:r>
          <w:r w:rsidRPr="004F40DC">
            <w:rPr>
              <w:color w:val="FF0000"/>
            </w:rPr>
            <w:t>Insert any requirements pertaining to security here.</w:t>
          </w:r>
        </w:p>
        <w:p xmlns:wp14="http://schemas.microsoft.com/office/word/2010/wordml" w:rsidR="00AC7B16" w:rsidRDefault="00AC7B16" w14:paraId="69820984" wp14:textId="77777777">
          <w:pPr>
            <w:pStyle w:val="B7B5F96986534274A5DD6CC7C93084A9"/>
          </w:pPr>
          <w:r w:rsidRPr="004C11CA">
            <w:t>This section covers any specific requirements related to user security, privacy, and safety.</w:t>
          </w:r>
          <w:r>
            <w:t xml:space="preserve"> </w:t>
          </w:r>
        </w:p>
      </w:docPartBody>
    </w:docPart>
    <w:docPart>
      <w:docPartPr>
        <w:name w:val="C4D7B01079154FE39468236F51F56459"/>
        <w:category>
          <w:name w:val="General"/>
          <w:gallery w:val="placeholder"/>
        </w:category>
        <w:types>
          <w:type w:val="bbPlcHdr"/>
        </w:types>
        <w:behaviors>
          <w:behavior w:val="content"/>
        </w:behaviors>
        <w:guid w:val="{750C7577-75BE-400F-9DBE-93DAD612A903}"/>
      </w:docPartPr>
      <w:docPartBody>
        <w:p xmlns:wp14="http://schemas.microsoft.com/office/word/2010/wordml" w:rsidR="00AC7B16" w:rsidP="00AC7B16" w:rsidRDefault="00AC7B16" w14:paraId="3CD3EAE1" wp14:textId="77777777">
          <w:r w:rsidRPr="003D133D">
            <w:rPr>
              <w:color w:val="FF0000"/>
            </w:rPr>
            <w:t>**CLICK AND TYPE TO REMOVE COLORED INSTRUCTION TEXT. IF NOT APPLICABLE TYPE “N/A” OR “NONE” This box cannot be deleted.**</w:t>
          </w:r>
        </w:p>
        <w:p xmlns:wp14="http://schemas.microsoft.com/office/word/2010/wordml" w:rsidR="00AC7B16" w:rsidP="00AC7B16" w:rsidRDefault="00AC7B16" w14:paraId="672A6659" wp14:textId="77777777"/>
        <w:p xmlns:wp14="http://schemas.microsoft.com/office/word/2010/wordml" w:rsidR="00AC7B16" w:rsidP="00AC7B16" w:rsidRDefault="00AC7B16" w14:paraId="53BDB42C" wp14:textId="77777777">
          <w:pPr>
            <w:rPr>
              <w:rStyle w:val="Arial10"/>
              <w:color w:val="FF0000"/>
            </w:rPr>
          </w:pPr>
          <w:r w:rsidRPr="00B4323D">
            <w:rPr>
              <w:rStyle w:val="Arial10"/>
            </w:rPr>
            <w:t>Required Action:</w:t>
          </w:r>
          <w:r>
            <w:rPr>
              <w:rStyle w:val="Arial10"/>
              <w:color w:val="FF0000"/>
            </w:rPr>
            <w:t xml:space="preserve"> </w:t>
          </w:r>
          <w:r w:rsidRPr="009718F7">
            <w:rPr>
              <w:rStyle w:val="Arial10"/>
              <w:color w:val="FF0000"/>
            </w:rPr>
            <w:t>Insert screenshots, menu paths,</w:t>
          </w:r>
          <w:r>
            <w:rPr>
              <w:rStyle w:val="Arial10"/>
              <w:color w:val="FF0000"/>
            </w:rPr>
            <w:t xml:space="preserve"> and other details about proposed</w:t>
          </w:r>
          <w:r w:rsidRPr="009718F7">
            <w:rPr>
              <w:rStyle w:val="Arial10"/>
              <w:color w:val="FF0000"/>
            </w:rPr>
            <w:t xml:space="preserve"> usability here.</w:t>
          </w:r>
        </w:p>
        <w:p xmlns:wp14="http://schemas.microsoft.com/office/word/2010/wordml" w:rsidR="00AC7B16" w:rsidP="00AC7B16" w:rsidRDefault="00AC7B16" w14:paraId="0A37501D" wp14:textId="77777777">
          <w:pPr>
            <w:rPr>
              <w:rStyle w:val="Arial10"/>
            </w:rPr>
          </w:pPr>
        </w:p>
        <w:p xmlns:wp14="http://schemas.microsoft.com/office/word/2010/wordml" w:rsidRPr="004C11CA" w:rsidR="00AC7B16" w:rsidP="00AC7B16" w:rsidRDefault="00AC7B16" w14:paraId="5AAADF44" wp14:textId="77777777">
          <w:pPr>
            <w:rPr>
              <w:rStyle w:val="Arial10"/>
            </w:rPr>
          </w:pPr>
          <w:r w:rsidRPr="004C11CA">
            <w:rPr>
              <w:rStyle w:val="Arial10"/>
            </w:rPr>
            <w:t>This section defines any specific user interface requirements or improvements that must be adhered to during the design in order to completely meet t</w:t>
          </w:r>
          <w:r>
            <w:rPr>
              <w:rStyle w:val="Arial10"/>
            </w:rPr>
            <w:t>he overall needs of the client</w:t>
          </w:r>
          <w:r w:rsidRPr="004C11CA">
            <w:rPr>
              <w:rStyle w:val="Arial10"/>
            </w:rPr>
            <w:t>’s request.</w:t>
          </w:r>
        </w:p>
        <w:p xmlns:wp14="http://schemas.microsoft.com/office/word/2010/wordml" w:rsidR="00AC7B16" w:rsidRDefault="00AC7B16" w14:paraId="5DAB6C7B" wp14:textId="77777777"/>
      </w:docPartBody>
    </w:docPart>
    <w:docPart>
      <w:docPartPr>
        <w:name w:val="7754FAE9F79A462591C0BD2848FC6620"/>
        <w:category>
          <w:name w:val="General"/>
          <w:gallery w:val="placeholder"/>
        </w:category>
        <w:types>
          <w:type w:val="bbPlcHdr"/>
        </w:types>
        <w:behaviors>
          <w:behavior w:val="content"/>
        </w:behaviors>
        <w:guid w:val="{021E9883-288F-46AF-A51F-834B420DEB0B}"/>
      </w:docPartPr>
      <w:docPartBody>
        <w:p xmlns:wp14="http://schemas.microsoft.com/office/word/2010/wordml" w:rsidR="00AC7B16" w:rsidP="00AC7B16" w:rsidRDefault="00AC7B16" w14:paraId="5F32618E" wp14:textId="77777777">
          <w:r w:rsidRPr="003D133D">
            <w:rPr>
              <w:color w:val="FF0000"/>
            </w:rPr>
            <w:t>**CLICK AND TYPE TO REMOVE COLORED INSTRUCTION TEXT. IF NOT APPLICABLE TYPE “N/A” OR “NONE” This box cannot be deleted.**</w:t>
          </w:r>
        </w:p>
        <w:p xmlns:wp14="http://schemas.microsoft.com/office/word/2010/wordml" w:rsidRPr="00300B33" w:rsidR="00AC7B16" w:rsidP="00AC7B16" w:rsidRDefault="00AC7B16" w14:paraId="40AB8532" wp14:textId="77777777">
          <w:pPr>
            <w:rPr>
              <w:rStyle w:val="Arial10"/>
              <w:color w:val="FF0000"/>
            </w:rPr>
          </w:pPr>
          <w:r w:rsidRPr="00B4323D">
            <w:rPr>
              <w:rStyle w:val="Arial10"/>
              <w:color w:val="auto"/>
            </w:rPr>
            <w:t>Required Action:</w:t>
          </w:r>
          <w:r>
            <w:rPr>
              <w:rStyle w:val="Arial10"/>
              <w:color w:val="FF0000"/>
            </w:rPr>
            <w:t xml:space="preserve"> </w:t>
          </w:r>
          <w:r w:rsidRPr="009718F7">
            <w:rPr>
              <w:rStyle w:val="Arial10"/>
              <w:color w:val="FF0000"/>
            </w:rPr>
            <w:t>Insert screenshots, menu paths,</w:t>
          </w:r>
          <w:r>
            <w:rPr>
              <w:rStyle w:val="Arial10"/>
              <w:color w:val="FF0000"/>
            </w:rPr>
            <w:t xml:space="preserve"> and other details about proposed</w:t>
          </w:r>
          <w:r w:rsidRPr="009718F7">
            <w:rPr>
              <w:rStyle w:val="Arial10"/>
              <w:color w:val="FF0000"/>
            </w:rPr>
            <w:t xml:space="preserve"> usability here.</w:t>
          </w:r>
        </w:p>
        <w:p xmlns:wp14="http://schemas.microsoft.com/office/word/2010/wordml" w:rsidR="00AC7B16" w:rsidRDefault="00AC7B16" w14:paraId="35DFF12F" wp14:textId="77777777">
          <w:pPr>
            <w:pStyle w:val="7754FAE9F79A462591C0BD2848FC6620"/>
          </w:pPr>
          <w:r w:rsidRPr="004C11CA">
            <w:rPr>
              <w:rStyle w:val="Arial10"/>
            </w:rPr>
            <w:t>This section defines any specific user interface requirements or improvements that must be adhered to during the design in order to completely meet t</w:t>
          </w:r>
          <w:r>
            <w:rPr>
              <w:rStyle w:val="Arial10"/>
            </w:rPr>
            <w:t>he overall needs of the client</w:t>
          </w:r>
          <w:r w:rsidRPr="004C11CA">
            <w:rPr>
              <w:rStyle w:val="Arial10"/>
            </w:rPr>
            <w:t>’s request.</w:t>
          </w:r>
        </w:p>
      </w:docPartBody>
    </w:docPart>
    <w:docPart>
      <w:docPartPr>
        <w:name w:val="08AF4173C34C47408A6DBE68520ABFA7"/>
        <w:category>
          <w:name w:val="General"/>
          <w:gallery w:val="placeholder"/>
        </w:category>
        <w:types>
          <w:type w:val="bbPlcHdr"/>
        </w:types>
        <w:behaviors>
          <w:behavior w:val="content"/>
        </w:behaviors>
        <w:guid w:val="{BFCF18C0-4164-4389-90CB-90CC149B8B00}"/>
      </w:docPartPr>
      <w:docPartBody>
        <w:p xmlns:wp14="http://schemas.microsoft.com/office/word/2010/wordml" w:rsidRPr="00300B33" w:rsidR="00AC7B16" w:rsidP="00AC7B16" w:rsidRDefault="00AC7B16" w14:paraId="5B4B5D32" wp14:textId="77777777">
          <w:pPr>
            <w:rPr>
              <w:color w:val="FF0000"/>
            </w:rPr>
          </w:pPr>
          <w:r w:rsidRPr="003D133D">
            <w:rPr>
              <w:color w:val="FF0000"/>
            </w:rPr>
            <w:t>**CLICK AND TYPE TO REMOVE COLORED INSTRUCTION TEXT. IF NOT APPLICABLE TYPE “N/A” OR “NONE” This box cannot be deleted.**</w:t>
          </w:r>
        </w:p>
        <w:p xmlns:wp14="http://schemas.microsoft.com/office/word/2010/wordml" w:rsidRPr="00300B33" w:rsidR="00AC7B16" w:rsidP="00AC7B16" w:rsidRDefault="00AC7B16" w14:paraId="78F1EDED" wp14:textId="77777777">
          <w:pPr>
            <w:rPr>
              <w:rStyle w:val="Arial10"/>
              <w:color w:val="FF0000"/>
            </w:rPr>
          </w:pPr>
          <w:r w:rsidRPr="004F40DC">
            <w:rPr>
              <w:rStyle w:val="PlaceholderText"/>
            </w:rPr>
            <w:t>Required Action:</w:t>
          </w:r>
          <w:r w:rsidRPr="004F40DC">
            <w:rPr>
              <w:rStyle w:val="PlaceholderText"/>
              <w:color w:val="FF0000"/>
            </w:rPr>
            <w:t xml:space="preserve"> </w:t>
          </w:r>
          <w:r w:rsidRPr="004F40DC">
            <w:rPr>
              <w:rStyle w:val="Arial10"/>
              <w:color w:val="FF0000"/>
            </w:rPr>
            <w:t>Insert performance benchmark descriptors here.</w:t>
          </w:r>
        </w:p>
        <w:p xmlns:wp14="http://schemas.microsoft.com/office/word/2010/wordml" w:rsidRPr="00A11776" w:rsidR="00AC7B16" w:rsidP="00AC7B16" w:rsidRDefault="00AC7B16" w14:paraId="4B3945DD" wp14:textId="77777777">
          <w:pPr>
            <w:rPr>
              <w:rStyle w:val="Arial10"/>
              <w:color w:val="auto"/>
            </w:rPr>
          </w:pPr>
          <w:r>
            <w:rPr>
              <w:rStyle w:val="Arial10"/>
              <w:color w:val="auto"/>
            </w:rPr>
            <w:t>Benchmarks are a standard, while performance benchmarks identify how a system is performing based on pre-defined standards. This can include</w:t>
          </w:r>
          <w:r w:rsidRPr="00A11776">
            <w:rPr>
              <w:rStyle w:val="Arial10"/>
              <w:color w:val="auto"/>
            </w:rPr>
            <w:t>:</w:t>
          </w:r>
        </w:p>
        <w:p xmlns:wp14="http://schemas.microsoft.com/office/word/2010/wordml" w:rsidRPr="00A11776" w:rsidR="00AC7B16" w:rsidP="00AC7B16" w:rsidRDefault="00AC7B16" w14:paraId="1A4B9B3B" wp14:textId="77777777">
          <w:pPr>
            <w:pStyle w:val="ListParagraph"/>
            <w:numPr>
              <w:ilvl w:val="0"/>
              <w:numId w:val="7"/>
            </w:numPr>
            <w:tabs>
              <w:tab w:val="clear" w:pos="720"/>
              <w:tab w:val="num" w:pos="360"/>
            </w:tabs>
            <w:spacing w:after="160" w:line="240" w:lineRule="auto"/>
            <w:ind w:left="360" w:hanging="360"/>
            <w:rPr>
              <w:rStyle w:val="Arial10"/>
              <w:color w:val="auto"/>
            </w:rPr>
          </w:pPr>
          <w:r w:rsidRPr="00A11776">
            <w:rPr>
              <w:rStyle w:val="Arial10"/>
              <w:color w:val="auto"/>
            </w:rPr>
            <w:t>Description of the typical performance of the solution for small, medium, and large processing</w:t>
          </w:r>
        </w:p>
        <w:p xmlns:wp14="http://schemas.microsoft.com/office/word/2010/wordml" w:rsidRPr="00A11776" w:rsidR="00AC7B16" w:rsidP="00AC7B16" w:rsidRDefault="00AC7B16" w14:paraId="4614814F" wp14:textId="77777777">
          <w:pPr>
            <w:pStyle w:val="ListParagraph"/>
            <w:numPr>
              <w:ilvl w:val="0"/>
              <w:numId w:val="7"/>
            </w:numPr>
            <w:tabs>
              <w:tab w:val="clear" w:pos="720"/>
              <w:tab w:val="num" w:pos="360"/>
            </w:tabs>
            <w:spacing w:after="160" w:line="240" w:lineRule="auto"/>
            <w:ind w:left="360" w:hanging="360"/>
            <w:rPr>
              <w:rStyle w:val="Arial10"/>
              <w:color w:val="auto"/>
            </w:rPr>
          </w:pPr>
          <w:r w:rsidRPr="00A11776">
            <w:rPr>
              <w:rStyle w:val="Arial10"/>
              <w:color w:val="auto"/>
            </w:rPr>
            <w:t>Define characteristics of capacity, speed, concurrency, or conditions that legitimately limit the design</w:t>
          </w:r>
        </w:p>
        <w:p xmlns:wp14="http://schemas.microsoft.com/office/word/2010/wordml" w:rsidR="00AC7B16" w:rsidRDefault="00AC7B16" w14:paraId="32DE4F98" wp14:textId="77777777">
          <w:pPr>
            <w:pStyle w:val="08AF4173C34C47408A6DBE68520ABFA7"/>
          </w:pPr>
          <w:r w:rsidRPr="00A11776">
            <w:rPr>
              <w:rStyle w:val="Arial10"/>
              <w:color w:val="auto"/>
            </w:rPr>
            <w:t>Consider benchmark or acceptance thresholds for specific product functions based on prospect input, industry norms, competitive analysis, and/or internal goals</w:t>
          </w:r>
        </w:p>
      </w:docPartBody>
    </w:docPart>
    <w:docPart>
      <w:docPartPr>
        <w:name w:val="2B57E47939934A2DB84FD04E6CA9C351"/>
        <w:category>
          <w:name w:val="General"/>
          <w:gallery w:val="placeholder"/>
        </w:category>
        <w:types>
          <w:type w:val="bbPlcHdr"/>
        </w:types>
        <w:behaviors>
          <w:behavior w:val="content"/>
        </w:behaviors>
        <w:guid w:val="{02FFB018-9217-47C0-A868-B7100B2EC5CA}"/>
      </w:docPartPr>
      <w:docPartBody>
        <w:p xmlns:wp14="http://schemas.microsoft.com/office/word/2010/wordml" w:rsidR="00AC7B16" w:rsidRDefault="00AC7B16" w14:paraId="58302BBE" wp14:textId="77777777">
          <w:pPr>
            <w:pStyle w:val="2B57E47939934A2DB84FD04E6CA9C351"/>
          </w:pPr>
          <w:r>
            <w:rPr>
              <w:rStyle w:val="PlaceholderText"/>
            </w:rPr>
            <w:t>____________________________</w:t>
          </w:r>
        </w:p>
      </w:docPartBody>
    </w:docPart>
    <w:docPart>
      <w:docPartPr>
        <w:name w:val="E1029C0FACA54E6EB4CBD0282EC21079"/>
        <w:category>
          <w:name w:val="General"/>
          <w:gallery w:val="placeholder"/>
        </w:category>
        <w:types>
          <w:type w:val="bbPlcHdr"/>
        </w:types>
        <w:behaviors>
          <w:behavior w:val="content"/>
        </w:behaviors>
        <w:guid w:val="{BB7C866D-389F-4DDB-92B0-B2B58DFCEFD0}"/>
      </w:docPartPr>
      <w:docPartBody>
        <w:p xmlns:wp14="http://schemas.microsoft.com/office/word/2010/wordml" w:rsidR="00AC7B16" w:rsidRDefault="00AC7B16" w14:paraId="11613467" wp14:textId="77777777">
          <w:pPr>
            <w:pStyle w:val="E1029C0FACA54E6EB4CBD0282EC21079"/>
          </w:pPr>
          <w:r>
            <w:rPr>
              <w:rStyle w:val="PlaceholderText"/>
            </w:rPr>
            <w:t>____________</w:t>
          </w:r>
        </w:p>
      </w:docPartBody>
    </w:docPart>
    <w:docPart>
      <w:docPartPr>
        <w:name w:val="74390365DB3741A188BB423786495BC1"/>
        <w:category>
          <w:name w:val="General"/>
          <w:gallery w:val="placeholder"/>
        </w:category>
        <w:types>
          <w:type w:val="bbPlcHdr"/>
        </w:types>
        <w:behaviors>
          <w:behavior w:val="content"/>
        </w:behaviors>
        <w:guid w:val="{9D4182F0-567C-48D3-AAAD-2B839CA3ABF4}"/>
      </w:docPartPr>
      <w:docPartBody>
        <w:p xmlns:wp14="http://schemas.microsoft.com/office/word/2010/wordml" w:rsidR="00AC7B16" w:rsidRDefault="00AC7B16" w14:paraId="469FA1A4" wp14:textId="77777777">
          <w:pPr>
            <w:pStyle w:val="74390365DB3741A188BB423786495BC1"/>
          </w:pPr>
          <w:r>
            <w:rPr>
              <w:rStyle w:val="PlaceholderText"/>
            </w:rPr>
            <w:t>____________________________</w:t>
          </w:r>
        </w:p>
      </w:docPartBody>
    </w:docPart>
    <w:docPart>
      <w:docPartPr>
        <w:name w:val="0301F360C2B34D23AAF960064FDAABC7"/>
        <w:category>
          <w:name w:val="General"/>
          <w:gallery w:val="placeholder"/>
        </w:category>
        <w:types>
          <w:type w:val="bbPlcHdr"/>
        </w:types>
        <w:behaviors>
          <w:behavior w:val="content"/>
        </w:behaviors>
        <w:guid w:val="{FFB54475-2361-4739-82D2-1A213EF7FF85}"/>
      </w:docPartPr>
      <w:docPartBody>
        <w:p xmlns:wp14="http://schemas.microsoft.com/office/word/2010/wordml" w:rsidR="00AC7B16" w:rsidRDefault="00AC7B16" w14:paraId="1C063A5C" wp14:textId="77777777">
          <w:pPr>
            <w:pStyle w:val="0301F360C2B34D23AAF960064FDAABC7"/>
          </w:pPr>
          <w:r>
            <w:rPr>
              <w:rStyle w:val="PlaceholderText"/>
            </w:rPr>
            <w:t>____________</w:t>
          </w:r>
        </w:p>
      </w:docPartBody>
    </w:docPart>
    <w:docPart>
      <w:docPartPr>
        <w:name w:val="D02975B1FA794226AC587623B00AF45F"/>
        <w:category>
          <w:name w:val="General"/>
          <w:gallery w:val="placeholder"/>
        </w:category>
        <w:types>
          <w:type w:val="bbPlcHdr"/>
        </w:types>
        <w:behaviors>
          <w:behavior w:val="content"/>
        </w:behaviors>
        <w:guid w:val="{85E64EB9-F58F-442C-90A0-5C52F03ABB78}"/>
      </w:docPartPr>
      <w:docPartBody>
        <w:p xmlns:wp14="http://schemas.microsoft.com/office/word/2010/wordml" w:rsidR="00AC7B16" w:rsidRDefault="00AC7B16" w14:paraId="293E2EE4" wp14:textId="77777777">
          <w:pPr>
            <w:pStyle w:val="D02975B1FA794226AC587623B00AF45F"/>
          </w:pPr>
          <w:r>
            <w:rPr>
              <w:rStyle w:val="PlaceholderText"/>
            </w:rPr>
            <w:t>____________________________</w:t>
          </w:r>
        </w:p>
      </w:docPartBody>
    </w:docPart>
    <w:docPart>
      <w:docPartPr>
        <w:name w:val="221739A814CE450E9A159D34D242F115"/>
        <w:category>
          <w:name w:val="General"/>
          <w:gallery w:val="placeholder"/>
        </w:category>
        <w:types>
          <w:type w:val="bbPlcHdr"/>
        </w:types>
        <w:behaviors>
          <w:behavior w:val="content"/>
        </w:behaviors>
        <w:guid w:val="{ED910963-7186-4582-AE09-75C41CC748FB}"/>
      </w:docPartPr>
      <w:docPartBody>
        <w:p xmlns:wp14="http://schemas.microsoft.com/office/word/2010/wordml" w:rsidR="00AC7B16" w:rsidRDefault="00AC7B16" w14:paraId="7D65FA39" wp14:textId="77777777">
          <w:pPr>
            <w:pStyle w:val="221739A814CE450E9A159D34D242F115"/>
          </w:pPr>
          <w:r>
            <w:rPr>
              <w:rStyle w:val="PlaceholderText"/>
            </w:rPr>
            <w:t>____________</w:t>
          </w:r>
        </w:p>
      </w:docPartBody>
    </w:docPart>
    <w:docPart>
      <w:docPartPr>
        <w:name w:val="3C372B5ABAE940CDA9FD1C3832712F90"/>
        <w:category>
          <w:name w:val="General"/>
          <w:gallery w:val="placeholder"/>
        </w:category>
        <w:types>
          <w:type w:val="bbPlcHdr"/>
        </w:types>
        <w:behaviors>
          <w:behavior w:val="content"/>
        </w:behaviors>
        <w:guid w:val="{12C51958-1CB8-4796-A4E6-59A6131B38CE}"/>
      </w:docPartPr>
      <w:docPartBody>
        <w:p xmlns:wp14="http://schemas.microsoft.com/office/word/2010/wordml" w:rsidR="00AC7B16" w:rsidRDefault="00AC7B16" w14:paraId="7D3FF752" wp14:textId="77777777">
          <w:pPr>
            <w:pStyle w:val="3C372B5ABAE940CDA9FD1C3832712F90"/>
          </w:pPr>
          <w:r>
            <w:rPr>
              <w:rStyle w:val="PlaceholderText"/>
            </w:rPr>
            <w:t>____________________________</w:t>
          </w:r>
        </w:p>
      </w:docPartBody>
    </w:docPart>
    <w:docPart>
      <w:docPartPr>
        <w:name w:val="89A88AA57D9E42CBBFE618C5EBB00FC1"/>
        <w:category>
          <w:name w:val="General"/>
          <w:gallery w:val="placeholder"/>
        </w:category>
        <w:types>
          <w:type w:val="bbPlcHdr"/>
        </w:types>
        <w:behaviors>
          <w:behavior w:val="content"/>
        </w:behaviors>
        <w:guid w:val="{3AFE0A8C-C68F-42E5-9D43-302C879D07B9}"/>
      </w:docPartPr>
      <w:docPartBody>
        <w:p xmlns:wp14="http://schemas.microsoft.com/office/word/2010/wordml" w:rsidR="00AC7B16" w:rsidRDefault="00AC7B16" w14:paraId="212BA5C6" wp14:textId="77777777">
          <w:pPr>
            <w:pStyle w:val="89A88AA57D9E42CBBFE618C5EBB00FC1"/>
          </w:pPr>
          <w:r>
            <w:rPr>
              <w:rStyle w:val="PlaceholderText"/>
            </w:rPr>
            <w:t>____________</w:t>
          </w:r>
        </w:p>
      </w:docPartBody>
    </w:docPart>
    <w:docPart>
      <w:docPartPr>
        <w:name w:val="73E8A230EB0A4D4CB529C0F78F34F154"/>
        <w:category>
          <w:name w:val="General"/>
          <w:gallery w:val="placeholder"/>
        </w:category>
        <w:types>
          <w:type w:val="bbPlcHdr"/>
        </w:types>
        <w:behaviors>
          <w:behavior w:val="content"/>
        </w:behaviors>
        <w:guid w:val="{E8F8BFAB-19B8-4637-801B-2BE57CFB3499}"/>
      </w:docPartPr>
      <w:docPartBody>
        <w:p xmlns:wp14="http://schemas.microsoft.com/office/word/2010/wordml" w:rsidRPr="00300B33" w:rsidR="00DE5331" w:rsidP="00AC7B16" w:rsidRDefault="00DE5331" w14:paraId="7EA4A31D" wp14:textId="77777777">
          <w:pPr>
            <w:rPr>
              <w:rStyle w:val="Arial10"/>
              <w:color w:val="FF0000"/>
            </w:rPr>
          </w:pPr>
          <w:r w:rsidRPr="001712DC">
            <w:rPr>
              <w:color w:val="FF0000"/>
            </w:rPr>
            <w:t>**CLICK</w:t>
          </w:r>
          <w:r>
            <w:rPr>
              <w:color w:val="FF0000"/>
            </w:rPr>
            <w:t xml:space="preserve"> AND TYPE</w:t>
          </w:r>
          <w:r w:rsidRPr="001712DC">
            <w:rPr>
              <w:color w:val="FF0000"/>
            </w:rPr>
            <w:t xml:space="preserve"> TO </w:t>
          </w:r>
          <w:r>
            <w:rPr>
              <w:color w:val="FF0000"/>
            </w:rPr>
            <w:t>REMOVE COLORED</w:t>
          </w:r>
          <w:r w:rsidRPr="001712DC">
            <w:rPr>
              <w:color w:val="FF0000"/>
            </w:rPr>
            <w:t xml:space="preserve"> </w:t>
          </w:r>
          <w:r>
            <w:rPr>
              <w:color w:val="FF0000"/>
            </w:rPr>
            <w:t xml:space="preserve">INSTRUCTION </w:t>
          </w:r>
          <w:r w:rsidRPr="001712DC">
            <w:rPr>
              <w:color w:val="FF0000"/>
            </w:rPr>
            <w:t>TEXT. IF NOT APPLICABLE TYPE “N/A” OR “NONE”</w:t>
          </w:r>
          <w:r>
            <w:rPr>
              <w:color w:val="FF0000"/>
            </w:rPr>
            <w:t>. This box cannot be deleted.</w:t>
          </w:r>
          <w:r w:rsidRPr="001712DC">
            <w:rPr>
              <w:color w:val="FF0000"/>
            </w:rPr>
            <w:t xml:space="preserve">** </w:t>
          </w:r>
        </w:p>
        <w:p xmlns:wp14="http://schemas.microsoft.com/office/word/2010/wordml" w:rsidRPr="00300B33" w:rsidR="00DE5331" w:rsidP="00AC7B16" w:rsidRDefault="00DE5331" w14:paraId="7EBC5558" wp14:textId="77777777">
          <w:pPr>
            <w:rPr>
              <w:color w:val="FF0000"/>
            </w:rPr>
          </w:pPr>
          <w:r w:rsidRPr="00572349">
            <w:t>Required Action:</w:t>
          </w:r>
          <w:r>
            <w:rPr>
              <w:color w:val="FF0000"/>
            </w:rPr>
            <w:t xml:space="preserve"> </w:t>
          </w:r>
          <w:r w:rsidRPr="009718F7">
            <w:rPr>
              <w:color w:val="FF0000"/>
            </w:rPr>
            <w:t>Insert details about the stakeholders for the</w:t>
          </w:r>
          <w:r>
            <w:rPr>
              <w:color w:val="FF0000"/>
            </w:rPr>
            <w:t xml:space="preserve"> current</w:t>
          </w:r>
          <w:r w:rsidRPr="009718F7">
            <w:rPr>
              <w:color w:val="FF0000"/>
            </w:rPr>
            <w:t xml:space="preserve"> process here.</w:t>
          </w:r>
        </w:p>
        <w:p xmlns:wp14="http://schemas.microsoft.com/office/word/2010/wordml" w:rsidRPr="004C11CA" w:rsidR="00DE5331" w:rsidP="00AC7B16" w:rsidRDefault="00DE5331" w14:paraId="5C45F805" wp14:textId="77777777">
          <w:r>
            <w:t>This section outlines the stakeholders who this customization will affect. This answers questions like:</w:t>
          </w:r>
        </w:p>
        <w:p xmlns:wp14="http://schemas.microsoft.com/office/word/2010/wordml" w:rsidRPr="004C11CA" w:rsidR="00DE5331" w:rsidP="00AC7B16" w:rsidRDefault="00DE5331" w14:paraId="5C6A3EB5" wp14:textId="77777777">
          <w:pPr>
            <w:pStyle w:val="ListParagraph"/>
            <w:numPr>
              <w:ilvl w:val="0"/>
              <w:numId w:val="1"/>
            </w:numPr>
            <w:spacing w:after="160" w:line="240" w:lineRule="auto"/>
            <w:rPr>
              <w:color w:val="auto"/>
            </w:rPr>
          </w:pPr>
          <w:r w:rsidRPr="004C11CA">
            <w:rPr>
              <w:color w:val="auto"/>
            </w:rPr>
            <w:t xml:space="preserve">Who will use this functionality? </w:t>
          </w:r>
        </w:p>
        <w:p xmlns:wp14="http://schemas.microsoft.com/office/word/2010/wordml" w:rsidRPr="004C11CA" w:rsidR="00DE5331" w:rsidP="00AC7B16" w:rsidRDefault="00DE5331" w14:paraId="5C075D45" wp14:textId="77777777">
          <w:pPr>
            <w:pStyle w:val="ListParagraph"/>
            <w:numPr>
              <w:ilvl w:val="0"/>
              <w:numId w:val="1"/>
            </w:numPr>
            <w:spacing w:after="160" w:line="240" w:lineRule="auto"/>
            <w:rPr>
              <w:color w:val="auto"/>
            </w:rPr>
          </w:pPr>
          <w:r w:rsidRPr="004C11CA">
            <w:rPr>
              <w:color w:val="auto"/>
            </w:rPr>
            <w:t>What are their roles?</w:t>
          </w:r>
        </w:p>
        <w:p xmlns:wp14="http://schemas.microsoft.com/office/word/2010/wordml" w:rsidR="00AC7B16" w:rsidP="00DE5331" w:rsidRDefault="00DE5331" w14:paraId="717B19C7" wp14:textId="77777777">
          <w:pPr>
            <w:pStyle w:val="73E8A230EB0A4D4CB529C0F78F34F154"/>
          </w:pPr>
          <w:r w:rsidRPr="004C11CA">
            <w:t>How will they use this functionality?</w:t>
          </w:r>
        </w:p>
      </w:docPartBody>
    </w:docPart>
    <w:docPart>
      <w:docPartPr>
        <w:name w:val="F82FF1B65B724A8183D1BB5EFD9BF261"/>
        <w:category>
          <w:name w:val="General"/>
          <w:gallery w:val="placeholder"/>
        </w:category>
        <w:types>
          <w:type w:val="bbPlcHdr"/>
        </w:types>
        <w:behaviors>
          <w:behavior w:val="content"/>
        </w:behaviors>
        <w:guid w:val="{389FC2A9-5099-41D2-AB27-11BDC521F3B6}"/>
      </w:docPartPr>
      <w:docPartBody>
        <w:p xmlns:wp14="http://schemas.microsoft.com/office/word/2010/wordml" w:rsidRPr="00300B33" w:rsidR="004F107A" w:rsidP="00AC7B16" w:rsidRDefault="004F107A" w14:paraId="0349F5F8" wp14:textId="77777777">
          <w:pPr>
            <w:rPr>
              <w:color w:val="FF0000"/>
            </w:rPr>
          </w:pPr>
          <w:r w:rsidRPr="003D133D">
            <w:rPr>
              <w:color w:val="FF0000"/>
            </w:rPr>
            <w:t>**CLICK AND TYPE TO REMOVE COLORED INSTRUCTION TEXT. IF NOT APPLICABLE TYPE “N/A” OR “NONE” This box cannot be deleted.**</w:t>
          </w:r>
        </w:p>
        <w:p xmlns:wp14="http://schemas.microsoft.com/office/word/2010/wordml" w:rsidRPr="00300B33" w:rsidR="004F107A" w:rsidP="00AC7B16" w:rsidRDefault="004F107A" w14:paraId="1B6D79AA" wp14:textId="77777777">
          <w:pPr>
            <w:rPr>
              <w:rStyle w:val="PlaceholderText"/>
              <w:color w:val="FF0000"/>
            </w:rPr>
          </w:pPr>
          <w:r w:rsidRPr="004F40DC">
            <w:rPr>
              <w:rStyle w:val="PlaceholderText"/>
            </w:rPr>
            <w:t>Required Action:</w:t>
          </w:r>
          <w:r w:rsidRPr="004F40DC">
            <w:rPr>
              <w:rStyle w:val="PlaceholderText"/>
              <w:color w:val="FF0000"/>
            </w:rPr>
            <w:t xml:space="preserve"> Note any other documentation that will provide more information on topics related to this process.</w:t>
          </w:r>
        </w:p>
        <w:p xmlns:wp14="http://schemas.microsoft.com/office/word/2010/wordml" w:rsidR="004F107A" w:rsidP="004F107A" w:rsidRDefault="004F107A" w14:paraId="34B79FAE" wp14:textId="77777777">
          <w:pPr>
            <w:pStyle w:val="F82FF1B65B724A8183D1BB5EFD9BF261"/>
          </w:pPr>
          <w:r>
            <w:rPr>
              <w:rStyle w:val="Arial10"/>
              <w:color w:val="auto"/>
            </w:rPr>
            <w:t xml:space="preserve">Related documents can cross reference past BRDs which had similar modifications, test cases and scripts, Visio diagrams, and videos. </w:t>
          </w:r>
        </w:p>
      </w:docPartBody>
    </w:docPart>
    <w:docPart>
      <w:docPartPr>
        <w:name w:val="34AAF4334A2D419BB41A6A86520B94C8"/>
        <w:category>
          <w:name w:val="General"/>
          <w:gallery w:val="placeholder"/>
        </w:category>
        <w:types>
          <w:type w:val="bbPlcHdr"/>
        </w:types>
        <w:behaviors>
          <w:behavior w:val="content"/>
        </w:behaviors>
        <w:guid w:val="{0B5D0087-5E2A-4CA8-B672-46EB3FFF91C9}"/>
      </w:docPartPr>
      <w:docPartBody>
        <w:p xmlns:wp14="http://schemas.microsoft.com/office/word/2010/wordml" w:rsidRPr="00F05031" w:rsidR="004F107A" w:rsidRDefault="004F107A" w14:paraId="440F6064" wp14:textId="77777777">
          <w:pPr>
            <w:rPr>
              <w:rStyle w:val="Arial10"/>
              <w:color w:val="FF0000"/>
            </w:rPr>
          </w:pPr>
          <w:r w:rsidRPr="001712DC">
            <w:rPr>
              <w:color w:val="FF0000"/>
            </w:rPr>
            <w:t>**CLICK</w:t>
          </w:r>
          <w:r>
            <w:rPr>
              <w:color w:val="FF0000"/>
            </w:rPr>
            <w:t xml:space="preserve"> AND TYPE</w:t>
          </w:r>
          <w:r w:rsidRPr="001712DC">
            <w:rPr>
              <w:color w:val="FF0000"/>
            </w:rPr>
            <w:t xml:space="preserve"> TO </w:t>
          </w:r>
          <w:r>
            <w:rPr>
              <w:color w:val="FF0000"/>
            </w:rPr>
            <w:t>REMOVE COLORED</w:t>
          </w:r>
          <w:r w:rsidRPr="001712DC">
            <w:rPr>
              <w:color w:val="FF0000"/>
            </w:rPr>
            <w:t xml:space="preserve"> </w:t>
          </w:r>
          <w:r>
            <w:rPr>
              <w:color w:val="FF0000"/>
            </w:rPr>
            <w:t xml:space="preserve">INSTRUCTION </w:t>
          </w:r>
          <w:r w:rsidRPr="001712DC">
            <w:rPr>
              <w:color w:val="FF0000"/>
            </w:rPr>
            <w:t>TEXT. IF NOT APPLICABLE TYPE “N/A” OR “NONE”</w:t>
          </w:r>
          <w:r>
            <w:rPr>
              <w:color w:val="FF0000"/>
            </w:rPr>
            <w:t>. This box cannot be deleted.</w:t>
          </w:r>
          <w:r w:rsidRPr="001712DC">
            <w:rPr>
              <w:color w:val="FF0000"/>
            </w:rPr>
            <w:t xml:space="preserve">** </w:t>
          </w:r>
        </w:p>
        <w:p xmlns:wp14="http://schemas.microsoft.com/office/word/2010/wordml" w:rsidRPr="00F05031" w:rsidR="004F107A" w:rsidRDefault="004F107A" w14:paraId="4FE22462" wp14:textId="77777777">
          <w:pPr>
            <w:rPr>
              <w:rStyle w:val="Arial10"/>
              <w:color w:val="FF0000"/>
            </w:rPr>
          </w:pPr>
          <w:r>
            <w:rPr>
              <w:rStyle w:val="Arial10"/>
            </w:rPr>
            <w:t>Required Action</w:t>
          </w:r>
          <w:r w:rsidRPr="00572349">
            <w:rPr>
              <w:rStyle w:val="Arial10"/>
            </w:rPr>
            <w:t>:</w:t>
          </w:r>
          <w:r>
            <w:rPr>
              <w:rStyle w:val="Arial10"/>
              <w:color w:val="FF0000"/>
            </w:rPr>
            <w:t xml:space="preserve"> </w:t>
          </w:r>
          <w:r w:rsidRPr="009718F7">
            <w:rPr>
              <w:rStyle w:val="Arial10"/>
              <w:color w:val="FF0000"/>
            </w:rPr>
            <w:t>Describe the business challenge here.</w:t>
          </w:r>
        </w:p>
        <w:p xmlns:wp14="http://schemas.microsoft.com/office/word/2010/wordml" w:rsidR="004F107A" w:rsidP="004F107A" w:rsidRDefault="004F107A" w14:paraId="08CEE6BC" wp14:textId="77777777">
          <w:pPr>
            <w:pStyle w:val="34AAF4334A2D419BB41A6A86520B94C8"/>
          </w:pPr>
          <w:r w:rsidRPr="00B405C0">
            <w:rPr>
              <w:rStyle w:val="Arial10"/>
            </w:rPr>
            <w:t>This section outlines the overall business challenge that the client is facing today which needs to be resolved through new software feature development.</w:t>
          </w:r>
          <w:r>
            <w:rPr>
              <w:rStyle w:val="Arial10"/>
            </w:rPr>
            <w:t xml:space="preserve"> The requirements requested will in turn resolve these business challenges.</w:t>
          </w:r>
        </w:p>
      </w:docPartBody>
    </w:docPart>
    <w:docPart>
      <w:docPartPr>
        <w:name w:val="29B9A3B891A6403489A0FE479C41822D"/>
        <w:category>
          <w:name w:val="General"/>
          <w:gallery w:val="placeholder"/>
        </w:category>
        <w:types>
          <w:type w:val="bbPlcHdr"/>
        </w:types>
        <w:behaviors>
          <w:behavior w:val="content"/>
        </w:behaviors>
        <w:guid w:val="{2CB47485-30DC-4119-A7F2-0CA010EEB601}"/>
      </w:docPartPr>
      <w:docPartBody>
        <w:p xmlns:wp14="http://schemas.microsoft.com/office/word/2010/wordml" w:rsidRPr="00300B33" w:rsidR="004F107A" w:rsidP="00AC7B16" w:rsidRDefault="004F107A" w14:paraId="4E595A33" wp14:textId="77777777">
          <w:pPr>
            <w:rPr>
              <w:color w:val="FF0000"/>
            </w:rPr>
          </w:pPr>
          <w:r w:rsidRPr="001712DC">
            <w:rPr>
              <w:color w:val="FF0000"/>
            </w:rPr>
            <w:t>**CLICK</w:t>
          </w:r>
          <w:r>
            <w:rPr>
              <w:color w:val="FF0000"/>
            </w:rPr>
            <w:t xml:space="preserve"> AND TYPE</w:t>
          </w:r>
          <w:r w:rsidRPr="001712DC">
            <w:rPr>
              <w:color w:val="FF0000"/>
            </w:rPr>
            <w:t xml:space="preserve"> TO </w:t>
          </w:r>
          <w:r>
            <w:rPr>
              <w:color w:val="FF0000"/>
            </w:rPr>
            <w:t>REMOVE COLORED INSTRUCTION</w:t>
          </w:r>
          <w:r w:rsidRPr="001712DC">
            <w:rPr>
              <w:color w:val="FF0000"/>
            </w:rPr>
            <w:t xml:space="preserve"> TEXT. IF NOT APPLICABLE TYPE “N/A” OR “NONE”</w:t>
          </w:r>
          <w:r>
            <w:rPr>
              <w:color w:val="FF0000"/>
            </w:rPr>
            <w:t>. This box cannot be deleted.</w:t>
          </w:r>
          <w:r w:rsidRPr="001712DC">
            <w:rPr>
              <w:color w:val="FF0000"/>
            </w:rPr>
            <w:t>**</w:t>
          </w:r>
        </w:p>
        <w:p xmlns:wp14="http://schemas.microsoft.com/office/word/2010/wordml" w:rsidR="004F107A" w:rsidP="00AC7B16" w:rsidRDefault="004F107A" w14:paraId="2A0E81E9" wp14:textId="77777777">
          <w:r>
            <w:t xml:space="preserve">Required Action: </w:t>
          </w:r>
          <w:r w:rsidRPr="00C12ACA">
            <w:rPr>
              <w:color w:val="FF0000"/>
            </w:rPr>
            <w:t>At minimum, include 1-2 se</w:t>
          </w:r>
          <w:r>
            <w:rPr>
              <w:color w:val="FF0000"/>
            </w:rPr>
            <w:t>ntences about the proposed</w:t>
          </w:r>
          <w:r w:rsidRPr="00C12ACA">
            <w:rPr>
              <w:color w:val="FF0000"/>
            </w:rPr>
            <w:t xml:space="preserve"> business process</w:t>
          </w:r>
          <w:r>
            <w:rPr>
              <w:color w:val="FF0000"/>
            </w:rPr>
            <w:t>.</w:t>
          </w:r>
          <w:r>
            <w:t xml:space="preserve"> </w:t>
          </w:r>
        </w:p>
        <w:p xmlns:wp14="http://schemas.microsoft.com/office/word/2010/wordml" w:rsidR="004F107A" w:rsidP="004F107A" w:rsidRDefault="004F107A" w14:paraId="499C9A45" wp14:textId="77777777">
          <w:pPr>
            <w:pStyle w:val="29B9A3B891A6403489A0FE479C41822D"/>
          </w:pPr>
          <w:r>
            <w:t>This helps developers understand the bigger picture about how the modifications aim to resolve the business challenge. This description must include details about both the current process and the proposed process.</w:t>
          </w:r>
        </w:p>
      </w:docPartBody>
    </w:docPart>
    <w:docPart>
      <w:docPartPr>
        <w:name w:val="2758F883BE014BE9B9CAE3DB1E355BC1"/>
        <w:category>
          <w:name w:val="General"/>
          <w:gallery w:val="placeholder"/>
        </w:category>
        <w:types>
          <w:type w:val="bbPlcHdr"/>
        </w:types>
        <w:behaviors>
          <w:behavior w:val="content"/>
        </w:behaviors>
        <w:guid w:val="{0821D888-FAB3-4866-8958-3E0FE145A372}"/>
      </w:docPartPr>
      <w:docPartBody>
        <w:p xmlns:wp14="http://schemas.microsoft.com/office/word/2010/wordml" w:rsidR="004F107A" w:rsidP="004F107A" w:rsidRDefault="004F107A" w14:paraId="32EDCB91" wp14:textId="77777777">
          <w:pPr>
            <w:pStyle w:val="2758F883BE014BE9B9CAE3DB1E355BC1"/>
          </w:pPr>
          <w:r w:rsidRPr="0025063C">
            <w:rPr>
              <w:rStyle w:val="Arial10"/>
              <w:color w:val="FF0000"/>
            </w:rPr>
            <w:t>Enter description of scenario here.</w:t>
          </w:r>
        </w:p>
      </w:docPartBody>
    </w:docPart>
    <w:docPart>
      <w:docPartPr>
        <w:name w:val="FD464D73304248309BBA6D3C08D7A907"/>
        <w:category>
          <w:name w:val="General"/>
          <w:gallery w:val="placeholder"/>
        </w:category>
        <w:types>
          <w:type w:val="bbPlcHdr"/>
        </w:types>
        <w:behaviors>
          <w:behavior w:val="content"/>
        </w:behaviors>
        <w:guid w:val="{9C1C6860-E43D-4800-BB89-181D71E4708A}"/>
      </w:docPartPr>
      <w:docPartBody>
        <w:p xmlns:wp14="http://schemas.microsoft.com/office/word/2010/wordml" w:rsidR="004F107A" w:rsidP="004F107A" w:rsidRDefault="004F107A" w14:paraId="4DED0E1A" wp14:textId="77777777">
          <w:pPr>
            <w:pStyle w:val="FD464D73304248309BBA6D3C08D7A907"/>
          </w:pPr>
          <w:r w:rsidRPr="0025063C">
            <w:rPr>
              <w:rStyle w:val="Arial10"/>
              <w:color w:val="FF0000"/>
            </w:rPr>
            <w:t>Enter description of scenario here.</w:t>
          </w:r>
        </w:p>
      </w:docPartBody>
    </w:docPart>
    <w:docPart>
      <w:docPartPr>
        <w:name w:val="2BF7E9B4FE4A4BFCB5EF166784A90EBA"/>
        <w:category>
          <w:name w:val="General"/>
          <w:gallery w:val="placeholder"/>
        </w:category>
        <w:types>
          <w:type w:val="bbPlcHdr"/>
        </w:types>
        <w:behaviors>
          <w:behavior w:val="content"/>
        </w:behaviors>
        <w:guid w:val="{39F5462D-073C-43F3-A647-D1D37AF563AA}"/>
      </w:docPartPr>
      <w:docPartBody>
        <w:p xmlns:wp14="http://schemas.microsoft.com/office/word/2010/wordml" w:rsidRPr="00300B33" w:rsidR="00AC7B16" w:rsidP="00AC7B16" w:rsidRDefault="00AC7B16" w14:paraId="4C74C565" wp14:textId="77777777">
          <w:pPr>
            <w:rPr>
              <w:color w:val="FF0000"/>
            </w:rPr>
          </w:pPr>
          <w:r w:rsidRPr="001712DC">
            <w:rPr>
              <w:color w:val="FF0000"/>
            </w:rPr>
            <w:t>**CLICK</w:t>
          </w:r>
          <w:r>
            <w:rPr>
              <w:color w:val="FF0000"/>
            </w:rPr>
            <w:t xml:space="preserve"> AND TYPE</w:t>
          </w:r>
          <w:r w:rsidRPr="001712DC">
            <w:rPr>
              <w:color w:val="FF0000"/>
            </w:rPr>
            <w:t xml:space="preserve"> TO </w:t>
          </w:r>
          <w:r>
            <w:rPr>
              <w:color w:val="FF0000"/>
            </w:rPr>
            <w:t>REMOVE COLORED INSTRUCTION</w:t>
          </w:r>
          <w:r w:rsidRPr="001712DC">
            <w:rPr>
              <w:color w:val="FF0000"/>
            </w:rPr>
            <w:t xml:space="preserve"> TEXT. IF NOT APPLICABLE TYPE “N/A” OR “NONE”</w:t>
          </w:r>
          <w:r>
            <w:rPr>
              <w:color w:val="FF0000"/>
            </w:rPr>
            <w:t>. This box cannot be deleted.</w:t>
          </w:r>
          <w:r w:rsidRPr="001712DC">
            <w:rPr>
              <w:color w:val="FF0000"/>
            </w:rPr>
            <w:t>**</w:t>
          </w:r>
        </w:p>
        <w:p xmlns:wp14="http://schemas.microsoft.com/office/word/2010/wordml" w:rsidR="00AC7B16" w:rsidP="00AC7B16" w:rsidRDefault="00AC7B16" w14:paraId="6F9F1D71" wp14:textId="77777777">
          <w:r>
            <w:t xml:space="preserve">Required Action: </w:t>
          </w:r>
          <w:r w:rsidRPr="00C12ACA">
            <w:rPr>
              <w:color w:val="FF0000"/>
            </w:rPr>
            <w:t>At minimum, include 1-2 se</w:t>
          </w:r>
          <w:r>
            <w:rPr>
              <w:color w:val="FF0000"/>
            </w:rPr>
            <w:t>ntences about the proposed</w:t>
          </w:r>
          <w:r w:rsidRPr="00C12ACA">
            <w:rPr>
              <w:color w:val="FF0000"/>
            </w:rPr>
            <w:t xml:space="preserve"> business process</w:t>
          </w:r>
          <w:r>
            <w:rPr>
              <w:color w:val="FF0000"/>
            </w:rPr>
            <w:t>.</w:t>
          </w:r>
          <w:r>
            <w:t xml:space="preserve"> </w:t>
          </w:r>
        </w:p>
        <w:p xmlns:wp14="http://schemas.microsoft.com/office/word/2010/wordml" w:rsidR="00A72E78" w:rsidRDefault="00AC7B16" w14:paraId="37C535FA" wp14:textId="77777777">
          <w:pPr>
            <w:pStyle w:val="2BF7E9B4FE4A4BFCB5EF166784A90EBA"/>
          </w:pPr>
          <w:r>
            <w:t>This helps developers understand the bigger picture about how the modifications aim to resolve the business challenge. This description must include details about both the current process and the proposed process.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5B61"/>
    <w:multiLevelType w:val="hybridMultilevel"/>
    <w:tmpl w:val="44468794"/>
    <w:lvl w:ilvl="0" w:tplc="A8541A9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A2E0C"/>
    <w:multiLevelType w:val="hybridMultilevel"/>
    <w:tmpl w:val="869CAA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A551A4"/>
    <w:multiLevelType w:val="hybridMultilevel"/>
    <w:tmpl w:val="A328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A53813"/>
    <w:multiLevelType w:val="hybridMultilevel"/>
    <w:tmpl w:val="5C9AFBDA"/>
    <w:lvl w:ilvl="0" w:tplc="8C0406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F64C5"/>
    <w:multiLevelType w:val="multilevel"/>
    <w:tmpl w:val="3BB4E956"/>
    <w:lvl w:ilvl="0">
      <w:start w:val="1"/>
      <w:numFmt w:val="decimal"/>
      <w:lvlText w:val="%1."/>
      <w:lvlJc w:val="left"/>
      <w:pPr>
        <w:tabs>
          <w:tab w:val="num" w:pos="720"/>
        </w:tabs>
        <w:ind w:left="720" w:hanging="720"/>
      </w:pPr>
      <w:rPr>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07E7596"/>
    <w:multiLevelType w:val="multilevel"/>
    <w:tmpl w:val="7D12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5024DE"/>
    <w:multiLevelType w:val="hybridMultilevel"/>
    <w:tmpl w:val="45E6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418597">
    <w:abstractNumId w:val="2"/>
  </w:num>
  <w:num w:numId="2" w16cid:durableId="801075413">
    <w:abstractNumId w:val="5"/>
  </w:num>
  <w:num w:numId="3" w16cid:durableId="1671058803">
    <w:abstractNumId w:val="0"/>
  </w:num>
  <w:num w:numId="4" w16cid:durableId="1162239658">
    <w:abstractNumId w:val="3"/>
  </w:num>
  <w:num w:numId="5" w16cid:durableId="1481536246">
    <w:abstractNumId w:val="1"/>
  </w:num>
  <w:num w:numId="6" w16cid:durableId="1554273375">
    <w:abstractNumId w:val="6"/>
  </w:num>
  <w:num w:numId="7" w16cid:durableId="3304537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31"/>
    <w:rsid w:val="00017776"/>
    <w:rsid w:val="002A58FA"/>
    <w:rsid w:val="00306F5A"/>
    <w:rsid w:val="00383D2D"/>
    <w:rsid w:val="003F638B"/>
    <w:rsid w:val="004F107A"/>
    <w:rsid w:val="005D7FB5"/>
    <w:rsid w:val="006F5E99"/>
    <w:rsid w:val="00776ECE"/>
    <w:rsid w:val="00872401"/>
    <w:rsid w:val="008B0DC4"/>
    <w:rsid w:val="00900A80"/>
    <w:rsid w:val="00A25B20"/>
    <w:rsid w:val="00A72E78"/>
    <w:rsid w:val="00AC7B16"/>
    <w:rsid w:val="00B51651"/>
    <w:rsid w:val="00D662F8"/>
    <w:rsid w:val="00DD3CCA"/>
    <w:rsid w:val="00DE5331"/>
    <w:rsid w:val="00F909CA"/>
    <w:rsid w:val="00FC5634"/>
    <w:rsid w:val="00FD4F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l10">
    <w:name w:val="Arial 10"/>
    <w:basedOn w:val="DefaultParagraphFont"/>
    <w:uiPriority w:val="1"/>
    <w:qFormat/>
    <w:rsid w:val="004F107A"/>
    <w:rPr>
      <w:rFonts w:ascii="Arial" w:hAnsi="Arial"/>
      <w:color w:val="000000" w:themeColor="text1"/>
      <w:sz w:val="20"/>
    </w:rPr>
  </w:style>
  <w:style w:type="paragraph" w:customStyle="1" w:styleId="4922915F2CD84ACBA6DCFBC4B9592880">
    <w:name w:val="4922915F2CD84ACBA6DCFBC4B9592880"/>
  </w:style>
  <w:style w:type="paragraph" w:styleId="ListParagraph">
    <w:name w:val="List Paragraph"/>
    <w:basedOn w:val="Normal"/>
    <w:uiPriority w:val="34"/>
    <w:qFormat/>
    <w:rsid w:val="00DE5331"/>
    <w:pPr>
      <w:spacing w:after="200" w:line="280" w:lineRule="exact"/>
      <w:ind w:left="720"/>
      <w:contextualSpacing/>
    </w:pPr>
    <w:rPr>
      <w:rFonts w:ascii="Arial" w:eastAsia="Batang" w:hAnsi="Arial" w:cs="Arial"/>
      <w:bCs/>
      <w:color w:val="000000"/>
      <w:kern w:val="0"/>
      <w:sz w:val="20"/>
      <w:szCs w:val="20"/>
      <w:lang w:eastAsia="ko-KR"/>
      <w14:ligatures w14:val="none"/>
    </w:rPr>
  </w:style>
  <w:style w:type="paragraph" w:customStyle="1" w:styleId="68A9F4C3F9BB474FA384DD39953259DA">
    <w:name w:val="68A9F4C3F9BB474FA384DD39953259DA"/>
  </w:style>
  <w:style w:type="character" w:styleId="PlaceholderText">
    <w:name w:val="Placeholder Text"/>
    <w:basedOn w:val="DefaultParagraphFont"/>
    <w:uiPriority w:val="99"/>
    <w:semiHidden/>
    <w:rsid w:val="004F107A"/>
    <w:rPr>
      <w:color w:val="808080"/>
    </w:rPr>
  </w:style>
  <w:style w:type="paragraph" w:customStyle="1" w:styleId="5D688C8DE2AA43AE810F7ACE811D0401">
    <w:name w:val="5D688C8DE2AA43AE810F7ACE811D0401"/>
  </w:style>
  <w:style w:type="paragraph" w:customStyle="1" w:styleId="D860F44E96EE49A79D8A64055B03FDEE">
    <w:name w:val="D860F44E96EE49A79D8A64055B03FDEE"/>
  </w:style>
  <w:style w:type="paragraph" w:customStyle="1" w:styleId="53DB3C1CC90F447589BBD782053830A2">
    <w:name w:val="53DB3C1CC90F447589BBD782053830A2"/>
  </w:style>
  <w:style w:type="paragraph" w:customStyle="1" w:styleId="179ED2864EFC46EFB04971AF478DAA3E">
    <w:name w:val="179ED2864EFC46EFB04971AF478DAA3E"/>
  </w:style>
  <w:style w:type="paragraph" w:customStyle="1" w:styleId="3576170D5B144C83B899420B3C875DF1">
    <w:name w:val="3576170D5B144C83B899420B3C875DF1"/>
  </w:style>
  <w:style w:type="paragraph" w:customStyle="1" w:styleId="0EB15DF2D6F84F718725429E3386B591">
    <w:name w:val="0EB15DF2D6F84F718725429E3386B591"/>
  </w:style>
  <w:style w:type="paragraph" w:customStyle="1" w:styleId="0957EB1288A64F459396B10AC1CA3D67">
    <w:name w:val="0957EB1288A64F459396B10AC1CA3D67"/>
  </w:style>
  <w:style w:type="character" w:styleId="Hyperlink">
    <w:name w:val="Hyperlink"/>
    <w:basedOn w:val="DefaultParagraphFont"/>
    <w:uiPriority w:val="99"/>
    <w:unhideWhenUsed/>
    <w:rPr>
      <w:color w:val="467886" w:themeColor="hyperlink"/>
      <w:u w:val="single"/>
    </w:rPr>
  </w:style>
  <w:style w:type="paragraph" w:customStyle="1" w:styleId="FB7CB8D7816348B0BC2D77A847B89E49">
    <w:name w:val="FB7CB8D7816348B0BC2D77A847B89E49"/>
  </w:style>
  <w:style w:type="paragraph" w:customStyle="1" w:styleId="B5263FF5F6CD465FBCDC9F33AE7D7D26">
    <w:name w:val="B5263FF5F6CD465FBCDC9F33AE7D7D26"/>
  </w:style>
  <w:style w:type="paragraph" w:customStyle="1" w:styleId="A9786A7CCD094573A14246C3E1AD0FA2">
    <w:name w:val="A9786A7CCD094573A14246C3E1AD0FA2"/>
  </w:style>
  <w:style w:type="paragraph" w:customStyle="1" w:styleId="115991CE1E394D10941FE6500CD22EFD">
    <w:name w:val="115991CE1E394D10941FE6500CD22EFD"/>
  </w:style>
  <w:style w:type="paragraph" w:customStyle="1" w:styleId="91CEC7A496F441178F18F9D97CFF8AEE">
    <w:name w:val="91CEC7A496F441178F18F9D97CFF8AEE"/>
  </w:style>
  <w:style w:type="paragraph" w:customStyle="1" w:styleId="DFAAE7375A93465BAC8D63F6B90B2743">
    <w:name w:val="DFAAE7375A93465BAC8D63F6B90B2743"/>
  </w:style>
  <w:style w:type="paragraph" w:customStyle="1" w:styleId="311202A6B7AD4383AB1E295145A2AE64">
    <w:name w:val="311202A6B7AD4383AB1E295145A2AE64"/>
  </w:style>
  <w:style w:type="paragraph" w:customStyle="1" w:styleId="67313888568E4FDDB34EDC33943138DC">
    <w:name w:val="67313888568E4FDDB34EDC33943138DC"/>
  </w:style>
  <w:style w:type="paragraph" w:customStyle="1" w:styleId="B9CF214609E3420B8D4E90F55ED86B04">
    <w:name w:val="B9CF214609E3420B8D4E90F55ED86B04"/>
  </w:style>
  <w:style w:type="paragraph" w:customStyle="1" w:styleId="DA4344F5C91D440EA73B2EA843AA2BE4">
    <w:name w:val="DA4344F5C91D440EA73B2EA843AA2BE4"/>
  </w:style>
  <w:style w:type="paragraph" w:customStyle="1" w:styleId="23A2BCF6EB504F9F855B681936EED76E">
    <w:name w:val="23A2BCF6EB504F9F855B681936EED76E"/>
  </w:style>
  <w:style w:type="paragraph" w:customStyle="1" w:styleId="BA3B1D487F6B4BD2BB2339443FCF1434">
    <w:name w:val="BA3B1D487F6B4BD2BB2339443FCF1434"/>
  </w:style>
  <w:style w:type="paragraph" w:customStyle="1" w:styleId="F78DEB24F8FA4CE6BAB6296B47DE18D8">
    <w:name w:val="F78DEB24F8FA4CE6BAB6296B47DE18D8"/>
  </w:style>
  <w:style w:type="paragraph" w:customStyle="1" w:styleId="B7B5F96986534274A5DD6CC7C93084A9">
    <w:name w:val="B7B5F96986534274A5DD6CC7C93084A9"/>
  </w:style>
  <w:style w:type="paragraph" w:customStyle="1" w:styleId="514F602267244EDAAAC4D6D6E8861505">
    <w:name w:val="514F602267244EDAAAC4D6D6E8861505"/>
  </w:style>
  <w:style w:type="paragraph" w:customStyle="1" w:styleId="7754FAE9F79A462591C0BD2848FC6620">
    <w:name w:val="7754FAE9F79A462591C0BD2848FC6620"/>
  </w:style>
  <w:style w:type="paragraph" w:customStyle="1" w:styleId="08AF4173C34C47408A6DBE68520ABFA7">
    <w:name w:val="08AF4173C34C47408A6DBE68520ABFA7"/>
  </w:style>
  <w:style w:type="paragraph" w:customStyle="1" w:styleId="A5FA6393DCAB4DED82000D9560453F8E">
    <w:name w:val="A5FA6393DCAB4DED82000D9560453F8E"/>
  </w:style>
  <w:style w:type="paragraph" w:customStyle="1" w:styleId="631BB86D7C024BEBA5C2A5DBA23C69EA">
    <w:name w:val="631BB86D7C024BEBA5C2A5DBA23C69EA"/>
  </w:style>
  <w:style w:type="paragraph" w:customStyle="1" w:styleId="2B57E47939934A2DB84FD04E6CA9C351">
    <w:name w:val="2B57E47939934A2DB84FD04E6CA9C351"/>
  </w:style>
  <w:style w:type="paragraph" w:customStyle="1" w:styleId="E1029C0FACA54E6EB4CBD0282EC21079">
    <w:name w:val="E1029C0FACA54E6EB4CBD0282EC21079"/>
  </w:style>
  <w:style w:type="paragraph" w:customStyle="1" w:styleId="74390365DB3741A188BB423786495BC1">
    <w:name w:val="74390365DB3741A188BB423786495BC1"/>
  </w:style>
  <w:style w:type="paragraph" w:customStyle="1" w:styleId="0301F360C2B34D23AAF960064FDAABC7">
    <w:name w:val="0301F360C2B34D23AAF960064FDAABC7"/>
  </w:style>
  <w:style w:type="paragraph" w:customStyle="1" w:styleId="D02975B1FA794226AC587623B00AF45F">
    <w:name w:val="D02975B1FA794226AC587623B00AF45F"/>
  </w:style>
  <w:style w:type="paragraph" w:customStyle="1" w:styleId="221739A814CE450E9A159D34D242F115">
    <w:name w:val="221739A814CE450E9A159D34D242F115"/>
  </w:style>
  <w:style w:type="paragraph" w:customStyle="1" w:styleId="3C372B5ABAE940CDA9FD1C3832712F90">
    <w:name w:val="3C372B5ABAE940CDA9FD1C3832712F90"/>
  </w:style>
  <w:style w:type="paragraph" w:customStyle="1" w:styleId="89A88AA57D9E42CBBFE618C5EBB00FC1">
    <w:name w:val="89A88AA57D9E42CBBFE618C5EBB00FC1"/>
  </w:style>
  <w:style w:type="paragraph" w:customStyle="1" w:styleId="73E8A230EB0A4D4CB529C0F78F34F154">
    <w:name w:val="73E8A230EB0A4D4CB529C0F78F34F154"/>
    <w:rsid w:val="00DE5331"/>
  </w:style>
  <w:style w:type="paragraph" w:customStyle="1" w:styleId="F82FF1B65B724A8183D1BB5EFD9BF261">
    <w:name w:val="F82FF1B65B724A8183D1BB5EFD9BF261"/>
    <w:rsid w:val="004F107A"/>
    <w:pPr>
      <w:spacing w:line="278" w:lineRule="auto"/>
    </w:pPr>
    <w:rPr>
      <w:sz w:val="24"/>
      <w:szCs w:val="24"/>
    </w:rPr>
  </w:style>
  <w:style w:type="paragraph" w:customStyle="1" w:styleId="34AAF4334A2D419BB41A6A86520B94C8">
    <w:name w:val="34AAF4334A2D419BB41A6A86520B94C8"/>
    <w:rsid w:val="004F107A"/>
    <w:pPr>
      <w:spacing w:line="278" w:lineRule="auto"/>
    </w:pPr>
    <w:rPr>
      <w:sz w:val="24"/>
      <w:szCs w:val="24"/>
    </w:rPr>
  </w:style>
  <w:style w:type="paragraph" w:customStyle="1" w:styleId="29B9A3B891A6403489A0FE479C41822D">
    <w:name w:val="29B9A3B891A6403489A0FE479C41822D"/>
    <w:rsid w:val="004F107A"/>
    <w:pPr>
      <w:spacing w:line="278" w:lineRule="auto"/>
    </w:pPr>
    <w:rPr>
      <w:sz w:val="24"/>
      <w:szCs w:val="24"/>
    </w:rPr>
  </w:style>
  <w:style w:type="paragraph" w:customStyle="1" w:styleId="2758F883BE014BE9B9CAE3DB1E355BC1">
    <w:name w:val="2758F883BE014BE9B9CAE3DB1E355BC1"/>
    <w:rsid w:val="004F107A"/>
    <w:pPr>
      <w:spacing w:line="278" w:lineRule="auto"/>
    </w:pPr>
    <w:rPr>
      <w:sz w:val="24"/>
      <w:szCs w:val="24"/>
    </w:rPr>
  </w:style>
  <w:style w:type="paragraph" w:customStyle="1" w:styleId="0DB48F04176746F2B22266F9671D4FAB">
    <w:name w:val="0DB48F04176746F2B22266F9671D4FAB"/>
    <w:rsid w:val="004F107A"/>
    <w:pPr>
      <w:spacing w:line="278" w:lineRule="auto"/>
    </w:pPr>
    <w:rPr>
      <w:sz w:val="24"/>
      <w:szCs w:val="24"/>
    </w:rPr>
  </w:style>
  <w:style w:type="paragraph" w:customStyle="1" w:styleId="4EB9BA42C0B04BA096A14A9CA4DA193B">
    <w:name w:val="4EB9BA42C0B04BA096A14A9CA4DA193B"/>
    <w:rsid w:val="004F107A"/>
    <w:pPr>
      <w:spacing w:line="278" w:lineRule="auto"/>
    </w:pPr>
    <w:rPr>
      <w:sz w:val="24"/>
      <w:szCs w:val="24"/>
    </w:rPr>
  </w:style>
  <w:style w:type="paragraph" w:customStyle="1" w:styleId="FD464D73304248309BBA6D3C08D7A907">
    <w:name w:val="FD464D73304248309BBA6D3C08D7A907"/>
    <w:rsid w:val="004F107A"/>
    <w:pPr>
      <w:spacing w:line="278" w:lineRule="auto"/>
    </w:pPr>
    <w:rPr>
      <w:sz w:val="24"/>
      <w:szCs w:val="24"/>
    </w:rPr>
  </w:style>
  <w:style w:type="paragraph" w:customStyle="1" w:styleId="7E4F479972D9422FA5119207C2E09D7F">
    <w:name w:val="7E4F479972D9422FA5119207C2E09D7F"/>
    <w:rsid w:val="004F107A"/>
    <w:pPr>
      <w:spacing w:line="278" w:lineRule="auto"/>
    </w:pPr>
    <w:rPr>
      <w:sz w:val="24"/>
      <w:szCs w:val="24"/>
    </w:rPr>
  </w:style>
  <w:style w:type="paragraph" w:customStyle="1" w:styleId="2BF7E9B4FE4A4BFCB5EF166784A90EBA">
    <w:name w:val="2BF7E9B4FE4A4BFCB5EF166784A90E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RSM">
      <a:dk1>
        <a:srgbClr val="63666A"/>
      </a:dk1>
      <a:lt1>
        <a:srgbClr val="FFFFFF"/>
      </a:lt1>
      <a:dk2>
        <a:srgbClr val="3F9C35"/>
      </a:dk2>
      <a:lt2>
        <a:srgbClr val="808080"/>
      </a:lt2>
      <a:accent1>
        <a:srgbClr val="009CDE"/>
      </a:accent1>
      <a:accent2>
        <a:srgbClr val="3F9C35"/>
      </a:accent2>
      <a:accent3>
        <a:srgbClr val="888B8D"/>
      </a:accent3>
      <a:accent4>
        <a:srgbClr val="63666A"/>
      </a:accent4>
      <a:accent5>
        <a:srgbClr val="34A798"/>
      </a:accent5>
      <a:accent6>
        <a:srgbClr val="9F5CC0"/>
      </a:accent6>
      <a:hlink>
        <a:srgbClr val="66C3EB"/>
      </a:hlink>
      <a:folHlink>
        <a:srgbClr val="98D7F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TaxCatchAll xmlns="6410c12b-f7d3-45f2-9c32-0b53aaa5bf18" xsi:nil="true"/>
    <lcf76f155ced4ddcb4097134ff3c332f xmlns="67a1f0df-c976-4bfb-a591-b6d016430d2e">
      <Terms xmlns="http://schemas.microsoft.com/office/infopath/2007/PartnerControls"/>
    </lcf76f155ced4ddcb4097134ff3c332f>
    <Track xmlns="67a1f0df-c976-4bfb-a591-b6d016430d2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BE6E88F35824EBE17B13F874CB305" ma:contentTypeVersion="16" ma:contentTypeDescription="Create a new document." ma:contentTypeScope="" ma:versionID="a5581a6e3e83564fec3bfa14418d31ee">
  <xsd:schema xmlns:xsd="http://www.w3.org/2001/XMLSchema" xmlns:xs="http://www.w3.org/2001/XMLSchema" xmlns:p="http://schemas.microsoft.com/office/2006/metadata/properties" xmlns:ns2="6410c12b-f7d3-45f2-9c32-0b53aaa5bf18" xmlns:ns3="67a1f0df-c976-4bfb-a591-b6d016430d2e" targetNamespace="http://schemas.microsoft.com/office/2006/metadata/properties" ma:root="true" ma:fieldsID="478e7d398a2e443b5903e4bcadfbfbec" ns2:_="" ns3:_="">
    <xsd:import namespace="6410c12b-f7d3-45f2-9c32-0b53aaa5bf18"/>
    <xsd:import namespace="67a1f0df-c976-4bfb-a591-b6d016430d2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BillingMetadata" minOccurs="0"/>
                <xsd:element ref="ns3:Tra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10c12b-f7d3-45f2-9c32-0b53aaa5bf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32a4113-52e3-454d-a236-d460a784453b}" ma:internalName="TaxCatchAll" ma:showField="CatchAllData" ma:web="6410c12b-f7d3-45f2-9c32-0b53aaa5bf1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7a1f0df-c976-4bfb-a591-b6d016430d2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e66ddf5-04d2-4888-a37c-211145a3960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Track" ma:index="23" nillable="true" ma:displayName="Track" ma:format="Dropdown" ma:internalName="Track">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Version="0"/>
</file>

<file path=customXml/item5.xml><?xml version="1.0" encoding="utf-8"?>
<b:Sources xmlns:b="http://schemas.openxmlformats.org/officeDocument/2006/bibliography" xmlns="http://schemas.openxmlformats.org/officeDocument/2006/bibliography" SelectedStyle="\APA.XSL" StyleName="APA" Version="0"/>
</file>

<file path=customXml/item6.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611A2806-F975-42F8-A3E5-58701657B959}">
  <ds:schemaRefs>
    <ds:schemaRef ds:uri="http://schemas.microsoft.com/office/2006/metadata/properties"/>
    <ds:schemaRef ds:uri="7c41ebd5-a647-43e5-9fdb-27b81f1a5633"/>
    <ds:schemaRef ds:uri="609ba9cd-7b76-4a33-95a2-a2c256a50f33"/>
    <ds:schemaRef ds:uri="http://schemas.microsoft.com/office/infopath/2007/PartnerControls"/>
  </ds:schemaRefs>
</ds:datastoreItem>
</file>

<file path=customXml/itemProps2.xml><?xml version="1.0" encoding="utf-8"?>
<ds:datastoreItem xmlns:ds="http://schemas.openxmlformats.org/officeDocument/2006/customXml" ds:itemID="{2575AF67-5461-4521-A983-9FC137674D88}"/>
</file>

<file path=customXml/itemProps3.xml><?xml version="1.0" encoding="utf-8"?>
<ds:datastoreItem xmlns:ds="http://schemas.openxmlformats.org/officeDocument/2006/customXml" ds:itemID="{F7B647AB-377F-42A7-AE24-60CD9B3BC33F}">
  <ds:schemaRefs>
    <ds:schemaRef ds:uri="http://schemas.microsoft.com/sharepoint/v3/contenttype/forms"/>
  </ds:schemaRefs>
</ds:datastoreItem>
</file>

<file path=customXml/itemProps4.xml><?xml version="1.0" encoding="utf-8"?>
<ds:datastoreItem xmlns:ds="http://schemas.openxmlformats.org/officeDocument/2006/customXml" ds:itemID="{F03046AF-A682-4B0D-9646-A30C45CE12D0}">
  <ds:schemaRefs>
    <ds:schemaRef ds:uri="http://schemas.openxmlformats.org/officeDocument/2006/bibliography"/>
  </ds:schemaRefs>
</ds:datastoreItem>
</file>

<file path=customXml/itemProps5.xml><?xml version="1.0" encoding="utf-8"?>
<ds:datastoreItem xmlns:ds="http://schemas.openxmlformats.org/officeDocument/2006/customXml" ds:itemID="{57FB86CA-9EBB-4818-9C38-7AB7AD1D98C0}">
  <ds:schemaRefs>
    <ds:schemaRef ds:uri="http://schemas.openxmlformats.org/officeDocument/2006/bibliography"/>
  </ds:schemaRefs>
</ds:datastoreItem>
</file>

<file path=customXml/itemProps6.xml><?xml version="1.0" encoding="utf-8"?>
<ds:datastoreItem xmlns:ds="http://schemas.openxmlformats.org/officeDocument/2006/customXml" ds:itemID="{854C5BEE-1FBF-4EB5-8091-B6A66E0B8B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BRD%20Template%20-%20Customizations.dotx</ap:Template>
  <ap:Application>Microsoft Word for the web</ap:Application>
  <ap:DocSecurity>4</ap:DocSecurity>
  <ap:ScaleCrop>false</ap:ScaleCrop>
  <ap:Company>RSM McGladrey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Template - Customizations</dc:title>
  <dc:subject/>
  <dc:creator>Berry, Connor</dc:creator>
  <cp:keywords/>
  <dc:description>RSM US template for use in any firm proposal</dc:description>
  <cp:lastModifiedBy>Berry, Connor</cp:lastModifiedBy>
  <cp:revision>169</cp:revision>
  <cp:lastPrinted>2012-01-19T15:18:00Z</cp:lastPrinted>
  <dcterms:created xsi:type="dcterms:W3CDTF">2024-06-17T17:59:00Z</dcterms:created>
  <dcterms:modified xsi:type="dcterms:W3CDTF">2024-10-24T19:08:30Z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0x010100B73BE6E88F35824EBE17B13F874CB305</vt:lpwstr>
  </property>
  <property fmtid="{D5CDD505-2E9C-101B-9397-08002B2CF9AE}" pid="3" name="Order">
    <vt:r8>8500</vt:r8>
  </property>
  <property fmtid="{D5CDD505-2E9C-101B-9397-08002B2CF9AE}" pid="4" name="xd_ProgID">
    <vt:lpwstr/>
  </property>
  <property fmtid="{D5CDD505-2E9C-101B-9397-08002B2CF9AE}" pid="5" name="Reference">
    <vt:lpwstr/>
  </property>
  <property fmtid="{D5CDD505-2E9C-101B-9397-08002B2CF9AE}" pid="6" name="TemplateUrl">
    <vt:lpwstr/>
  </property>
  <property fmtid="{D5CDD505-2E9C-101B-9397-08002B2CF9AE}" pid="7" name="Industry Sector">
    <vt:lpwstr/>
  </property>
  <property fmtid="{D5CDD505-2E9C-101B-9397-08002B2CF9AE}" pid="8" name="PSLTemplateName">
    <vt:lpwstr>RSM Standard Proposal Template.dotx</vt:lpwstr>
  </property>
  <property fmtid="{D5CDD505-2E9C-101B-9397-08002B2CF9AE}" pid="9" name="RSM_ExpirationDate">
    <vt:filetime>2018-01-30T06:00:00Z</vt:filetime>
  </property>
  <property fmtid="{D5CDD505-2E9C-101B-9397-08002B2CF9AE}" pid="10" name="Industry">
    <vt:lpwstr/>
  </property>
  <property fmtid="{D5CDD505-2E9C-101B-9397-08002B2CF9AE}" pid="11" name="LOBFunctionalArea">
    <vt:lpwstr>163;#Consulting|3e39d0bc-c023-4515-ab16-b7cbc7f1e909</vt:lpwstr>
  </property>
  <property fmtid="{D5CDD505-2E9C-101B-9397-08002B2CF9AE}" pid="12" name="ContentCategories">
    <vt:lpwstr>171;#Engagement Tools|48027a04-a28b-4e31-bc7b-f6ed308da532</vt:lpwstr>
  </property>
  <property fmtid="{D5CDD505-2E9C-101B-9397-08002B2CF9AE}" pid="13" name="AuthorIds_UIVersion_17408">
    <vt:lpwstr>121</vt:lpwstr>
  </property>
  <property fmtid="{D5CDD505-2E9C-101B-9397-08002B2CF9AE}" pid="14" name="AuthorIds_UIVersion_17920">
    <vt:lpwstr>227</vt:lpwstr>
  </property>
  <property fmtid="{D5CDD505-2E9C-101B-9397-08002B2CF9AE}" pid="15" name="AuthorIds_UIVersion_18944">
    <vt:lpwstr>227</vt:lpwstr>
  </property>
  <property fmtid="{D5CDD505-2E9C-101B-9397-08002B2CF9AE}" pid="16" name="AuthorIds_UIVersion_20480">
    <vt:lpwstr>121</vt:lpwstr>
  </property>
  <property fmtid="{D5CDD505-2E9C-101B-9397-08002B2CF9AE}" pid="17" name="AuthorIds_UIVersion_22016">
    <vt:lpwstr>121</vt:lpwstr>
  </property>
  <property fmtid="{D5CDD505-2E9C-101B-9397-08002B2CF9AE}" pid="18" name="e7e4aa6760ab433cbb51114d6137a49a">
    <vt:lpwstr>Marketing|71088602-5753-4a42-9ced-881752dc9234</vt:lpwstr>
  </property>
  <property fmtid="{D5CDD505-2E9C-101B-9397-08002B2CF9AE}" pid="19" name="MediaServiceImageTags">
    <vt:lpwstr/>
  </property>
  <property fmtid="{D5CDD505-2E9C-101B-9397-08002B2CF9AE}" pid="20" name="GrammarlyDocumentId">
    <vt:lpwstr>39820b8e5ac625049884f70a9efeea93691805f59b64f4881cd396dc0c55d57d</vt:lpwstr>
  </property>
  <property fmtid="{D5CDD505-2E9C-101B-9397-08002B2CF9AE}" pid="21" name="GType">
    <vt:lpwstr/>
  </property>
  <property fmtid="{D5CDD505-2E9C-101B-9397-08002B2CF9AE}" pid="22" name="_ExtendedDescription">
    <vt:lpwstr/>
  </property>
  <property fmtid="{D5CDD505-2E9C-101B-9397-08002B2CF9AE}" pid="23" name="CSFocusProduct">
    <vt:lpwstr>340;#Business Applications|a6a52f30-2a8f-4515-882e-9d589dd30981</vt:lpwstr>
  </property>
  <property fmtid="{D5CDD505-2E9C-101B-9397-08002B2CF9AE}" pid="24" name="CSIndustrySector">
    <vt:lpwstr/>
  </property>
  <property fmtid="{D5CDD505-2E9C-101B-9397-08002B2CF9AE}" pid="25" name="CSPracticeArea">
    <vt:lpwstr/>
  </property>
  <property fmtid="{D5CDD505-2E9C-101B-9397-08002B2CF9AE}" pid="26" name="CSOffering">
    <vt:lpwstr/>
  </property>
  <property fmtid="{D5CDD505-2E9C-101B-9397-08002B2CF9AE}" pid="27" name="ne5b1022c7634dde8e9a6575e0d0c24d">
    <vt:lpwstr>Business Applications|a6a52f30-2a8f-4515-882e-9d589dd30981</vt:lpwstr>
  </property>
  <property fmtid="{D5CDD505-2E9C-101B-9397-08002B2CF9AE}" pid="28" name="CSSolution">
    <vt:lpwstr>310;#D365 Enterprise|c04b95fc-6651-49d3-b3e8-5c63d3b9ab22;#235;#D365 Business Central|d05ea29c-a5c9-4be3-a894-0cdd0c033f04;#260;#D365 Customer Engagement|fe4fb6b4-e502-4e9d-8d16-9a0f02afb300</vt:lpwstr>
  </property>
  <property fmtid="{D5CDD505-2E9C-101B-9397-08002B2CF9AE}" pid="29" name="CSIndustrySubsector">
    <vt:lpwstr/>
  </property>
  <property fmtid="{D5CDD505-2E9C-101B-9397-08002B2CF9AE}" pid="30" name="URL">
    <vt:lpwstr/>
  </property>
  <property fmtid="{D5CDD505-2E9C-101B-9397-08002B2CF9AE}" pid="31" name="CSIndustry">
    <vt:lpwstr/>
  </property>
</Properties>
</file>